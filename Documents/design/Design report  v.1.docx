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C03EA8" w14:textId="1EAB5A9B" w:rsidR="002C570A" w:rsidRPr="00A40FB5" w:rsidRDefault="00247FDD" w:rsidP="002C570A">
      <w:pPr>
        <w:widowControl w:val="0"/>
        <w:spacing w:after="0" w:line="240" w:lineRule="auto"/>
        <w:jc w:val="both"/>
        <w:rPr>
          <w:rFonts w:ascii="Times New Roman" w:eastAsia="MS Mincho" w:hAnsi="Times New Roman" w:cs="Times New Roman"/>
          <w:b/>
          <w:bCs/>
          <w:kern w:val="2"/>
          <w:sz w:val="24"/>
          <w:szCs w:val="24"/>
          <w:lang w:eastAsia="ja-JP"/>
        </w:rPr>
      </w:pPr>
      <w:r w:rsidRPr="00A40FB5">
        <w:rPr>
          <w:rFonts w:ascii="Times New Roman" w:eastAsia="MS Mincho" w:hAnsi="Times New Roman" w:cs="Times New Roman"/>
          <w:b/>
          <w:noProof/>
          <w:kern w:val="2"/>
          <w:sz w:val="24"/>
          <w:lang w:eastAsia="ja-JP"/>
        </w:rPr>
        <w:drawing>
          <wp:anchor distT="0" distB="0" distL="114300" distR="114300" simplePos="0" relativeHeight="251658240" behindDoc="1" locked="0" layoutInCell="1" allowOverlap="1" wp14:anchorId="760B0D70" wp14:editId="70EC66FB">
            <wp:simplePos x="0" y="0"/>
            <wp:positionH relativeFrom="margin">
              <wp:align>center</wp:align>
            </wp:positionH>
            <wp:positionV relativeFrom="paragraph">
              <wp:posOffset>49530</wp:posOffset>
            </wp:positionV>
            <wp:extent cx="2125345" cy="1604010"/>
            <wp:effectExtent l="0" t="0" r="0" b="0"/>
            <wp:wrapNone/>
            <wp:docPr id="1005164038"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164038" name="Picture 1">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2125345" cy="1604010"/>
                    </a:xfrm>
                    <a:prstGeom prst="rect">
                      <a:avLst/>
                    </a:prstGeom>
                  </pic:spPr>
                </pic:pic>
              </a:graphicData>
            </a:graphic>
            <wp14:sizeRelH relativeFrom="margin">
              <wp14:pctWidth>0</wp14:pctWidth>
            </wp14:sizeRelH>
            <wp14:sizeRelV relativeFrom="margin">
              <wp14:pctHeight>0</wp14:pctHeight>
            </wp14:sizeRelV>
          </wp:anchor>
        </w:drawing>
      </w:r>
      <w:r w:rsidR="002C570A" w:rsidRPr="00A40FB5">
        <w:rPr>
          <w:rFonts w:ascii="Times New Roman" w:eastAsia="MS Mincho" w:hAnsi="Times New Roman" w:cs="Times New Roman"/>
          <w:b/>
          <w:kern w:val="2"/>
          <w:sz w:val="24"/>
          <w:lang w:eastAsia="ja-JP"/>
        </w:rPr>
        <w:tab/>
      </w:r>
      <w:r w:rsidR="002C570A" w:rsidRPr="00A40FB5">
        <w:rPr>
          <w:rFonts w:ascii="Times New Roman" w:eastAsia="MS Mincho" w:hAnsi="Times New Roman" w:cs="Times New Roman"/>
          <w:b/>
          <w:kern w:val="2"/>
          <w:sz w:val="24"/>
          <w:lang w:eastAsia="ja-JP"/>
        </w:rPr>
        <w:tab/>
      </w:r>
      <w:r w:rsidR="002C570A" w:rsidRPr="0F54CA13">
        <w:rPr>
          <w:rFonts w:ascii="Times New Roman" w:eastAsia="MS Mincho" w:hAnsi="Times New Roman" w:cs="Times New Roman"/>
          <w:b/>
          <w:bCs/>
          <w:kern w:val="2"/>
          <w:sz w:val="24"/>
          <w:szCs w:val="24"/>
          <w:lang w:eastAsia="ja-JP"/>
        </w:rPr>
        <w:t xml:space="preserve">    </w:t>
      </w:r>
      <w:r w:rsidR="002C570A" w:rsidRPr="00A40FB5">
        <w:rPr>
          <w:rFonts w:ascii="Times New Roman" w:eastAsia="MS Mincho" w:hAnsi="Times New Roman" w:cs="Times New Roman"/>
          <w:b/>
          <w:kern w:val="2"/>
          <w:sz w:val="24"/>
          <w:lang w:eastAsia="ja-JP"/>
        </w:rPr>
        <w:tab/>
      </w:r>
      <w:r w:rsidR="002C570A" w:rsidRPr="0F54CA13">
        <w:rPr>
          <w:rFonts w:ascii="Times New Roman" w:eastAsia="MS Mincho" w:hAnsi="Times New Roman" w:cs="Times New Roman"/>
          <w:b/>
          <w:bCs/>
          <w:kern w:val="2"/>
          <w:sz w:val="24"/>
          <w:szCs w:val="24"/>
          <w:lang w:eastAsia="ja-JP"/>
        </w:rPr>
        <w:t xml:space="preserve"> </w:t>
      </w:r>
      <w:r w:rsidR="00EC6CD4" w:rsidRPr="0F54CA13">
        <w:rPr>
          <w:rFonts w:ascii="Times New Roman" w:eastAsia="MS Mincho" w:hAnsi="Times New Roman" w:cs="Times New Roman"/>
          <w:b/>
          <w:bCs/>
          <w:kern w:val="2"/>
          <w:sz w:val="24"/>
          <w:szCs w:val="24"/>
          <w:lang w:eastAsia="ja-JP"/>
        </w:rPr>
        <w:t xml:space="preserve">        </w:t>
      </w:r>
      <w:r w:rsidR="001C6D08" w:rsidRPr="00A40FB5">
        <w:rPr>
          <w:rFonts w:ascii="Times New Roman" w:eastAsia="MS Mincho" w:hAnsi="Times New Roman" w:cs="Times New Roman"/>
          <w:b/>
          <w:kern w:val="2"/>
          <w:sz w:val="24"/>
          <w:lang w:eastAsia="ja-JP"/>
        </w:rPr>
        <w:tab/>
      </w:r>
      <w:r w:rsidR="001C6D08" w:rsidRPr="00A40FB5">
        <w:rPr>
          <w:rFonts w:ascii="Times New Roman" w:eastAsia="MS Mincho" w:hAnsi="Times New Roman" w:cs="Times New Roman"/>
          <w:b/>
          <w:kern w:val="2"/>
          <w:sz w:val="24"/>
          <w:lang w:eastAsia="ja-JP"/>
        </w:rPr>
        <w:tab/>
      </w:r>
    </w:p>
    <w:p w14:paraId="465B533A" w14:textId="269DE9E1" w:rsidR="00542AF8" w:rsidRDefault="00A46DF9" w:rsidP="00A46DF9">
      <w:pPr>
        <w:widowControl w:val="0"/>
        <w:tabs>
          <w:tab w:val="left" w:pos="2448"/>
        </w:tabs>
        <w:spacing w:after="0" w:line="240" w:lineRule="auto"/>
        <w:rPr>
          <w:rFonts w:ascii="Times New Roman" w:eastAsia="MS PMincho" w:hAnsi="Times New Roman" w:cs="Times New Roman"/>
          <w:b/>
          <w:bCs/>
          <w:kern w:val="2"/>
          <w:sz w:val="56"/>
          <w:szCs w:val="56"/>
          <w:lang w:eastAsia="ja-JP"/>
        </w:rPr>
      </w:pPr>
      <w:r>
        <w:rPr>
          <w:rFonts w:ascii="Times New Roman" w:eastAsia="MS PMincho" w:hAnsi="Times New Roman" w:cs="Times New Roman"/>
          <w:b/>
          <w:bCs/>
          <w:kern w:val="2"/>
          <w:sz w:val="56"/>
          <w:szCs w:val="56"/>
          <w:lang w:eastAsia="ja-JP"/>
        </w:rPr>
        <w:tab/>
      </w:r>
    </w:p>
    <w:p w14:paraId="39384350" w14:textId="62E4D763" w:rsidR="00542AF8" w:rsidRDefault="00542AF8" w:rsidP="00247FDD">
      <w:pPr>
        <w:widowControl w:val="0"/>
        <w:spacing w:after="0" w:line="240" w:lineRule="auto"/>
        <w:jc w:val="center"/>
        <w:rPr>
          <w:rFonts w:ascii="Times New Roman" w:eastAsia="MS PMincho" w:hAnsi="Times New Roman" w:cs="Times New Roman"/>
          <w:b/>
          <w:bCs/>
          <w:kern w:val="2"/>
          <w:sz w:val="56"/>
          <w:szCs w:val="56"/>
          <w:lang w:eastAsia="ja-JP"/>
        </w:rPr>
      </w:pPr>
    </w:p>
    <w:p w14:paraId="1432C466" w14:textId="10511866" w:rsidR="00542AF8" w:rsidRDefault="00542AF8" w:rsidP="00247FDD">
      <w:pPr>
        <w:widowControl w:val="0"/>
        <w:spacing w:after="0" w:line="240" w:lineRule="auto"/>
        <w:jc w:val="center"/>
        <w:rPr>
          <w:rFonts w:ascii="Times New Roman" w:eastAsia="MS PMincho" w:hAnsi="Times New Roman" w:cs="Times New Roman"/>
          <w:b/>
          <w:bCs/>
          <w:kern w:val="2"/>
          <w:sz w:val="56"/>
          <w:szCs w:val="56"/>
          <w:lang w:eastAsia="ja-JP"/>
        </w:rPr>
      </w:pPr>
    </w:p>
    <w:p w14:paraId="2E3223AE" w14:textId="1229A10E" w:rsidR="00542AF8" w:rsidRDefault="00542AF8" w:rsidP="00247FDD">
      <w:pPr>
        <w:widowControl w:val="0"/>
        <w:spacing w:after="0" w:line="240" w:lineRule="auto"/>
        <w:jc w:val="center"/>
        <w:rPr>
          <w:rFonts w:ascii="Times New Roman" w:eastAsia="MS PMincho" w:hAnsi="Times New Roman" w:cs="Times New Roman"/>
          <w:b/>
          <w:bCs/>
          <w:kern w:val="2"/>
          <w:sz w:val="56"/>
          <w:szCs w:val="56"/>
          <w:lang w:eastAsia="ja-JP"/>
        </w:rPr>
      </w:pPr>
    </w:p>
    <w:p w14:paraId="19FE5E65" w14:textId="3A6ACC73" w:rsidR="00E11E20" w:rsidRPr="00F16631" w:rsidRDefault="00247FDD" w:rsidP="00247FDD">
      <w:pPr>
        <w:widowControl w:val="0"/>
        <w:spacing w:after="0" w:line="240" w:lineRule="auto"/>
        <w:jc w:val="center"/>
        <w:rPr>
          <w:rFonts w:ascii="Times New Roman" w:eastAsia="MS PMincho" w:hAnsi="Times New Roman" w:cs="Times New Roman"/>
          <w:b/>
          <w:kern w:val="2"/>
          <w:sz w:val="56"/>
          <w:szCs w:val="56"/>
          <w:lang w:eastAsia="ja-JP"/>
        </w:rPr>
      </w:pPr>
      <w:r w:rsidRPr="00F16631">
        <w:rPr>
          <w:rFonts w:ascii="Times New Roman" w:eastAsia="MS PMincho" w:hAnsi="Times New Roman" w:cs="Times New Roman"/>
          <w:b/>
          <w:kern w:val="2"/>
          <w:sz w:val="56"/>
          <w:szCs w:val="56"/>
          <w:lang w:eastAsia="ja-JP"/>
        </w:rPr>
        <w:t>GROUP PROJECT IN SOFTWARE DEVELOPMENT – CS2993</w:t>
      </w:r>
    </w:p>
    <w:p w14:paraId="4D7D6D42" w14:textId="5A6A652A" w:rsidR="00247FDD" w:rsidRPr="00247FDD" w:rsidRDefault="00247FDD" w:rsidP="00247FDD">
      <w:pPr>
        <w:widowControl w:val="0"/>
        <w:spacing w:after="0" w:line="240" w:lineRule="auto"/>
        <w:jc w:val="center"/>
        <w:rPr>
          <w:rFonts w:ascii="Times New Roman" w:eastAsia="MS PMincho" w:hAnsi="Times New Roman" w:cs="Times New Roman"/>
          <w:b/>
          <w:kern w:val="2"/>
          <w:sz w:val="48"/>
          <w:szCs w:val="48"/>
          <w:lang w:eastAsia="ja-JP"/>
        </w:rPr>
      </w:pPr>
      <w:r w:rsidRPr="00247FDD">
        <w:rPr>
          <w:rFonts w:ascii="Times New Roman" w:eastAsia="MS PMincho" w:hAnsi="Times New Roman" w:cs="Times New Roman"/>
          <w:b/>
          <w:kern w:val="2"/>
          <w:sz w:val="48"/>
          <w:szCs w:val="48"/>
          <w:lang w:eastAsia="ja-JP"/>
        </w:rPr>
        <w:t xml:space="preserve"> </w:t>
      </w:r>
      <w:r w:rsidR="00EF7E37" w:rsidRPr="00EF7E37">
        <w:rPr>
          <w:rFonts w:ascii="Times New Roman" w:eastAsia="MS PMincho" w:hAnsi="Times New Roman" w:cs="Times New Roman"/>
          <w:b/>
          <w:kern w:val="2"/>
          <w:sz w:val="72"/>
          <w:szCs w:val="72"/>
          <w:lang w:eastAsia="ja-JP"/>
        </w:rPr>
        <w:t>Design</w:t>
      </w:r>
      <w:r w:rsidR="00E11E20" w:rsidRPr="00E11E20">
        <w:rPr>
          <w:rFonts w:ascii="Times New Roman" w:eastAsia="MS PMincho" w:hAnsi="Times New Roman" w:cs="Times New Roman"/>
          <w:b/>
          <w:kern w:val="2"/>
          <w:sz w:val="72"/>
          <w:szCs w:val="72"/>
          <w:lang w:eastAsia="ja-JP"/>
        </w:rPr>
        <w:t xml:space="preserve"> Report  </w:t>
      </w:r>
    </w:p>
    <w:p w14:paraId="61D75795" w14:textId="6F9D797A" w:rsidR="00247FDD" w:rsidRDefault="00247FDD" w:rsidP="002C570A">
      <w:pPr>
        <w:widowControl w:val="0"/>
        <w:spacing w:after="0" w:line="240" w:lineRule="auto"/>
        <w:jc w:val="center"/>
        <w:rPr>
          <w:rFonts w:ascii="Times New Roman" w:eastAsia="MS PMincho" w:hAnsi="Times New Roman" w:cs="Times New Roman"/>
          <w:b/>
          <w:kern w:val="2"/>
          <w:sz w:val="48"/>
          <w:szCs w:val="48"/>
          <w:lang w:eastAsia="ja-JP"/>
        </w:rPr>
      </w:pPr>
      <w:r>
        <w:rPr>
          <w:rFonts w:ascii="Times New Roman" w:eastAsia="MS PMincho" w:hAnsi="Times New Roman" w:cs="Times New Roman"/>
          <w:b/>
          <w:kern w:val="2"/>
          <w:sz w:val="48"/>
          <w:szCs w:val="48"/>
          <w:lang w:eastAsia="ja-JP"/>
        </w:rPr>
        <w:t>Group 07</w:t>
      </w:r>
    </w:p>
    <w:p w14:paraId="00D6E4CD" w14:textId="29CAA23F" w:rsidR="002C570A" w:rsidRDefault="00247FDD" w:rsidP="002C570A">
      <w:pPr>
        <w:widowControl w:val="0"/>
        <w:spacing w:after="0" w:line="240" w:lineRule="auto"/>
        <w:jc w:val="center"/>
        <w:rPr>
          <w:rFonts w:ascii="Times New Roman" w:eastAsia="MS PMincho" w:hAnsi="Times New Roman" w:cs="Times New Roman"/>
          <w:b/>
          <w:bCs/>
          <w:kern w:val="2"/>
          <w:sz w:val="48"/>
          <w:szCs w:val="48"/>
          <w:lang w:eastAsia="ja-JP"/>
        </w:rPr>
      </w:pPr>
      <w:r w:rsidRPr="6D9751D8">
        <w:rPr>
          <w:rFonts w:ascii="Times New Roman" w:eastAsia="MS PMincho" w:hAnsi="Times New Roman" w:cs="Times New Roman"/>
          <w:b/>
          <w:bCs/>
          <w:kern w:val="2"/>
          <w:sz w:val="48"/>
          <w:szCs w:val="48"/>
          <w:lang w:eastAsia="ja-JP"/>
        </w:rPr>
        <w:t xml:space="preserve">Computer Store Management System </w:t>
      </w:r>
      <w:r w:rsidR="00542AF8">
        <w:rPr>
          <w:rFonts w:ascii="Times New Roman" w:eastAsia="MS PMincho" w:hAnsi="Times New Roman" w:cs="Times New Roman"/>
          <w:b/>
          <w:kern w:val="2"/>
          <w:sz w:val="48"/>
          <w:szCs w:val="48"/>
          <w:lang w:eastAsia="ja-JP"/>
        </w:rPr>
        <w:t>w</w:t>
      </w:r>
      <w:r w:rsidRPr="6D9751D8">
        <w:rPr>
          <w:rFonts w:ascii="Times New Roman" w:eastAsia="MS PMincho" w:hAnsi="Times New Roman" w:cs="Times New Roman"/>
          <w:b/>
          <w:bCs/>
          <w:kern w:val="2"/>
          <w:sz w:val="48"/>
          <w:szCs w:val="48"/>
          <w:lang w:eastAsia="ja-JP"/>
        </w:rPr>
        <w:t xml:space="preserve">ith AI Chat Bot </w:t>
      </w:r>
    </w:p>
    <w:p w14:paraId="4F143323" w14:textId="77777777" w:rsidR="003A6B22" w:rsidRPr="00A40FB5" w:rsidRDefault="003A6B22" w:rsidP="002C570A">
      <w:pPr>
        <w:widowControl w:val="0"/>
        <w:spacing w:after="0" w:line="240" w:lineRule="auto"/>
        <w:jc w:val="center"/>
        <w:rPr>
          <w:rFonts w:ascii="Times New Roman" w:eastAsia="MS PMincho" w:hAnsi="Times New Roman" w:cs="Times New Roman"/>
          <w:kern w:val="2"/>
          <w:sz w:val="48"/>
          <w:szCs w:val="48"/>
          <w:lang w:eastAsia="ja-JP"/>
        </w:rPr>
      </w:pPr>
    </w:p>
    <w:p w14:paraId="079A97FD" w14:textId="77777777" w:rsidR="00D47401" w:rsidRPr="00A40FB5" w:rsidRDefault="00D47401" w:rsidP="002C570A">
      <w:pPr>
        <w:widowControl w:val="0"/>
        <w:spacing w:after="0" w:line="240" w:lineRule="auto"/>
        <w:jc w:val="center"/>
        <w:rPr>
          <w:rFonts w:ascii="Times New Roman" w:eastAsia="MS PMincho" w:hAnsi="Times New Roman" w:cs="Times New Roman"/>
          <w:kern w:val="2"/>
          <w:sz w:val="32"/>
          <w:szCs w:val="32"/>
          <w:lang w:eastAsia="ja-JP"/>
        </w:rPr>
      </w:pPr>
    </w:p>
    <w:p w14:paraId="51A45523" w14:textId="77777777" w:rsidR="004F3A9D" w:rsidRPr="00A40FB5" w:rsidRDefault="004F3A9D" w:rsidP="002C570A">
      <w:pPr>
        <w:widowControl w:val="0"/>
        <w:spacing w:after="0" w:line="240" w:lineRule="auto"/>
        <w:jc w:val="center"/>
        <w:rPr>
          <w:rFonts w:ascii="Times New Roman" w:eastAsia="MS PMincho" w:hAnsi="Times New Roman" w:cs="Times New Roman"/>
          <w:kern w:val="2"/>
          <w:sz w:val="32"/>
          <w:szCs w:val="32"/>
          <w:lang w:eastAsia="ja-JP"/>
        </w:rPr>
      </w:pPr>
    </w:p>
    <w:p w14:paraId="791AC219" w14:textId="77777777" w:rsidR="004F3A9D" w:rsidRPr="00A40FB5" w:rsidRDefault="004F3A9D" w:rsidP="002C570A">
      <w:pPr>
        <w:widowControl w:val="0"/>
        <w:spacing w:after="0" w:line="240" w:lineRule="auto"/>
        <w:jc w:val="center"/>
        <w:rPr>
          <w:rFonts w:ascii="Times New Roman" w:eastAsia="MS PMincho" w:hAnsi="Times New Roman" w:cs="Times New Roman"/>
          <w:kern w:val="2"/>
          <w:sz w:val="32"/>
          <w:szCs w:val="32"/>
          <w:lang w:eastAsia="ja-JP"/>
        </w:rPr>
      </w:pPr>
    </w:p>
    <w:p w14:paraId="01227E83" w14:textId="77777777" w:rsidR="004F3A9D" w:rsidRPr="00A40FB5" w:rsidRDefault="004F3A9D" w:rsidP="002C570A">
      <w:pPr>
        <w:widowControl w:val="0"/>
        <w:spacing w:after="0" w:line="240" w:lineRule="auto"/>
        <w:jc w:val="center"/>
        <w:rPr>
          <w:rFonts w:ascii="Times New Roman" w:eastAsia="MS PMincho" w:hAnsi="Times New Roman" w:cs="Times New Roman"/>
          <w:kern w:val="2"/>
          <w:sz w:val="32"/>
          <w:szCs w:val="32"/>
          <w:lang w:eastAsia="ja-JP"/>
        </w:rPr>
      </w:pPr>
    </w:p>
    <w:p w14:paraId="20984091" w14:textId="77777777" w:rsidR="004F3A9D" w:rsidRPr="00A40FB5" w:rsidRDefault="004F3A9D" w:rsidP="002C570A">
      <w:pPr>
        <w:widowControl w:val="0"/>
        <w:spacing w:after="0" w:line="240" w:lineRule="auto"/>
        <w:jc w:val="center"/>
        <w:rPr>
          <w:rFonts w:ascii="Times New Roman" w:eastAsia="MS PMincho" w:hAnsi="Times New Roman" w:cs="Times New Roman"/>
          <w:kern w:val="2"/>
          <w:sz w:val="32"/>
          <w:szCs w:val="32"/>
          <w:lang w:eastAsia="ja-JP"/>
        </w:rPr>
      </w:pPr>
    </w:p>
    <w:p w14:paraId="522D0A58" w14:textId="77777777" w:rsidR="004F3A9D" w:rsidRPr="00A40FB5" w:rsidRDefault="004F3A9D" w:rsidP="002C570A">
      <w:pPr>
        <w:widowControl w:val="0"/>
        <w:spacing w:after="0" w:line="240" w:lineRule="auto"/>
        <w:jc w:val="center"/>
        <w:rPr>
          <w:rFonts w:ascii="Times New Roman" w:eastAsia="MS PMincho" w:hAnsi="Times New Roman" w:cs="Times New Roman"/>
          <w:kern w:val="2"/>
          <w:sz w:val="32"/>
          <w:szCs w:val="32"/>
          <w:lang w:eastAsia="ja-JP"/>
        </w:rPr>
      </w:pPr>
    </w:p>
    <w:p w14:paraId="0C446AF2" w14:textId="77777777" w:rsidR="004F3A9D" w:rsidRPr="00A40FB5" w:rsidRDefault="004F3A9D" w:rsidP="002C570A">
      <w:pPr>
        <w:widowControl w:val="0"/>
        <w:spacing w:after="0" w:line="240" w:lineRule="auto"/>
        <w:jc w:val="center"/>
        <w:rPr>
          <w:rFonts w:ascii="Times New Roman" w:eastAsia="MS PMincho" w:hAnsi="Times New Roman" w:cs="Times New Roman"/>
          <w:kern w:val="2"/>
          <w:sz w:val="32"/>
          <w:szCs w:val="32"/>
          <w:lang w:eastAsia="ja-JP"/>
        </w:rPr>
      </w:pPr>
    </w:p>
    <w:p w14:paraId="7B57B9AF" w14:textId="77777777" w:rsidR="004F3A9D" w:rsidRPr="00A40FB5" w:rsidRDefault="004F3A9D" w:rsidP="002C570A">
      <w:pPr>
        <w:widowControl w:val="0"/>
        <w:spacing w:after="0" w:line="240" w:lineRule="auto"/>
        <w:jc w:val="center"/>
        <w:rPr>
          <w:rFonts w:ascii="Times New Roman" w:eastAsia="MS PMincho" w:hAnsi="Times New Roman" w:cs="Times New Roman"/>
          <w:kern w:val="2"/>
          <w:sz w:val="32"/>
          <w:szCs w:val="32"/>
          <w:lang w:eastAsia="ja-JP"/>
        </w:rPr>
      </w:pPr>
    </w:p>
    <w:p w14:paraId="6ECB493A" w14:textId="77777777" w:rsidR="004F3A9D" w:rsidRPr="00A40FB5" w:rsidRDefault="004F3A9D" w:rsidP="002C570A">
      <w:pPr>
        <w:widowControl w:val="0"/>
        <w:spacing w:after="0" w:line="240" w:lineRule="auto"/>
        <w:jc w:val="center"/>
        <w:rPr>
          <w:rFonts w:ascii="Times New Roman" w:eastAsia="MS PMincho" w:hAnsi="Times New Roman" w:cs="Times New Roman"/>
          <w:kern w:val="2"/>
          <w:sz w:val="32"/>
          <w:szCs w:val="32"/>
          <w:lang w:eastAsia="ja-JP"/>
        </w:rPr>
      </w:pPr>
    </w:p>
    <w:p w14:paraId="610CB917" w14:textId="77777777" w:rsidR="004F3A9D" w:rsidRPr="00A40FB5" w:rsidRDefault="004F3A9D" w:rsidP="002C570A">
      <w:pPr>
        <w:widowControl w:val="0"/>
        <w:spacing w:after="0" w:line="240" w:lineRule="auto"/>
        <w:jc w:val="center"/>
        <w:rPr>
          <w:rFonts w:ascii="Times New Roman" w:eastAsia="MS PMincho" w:hAnsi="Times New Roman" w:cs="Times New Roman"/>
          <w:kern w:val="2"/>
          <w:sz w:val="32"/>
          <w:szCs w:val="32"/>
          <w:lang w:eastAsia="ja-JP"/>
        </w:rPr>
      </w:pPr>
    </w:p>
    <w:p w14:paraId="7E80374B" w14:textId="77777777" w:rsidR="004F3A9D" w:rsidRDefault="004F3A9D" w:rsidP="002C570A">
      <w:pPr>
        <w:widowControl w:val="0"/>
        <w:spacing w:after="0" w:line="240" w:lineRule="auto"/>
        <w:jc w:val="center"/>
        <w:rPr>
          <w:rFonts w:ascii="Times New Roman" w:eastAsia="MS PMincho" w:hAnsi="Times New Roman" w:cs="Times New Roman"/>
          <w:kern w:val="2"/>
          <w:sz w:val="32"/>
          <w:szCs w:val="32"/>
          <w:lang w:eastAsia="ja-JP"/>
        </w:rPr>
      </w:pPr>
    </w:p>
    <w:p w14:paraId="7E1ACC75" w14:textId="77777777" w:rsidR="00247FDD" w:rsidRDefault="00247FDD" w:rsidP="002C570A">
      <w:pPr>
        <w:widowControl w:val="0"/>
        <w:spacing w:after="0" w:line="240" w:lineRule="auto"/>
        <w:jc w:val="center"/>
        <w:rPr>
          <w:rFonts w:ascii="Times New Roman" w:eastAsia="MS PMincho" w:hAnsi="Times New Roman" w:cs="Times New Roman"/>
          <w:kern w:val="2"/>
          <w:sz w:val="32"/>
          <w:szCs w:val="32"/>
          <w:lang w:eastAsia="ja-JP"/>
        </w:rPr>
      </w:pPr>
    </w:p>
    <w:p w14:paraId="7B6EF86F" w14:textId="77777777" w:rsidR="00247FDD" w:rsidRDefault="00247FDD" w:rsidP="002C570A">
      <w:pPr>
        <w:widowControl w:val="0"/>
        <w:spacing w:after="0" w:line="240" w:lineRule="auto"/>
        <w:jc w:val="center"/>
        <w:rPr>
          <w:rFonts w:ascii="Times New Roman" w:eastAsia="MS PMincho" w:hAnsi="Times New Roman" w:cs="Times New Roman"/>
          <w:kern w:val="2"/>
          <w:sz w:val="32"/>
          <w:szCs w:val="32"/>
          <w:lang w:eastAsia="ja-JP"/>
        </w:rPr>
      </w:pPr>
    </w:p>
    <w:p w14:paraId="3A303FF3" w14:textId="77777777" w:rsidR="00247FDD" w:rsidRDefault="00247FDD" w:rsidP="002C570A">
      <w:pPr>
        <w:widowControl w:val="0"/>
        <w:spacing w:after="0" w:line="240" w:lineRule="auto"/>
        <w:jc w:val="center"/>
        <w:rPr>
          <w:rFonts w:ascii="Times New Roman" w:eastAsia="MS PMincho" w:hAnsi="Times New Roman" w:cs="Times New Roman"/>
          <w:kern w:val="2"/>
          <w:sz w:val="32"/>
          <w:szCs w:val="32"/>
          <w:lang w:eastAsia="ja-JP"/>
        </w:rPr>
      </w:pPr>
    </w:p>
    <w:p w14:paraId="052CB925" w14:textId="77777777" w:rsidR="00247FDD" w:rsidRPr="00A40FB5" w:rsidRDefault="00247FDD" w:rsidP="002C570A">
      <w:pPr>
        <w:widowControl w:val="0"/>
        <w:spacing w:after="0" w:line="240" w:lineRule="auto"/>
        <w:jc w:val="center"/>
        <w:rPr>
          <w:rFonts w:ascii="Times New Roman" w:eastAsia="MS PMincho" w:hAnsi="Times New Roman" w:cs="Times New Roman"/>
          <w:kern w:val="2"/>
          <w:sz w:val="32"/>
          <w:szCs w:val="32"/>
          <w:lang w:eastAsia="ja-JP"/>
        </w:rPr>
      </w:pPr>
    </w:p>
    <w:p w14:paraId="736B8D54" w14:textId="77777777" w:rsidR="001F43C2" w:rsidRDefault="001F43C2" w:rsidP="00F05C03">
      <w:pPr>
        <w:widowControl w:val="0"/>
        <w:spacing w:after="0" w:line="240" w:lineRule="auto"/>
        <w:jc w:val="center"/>
        <w:rPr>
          <w:rFonts w:ascii="Times New Roman" w:eastAsia="MS Mincho" w:hAnsi="Times New Roman" w:cs="Times New Roman"/>
          <w:b/>
          <w:kern w:val="2"/>
          <w:sz w:val="28"/>
          <w:szCs w:val="28"/>
          <w:lang w:eastAsia="ja-JP"/>
        </w:rPr>
      </w:pPr>
    </w:p>
    <w:p w14:paraId="75D5F609" w14:textId="77777777" w:rsidR="001F43C2" w:rsidRDefault="001F43C2" w:rsidP="00F05C03">
      <w:pPr>
        <w:widowControl w:val="0"/>
        <w:spacing w:after="0" w:line="240" w:lineRule="auto"/>
        <w:jc w:val="center"/>
        <w:rPr>
          <w:rFonts w:ascii="Times New Roman" w:eastAsia="MS Mincho" w:hAnsi="Times New Roman" w:cs="Times New Roman"/>
          <w:b/>
          <w:kern w:val="2"/>
          <w:sz w:val="28"/>
          <w:szCs w:val="28"/>
          <w:lang w:eastAsia="ja-JP"/>
        </w:rPr>
      </w:pPr>
    </w:p>
    <w:p w14:paraId="0D77859A" w14:textId="5FDCC5B4" w:rsidR="004F3A9D" w:rsidRDefault="00F05C03" w:rsidP="00F05C03">
      <w:pPr>
        <w:widowControl w:val="0"/>
        <w:spacing w:after="0" w:line="240" w:lineRule="auto"/>
        <w:jc w:val="center"/>
        <w:rPr>
          <w:rFonts w:ascii="Times New Roman" w:eastAsia="MS Mincho" w:hAnsi="Times New Roman" w:cs="Times New Roman"/>
          <w:b/>
          <w:kern w:val="2"/>
          <w:sz w:val="28"/>
          <w:szCs w:val="28"/>
          <w:lang w:eastAsia="ja-JP"/>
        </w:rPr>
      </w:pPr>
      <w:r w:rsidRPr="00A40FB5">
        <w:rPr>
          <w:rFonts w:ascii="Times New Roman" w:eastAsia="MS Mincho" w:hAnsi="Times New Roman" w:cs="Times New Roman"/>
          <w:b/>
          <w:kern w:val="2"/>
          <w:sz w:val="28"/>
          <w:szCs w:val="28"/>
          <w:lang w:eastAsia="ja-JP"/>
        </w:rPr>
        <w:t xml:space="preserve">General Sir John Kotelawala </w:t>
      </w:r>
      <w:r w:rsidR="0086435A" w:rsidRPr="00A40FB5">
        <w:rPr>
          <w:rFonts w:ascii="Times New Roman" w:eastAsia="MS Mincho" w:hAnsi="Times New Roman" w:cs="Times New Roman"/>
          <w:b/>
          <w:kern w:val="2"/>
          <w:sz w:val="28"/>
          <w:szCs w:val="28"/>
          <w:lang w:eastAsia="ja-JP"/>
        </w:rPr>
        <w:t>Defense</w:t>
      </w:r>
      <w:r w:rsidRPr="00A40FB5">
        <w:rPr>
          <w:rFonts w:ascii="Times New Roman" w:eastAsia="MS Mincho" w:hAnsi="Times New Roman" w:cs="Times New Roman"/>
          <w:b/>
          <w:kern w:val="2"/>
          <w:sz w:val="28"/>
          <w:szCs w:val="28"/>
          <w:lang w:eastAsia="ja-JP"/>
        </w:rPr>
        <w:t xml:space="preserve"> University</w:t>
      </w:r>
    </w:p>
    <w:p w14:paraId="3E94E48F" w14:textId="3126166F" w:rsidR="00A40FB5" w:rsidRPr="00A40FB5" w:rsidRDefault="00A40FB5" w:rsidP="00F05C03">
      <w:pPr>
        <w:widowControl w:val="0"/>
        <w:spacing w:after="0" w:line="240" w:lineRule="auto"/>
        <w:jc w:val="center"/>
        <w:rPr>
          <w:rFonts w:ascii="Times New Roman" w:eastAsia="MS Mincho" w:hAnsi="Times New Roman" w:cs="Times New Roman"/>
          <w:b/>
          <w:kern w:val="2"/>
          <w:sz w:val="28"/>
          <w:szCs w:val="28"/>
          <w:lang w:eastAsia="ja-JP"/>
        </w:rPr>
      </w:pPr>
      <w:r>
        <w:rPr>
          <w:rFonts w:ascii="Times New Roman" w:eastAsia="MS Mincho" w:hAnsi="Times New Roman" w:cs="Times New Roman"/>
          <w:b/>
          <w:kern w:val="2"/>
          <w:sz w:val="28"/>
          <w:szCs w:val="28"/>
          <w:lang w:eastAsia="ja-JP"/>
        </w:rPr>
        <w:t>Faculty of Computing</w:t>
      </w:r>
    </w:p>
    <w:p w14:paraId="75B8E3E4" w14:textId="766D3E2F" w:rsidR="004F3A9D" w:rsidRPr="00A40FB5" w:rsidRDefault="00887CF5" w:rsidP="00A46DF9">
      <w:pPr>
        <w:pStyle w:val="KDUMainHeadingStyle"/>
        <w:rPr>
          <w:rFonts w:eastAsia="MS PMincho"/>
        </w:rPr>
      </w:pPr>
      <w:bookmarkStart w:id="0" w:name="_Toc160653730"/>
      <w:r>
        <w:rPr>
          <w:rFonts w:eastAsia="MS PMincho"/>
        </w:rPr>
        <w:lastRenderedPageBreak/>
        <w:t>Group Member Details</w:t>
      </w:r>
      <w:bookmarkEnd w:id="0"/>
    </w:p>
    <w:p w14:paraId="76A7ACAB" w14:textId="77777777" w:rsidR="00571CAF" w:rsidRPr="00A40FB5" w:rsidRDefault="00571CAF" w:rsidP="00B57FD4">
      <w:pPr>
        <w:pStyle w:val="KDUPara"/>
      </w:pPr>
    </w:p>
    <w:tbl>
      <w:tblPr>
        <w:tblStyle w:val="TableGrid"/>
        <w:tblW w:w="0" w:type="auto"/>
        <w:tblInd w:w="85" w:type="dxa"/>
        <w:tblLook w:val="04A0" w:firstRow="1" w:lastRow="0" w:firstColumn="1" w:lastColumn="0" w:noHBand="0" w:noVBand="1"/>
      </w:tblPr>
      <w:tblGrid>
        <w:gridCol w:w="3125"/>
        <w:gridCol w:w="3125"/>
        <w:gridCol w:w="2750"/>
      </w:tblGrid>
      <w:tr w:rsidR="004F3A9D" w:rsidRPr="00A40FB5" w14:paraId="77553D91" w14:textId="77777777" w:rsidTr="00D619B2">
        <w:tc>
          <w:tcPr>
            <w:tcW w:w="3125" w:type="dxa"/>
          </w:tcPr>
          <w:p w14:paraId="3EF0962D" w14:textId="70148D67" w:rsidR="004F3A9D" w:rsidRPr="00A40FB5" w:rsidRDefault="004F3A9D" w:rsidP="004F3A9D">
            <w:pPr>
              <w:widowControl w:val="0"/>
              <w:rPr>
                <w:rFonts w:ascii="Times New Roman" w:eastAsia="MS PMincho" w:hAnsi="Times New Roman" w:cs="Times New Roman"/>
                <w:kern w:val="2"/>
                <w:sz w:val="24"/>
                <w:szCs w:val="24"/>
                <w:lang w:eastAsia="ja-JP"/>
              </w:rPr>
            </w:pPr>
            <w:proofErr w:type="spellStart"/>
            <w:r w:rsidRPr="00A40FB5">
              <w:rPr>
                <w:rFonts w:ascii="Times New Roman" w:eastAsia="MS PMincho" w:hAnsi="Times New Roman" w:cs="Times New Roman"/>
                <w:kern w:val="2"/>
                <w:sz w:val="24"/>
                <w:szCs w:val="24"/>
                <w:lang w:eastAsia="ja-JP"/>
              </w:rPr>
              <w:t>Reg.No</w:t>
            </w:r>
            <w:proofErr w:type="spellEnd"/>
          </w:p>
        </w:tc>
        <w:tc>
          <w:tcPr>
            <w:tcW w:w="3125" w:type="dxa"/>
          </w:tcPr>
          <w:p w14:paraId="2EBE03AE" w14:textId="41223729" w:rsidR="004F3A9D" w:rsidRPr="00A40FB5" w:rsidRDefault="004F3A9D" w:rsidP="004F3A9D">
            <w:pPr>
              <w:widowControl w:val="0"/>
              <w:rPr>
                <w:rFonts w:ascii="Times New Roman" w:eastAsia="MS PMincho" w:hAnsi="Times New Roman" w:cs="Times New Roman"/>
                <w:kern w:val="2"/>
                <w:sz w:val="24"/>
                <w:szCs w:val="24"/>
                <w:lang w:eastAsia="ja-JP"/>
              </w:rPr>
            </w:pPr>
            <w:r w:rsidRPr="00A40FB5">
              <w:rPr>
                <w:rFonts w:ascii="Times New Roman" w:eastAsia="MS PMincho" w:hAnsi="Times New Roman" w:cs="Times New Roman"/>
                <w:kern w:val="2"/>
                <w:sz w:val="24"/>
                <w:szCs w:val="24"/>
                <w:lang w:eastAsia="ja-JP"/>
              </w:rPr>
              <w:t>Name</w:t>
            </w:r>
          </w:p>
        </w:tc>
        <w:tc>
          <w:tcPr>
            <w:tcW w:w="2750" w:type="dxa"/>
          </w:tcPr>
          <w:p w14:paraId="4AA0010D" w14:textId="76274739" w:rsidR="004F3A9D" w:rsidRPr="00A40FB5" w:rsidRDefault="004F3A9D" w:rsidP="004F3A9D">
            <w:pPr>
              <w:widowControl w:val="0"/>
              <w:rPr>
                <w:rFonts w:ascii="Times New Roman" w:eastAsia="MS PMincho" w:hAnsi="Times New Roman" w:cs="Times New Roman"/>
                <w:kern w:val="2"/>
                <w:sz w:val="24"/>
                <w:szCs w:val="24"/>
                <w:lang w:eastAsia="ja-JP"/>
              </w:rPr>
            </w:pPr>
            <w:r w:rsidRPr="00A40FB5">
              <w:rPr>
                <w:rFonts w:ascii="Times New Roman" w:eastAsia="MS PMincho" w:hAnsi="Times New Roman" w:cs="Times New Roman"/>
                <w:kern w:val="2"/>
                <w:sz w:val="24"/>
                <w:szCs w:val="24"/>
                <w:lang w:eastAsia="ja-JP"/>
              </w:rPr>
              <w:t>Degree</w:t>
            </w:r>
          </w:p>
        </w:tc>
      </w:tr>
      <w:tr w:rsidR="00247FDD" w:rsidRPr="00A40FB5" w14:paraId="55E80952" w14:textId="77777777" w:rsidTr="00D619B2">
        <w:tc>
          <w:tcPr>
            <w:tcW w:w="3125" w:type="dxa"/>
          </w:tcPr>
          <w:p w14:paraId="1B6C2AA4" w14:textId="7D463EE1" w:rsidR="00247FDD" w:rsidRPr="00A40FB5" w:rsidRDefault="00335C21" w:rsidP="004F3A9D">
            <w:pPr>
              <w:widowControl w:val="0"/>
              <w:rPr>
                <w:rFonts w:ascii="Times New Roman" w:eastAsia="MS PMincho" w:hAnsi="Times New Roman" w:cs="Times New Roman"/>
                <w:kern w:val="2"/>
                <w:sz w:val="24"/>
                <w:szCs w:val="24"/>
                <w:lang w:eastAsia="ja-JP"/>
              </w:rPr>
            </w:pPr>
            <w:r w:rsidRPr="00335C21">
              <w:rPr>
                <w:rFonts w:ascii="Times New Roman" w:eastAsia="MS PMincho" w:hAnsi="Times New Roman" w:cs="Times New Roman"/>
                <w:kern w:val="2"/>
                <w:sz w:val="24"/>
                <w:szCs w:val="24"/>
                <w:lang w:eastAsia="ja-JP"/>
              </w:rPr>
              <w:t>D/BCE/23/0008</w:t>
            </w:r>
          </w:p>
        </w:tc>
        <w:tc>
          <w:tcPr>
            <w:tcW w:w="3125" w:type="dxa"/>
          </w:tcPr>
          <w:p w14:paraId="1FAC8E3A" w14:textId="0713E25E" w:rsidR="00247FDD" w:rsidRPr="00A40FB5" w:rsidRDefault="00335C21" w:rsidP="004F3A9D">
            <w:pPr>
              <w:widowControl w:val="0"/>
              <w:rPr>
                <w:rFonts w:ascii="Times New Roman" w:eastAsia="MS PMincho" w:hAnsi="Times New Roman" w:cs="Times New Roman"/>
                <w:kern w:val="2"/>
                <w:sz w:val="24"/>
                <w:szCs w:val="24"/>
                <w:lang w:eastAsia="ja-JP"/>
              </w:rPr>
            </w:pPr>
            <w:r w:rsidRPr="00335C21">
              <w:rPr>
                <w:rFonts w:ascii="Times New Roman" w:eastAsia="MS PMincho" w:hAnsi="Times New Roman" w:cs="Times New Roman"/>
                <w:kern w:val="2"/>
                <w:sz w:val="24"/>
                <w:szCs w:val="24"/>
                <w:lang w:eastAsia="ja-JP"/>
              </w:rPr>
              <w:t>P H D B Nayanakantha</w:t>
            </w:r>
          </w:p>
        </w:tc>
        <w:tc>
          <w:tcPr>
            <w:tcW w:w="2750" w:type="dxa"/>
          </w:tcPr>
          <w:p w14:paraId="39D906D6" w14:textId="3CE95EE9" w:rsidR="00247FDD" w:rsidRPr="00A40FB5" w:rsidRDefault="00335C21" w:rsidP="004F3A9D">
            <w:pPr>
              <w:widowControl w:val="0"/>
              <w:rPr>
                <w:rFonts w:ascii="Times New Roman" w:eastAsia="MS PMincho" w:hAnsi="Times New Roman" w:cs="Times New Roman"/>
                <w:kern w:val="2"/>
                <w:sz w:val="24"/>
                <w:szCs w:val="24"/>
                <w:lang w:eastAsia="ja-JP"/>
              </w:rPr>
            </w:pPr>
            <w:bookmarkStart w:id="1" w:name="_Hlk158806612"/>
            <w:r w:rsidRPr="00335C21">
              <w:rPr>
                <w:rFonts w:ascii="Times New Roman" w:eastAsia="MS PMincho" w:hAnsi="Times New Roman" w:cs="Times New Roman"/>
                <w:kern w:val="2"/>
                <w:sz w:val="24"/>
                <w:szCs w:val="24"/>
                <w:lang w:eastAsia="ja-JP"/>
              </w:rPr>
              <w:t>COMPUTER ENGINEERING</w:t>
            </w:r>
            <w:bookmarkEnd w:id="1"/>
          </w:p>
        </w:tc>
      </w:tr>
      <w:tr w:rsidR="00247FDD" w:rsidRPr="00A40FB5" w14:paraId="0D188D30" w14:textId="77777777" w:rsidTr="00D619B2">
        <w:tc>
          <w:tcPr>
            <w:tcW w:w="3125" w:type="dxa"/>
          </w:tcPr>
          <w:p w14:paraId="7BE59544" w14:textId="4CB7EFF8" w:rsidR="00247FDD" w:rsidRPr="00A40FB5" w:rsidRDefault="00335C21" w:rsidP="004F3A9D">
            <w:pPr>
              <w:widowControl w:val="0"/>
              <w:rPr>
                <w:rFonts w:ascii="Times New Roman" w:eastAsia="MS PMincho" w:hAnsi="Times New Roman" w:cs="Times New Roman"/>
                <w:kern w:val="2"/>
                <w:sz w:val="24"/>
                <w:szCs w:val="24"/>
                <w:lang w:eastAsia="ja-JP"/>
              </w:rPr>
            </w:pPr>
            <w:r w:rsidRPr="00335C21">
              <w:rPr>
                <w:rFonts w:ascii="Times New Roman" w:eastAsia="MS PMincho" w:hAnsi="Times New Roman" w:cs="Times New Roman"/>
                <w:kern w:val="2"/>
                <w:sz w:val="24"/>
                <w:szCs w:val="24"/>
                <w:lang w:eastAsia="ja-JP"/>
              </w:rPr>
              <w:t>D/BCE/23/0002</w:t>
            </w:r>
          </w:p>
        </w:tc>
        <w:tc>
          <w:tcPr>
            <w:tcW w:w="3125" w:type="dxa"/>
          </w:tcPr>
          <w:p w14:paraId="319C5940" w14:textId="60672F22" w:rsidR="00247FDD" w:rsidRPr="00A40FB5" w:rsidRDefault="00335C21" w:rsidP="004F3A9D">
            <w:pPr>
              <w:widowControl w:val="0"/>
              <w:rPr>
                <w:rFonts w:ascii="Times New Roman" w:eastAsia="MS PMincho" w:hAnsi="Times New Roman" w:cs="Times New Roman"/>
                <w:kern w:val="2"/>
                <w:sz w:val="24"/>
                <w:szCs w:val="24"/>
                <w:lang w:eastAsia="ja-JP"/>
              </w:rPr>
            </w:pPr>
            <w:r w:rsidRPr="00335C21">
              <w:rPr>
                <w:rFonts w:ascii="Times New Roman" w:eastAsia="MS PMincho" w:hAnsi="Times New Roman" w:cs="Times New Roman"/>
                <w:kern w:val="2"/>
                <w:sz w:val="24"/>
                <w:szCs w:val="24"/>
                <w:lang w:eastAsia="ja-JP"/>
              </w:rPr>
              <w:t>B D S D Douglas</w:t>
            </w:r>
          </w:p>
        </w:tc>
        <w:tc>
          <w:tcPr>
            <w:tcW w:w="2750" w:type="dxa"/>
          </w:tcPr>
          <w:p w14:paraId="5618B65A" w14:textId="30FDCD68" w:rsidR="00247FDD" w:rsidRPr="00A40FB5" w:rsidRDefault="00335C21" w:rsidP="004F3A9D">
            <w:pPr>
              <w:widowControl w:val="0"/>
              <w:rPr>
                <w:rFonts w:ascii="Times New Roman" w:eastAsia="MS PMincho" w:hAnsi="Times New Roman" w:cs="Times New Roman"/>
                <w:kern w:val="2"/>
                <w:sz w:val="24"/>
                <w:szCs w:val="24"/>
                <w:lang w:eastAsia="ja-JP"/>
              </w:rPr>
            </w:pPr>
            <w:r w:rsidRPr="00335C21">
              <w:rPr>
                <w:rFonts w:ascii="Times New Roman" w:eastAsia="MS PMincho" w:hAnsi="Times New Roman" w:cs="Times New Roman"/>
                <w:kern w:val="2"/>
                <w:sz w:val="24"/>
                <w:szCs w:val="24"/>
                <w:lang w:eastAsia="ja-JP"/>
              </w:rPr>
              <w:t>COMPUTER ENGINEERING</w:t>
            </w:r>
          </w:p>
        </w:tc>
      </w:tr>
      <w:tr w:rsidR="00247FDD" w:rsidRPr="00A40FB5" w14:paraId="0E84A979" w14:textId="77777777" w:rsidTr="00D619B2">
        <w:tc>
          <w:tcPr>
            <w:tcW w:w="3125" w:type="dxa"/>
          </w:tcPr>
          <w:p w14:paraId="56D4F88C" w14:textId="64513C18" w:rsidR="00247FDD" w:rsidRPr="00A40FB5" w:rsidRDefault="00335C21" w:rsidP="004F3A9D">
            <w:pPr>
              <w:widowControl w:val="0"/>
              <w:rPr>
                <w:rFonts w:ascii="Times New Roman" w:eastAsia="MS PMincho" w:hAnsi="Times New Roman" w:cs="Times New Roman"/>
                <w:kern w:val="2"/>
                <w:sz w:val="24"/>
                <w:szCs w:val="24"/>
                <w:lang w:eastAsia="ja-JP"/>
              </w:rPr>
            </w:pPr>
            <w:r w:rsidRPr="00335C21">
              <w:rPr>
                <w:rFonts w:ascii="Times New Roman" w:eastAsia="MS PMincho" w:hAnsi="Times New Roman" w:cs="Times New Roman"/>
                <w:kern w:val="2"/>
                <w:sz w:val="24"/>
                <w:szCs w:val="24"/>
                <w:lang w:eastAsia="ja-JP"/>
              </w:rPr>
              <w:t>D/BCE/23/0004</w:t>
            </w:r>
          </w:p>
        </w:tc>
        <w:tc>
          <w:tcPr>
            <w:tcW w:w="3125" w:type="dxa"/>
          </w:tcPr>
          <w:p w14:paraId="434FF850" w14:textId="05C61DF3" w:rsidR="00247FDD" w:rsidRPr="00A40FB5" w:rsidRDefault="00335C21" w:rsidP="004F3A9D">
            <w:pPr>
              <w:widowControl w:val="0"/>
              <w:rPr>
                <w:rFonts w:ascii="Times New Roman" w:eastAsia="MS PMincho" w:hAnsi="Times New Roman" w:cs="Times New Roman"/>
                <w:kern w:val="2"/>
                <w:sz w:val="24"/>
                <w:szCs w:val="24"/>
                <w:lang w:eastAsia="ja-JP"/>
              </w:rPr>
            </w:pPr>
            <w:r w:rsidRPr="00335C21">
              <w:rPr>
                <w:rFonts w:ascii="Times New Roman" w:eastAsia="MS PMincho" w:hAnsi="Times New Roman" w:cs="Times New Roman"/>
                <w:kern w:val="2"/>
                <w:sz w:val="24"/>
                <w:szCs w:val="24"/>
                <w:lang w:eastAsia="ja-JP"/>
              </w:rPr>
              <w:t xml:space="preserve">R M </w:t>
            </w:r>
            <w:bookmarkStart w:id="2" w:name="_Int_lIB2kU1J"/>
            <w:proofErr w:type="spellStart"/>
            <w:r w:rsidRPr="00335C21">
              <w:rPr>
                <w:rFonts w:ascii="Times New Roman" w:eastAsia="MS PMincho" w:hAnsi="Times New Roman" w:cs="Times New Roman"/>
                <w:kern w:val="2"/>
                <w:sz w:val="24"/>
                <w:szCs w:val="24"/>
                <w:lang w:eastAsia="ja-JP"/>
              </w:rPr>
              <w:t>M</w:t>
            </w:r>
            <w:bookmarkEnd w:id="2"/>
            <w:proofErr w:type="spellEnd"/>
            <w:r w:rsidRPr="00335C21">
              <w:rPr>
                <w:rFonts w:ascii="Times New Roman" w:eastAsia="MS PMincho" w:hAnsi="Times New Roman" w:cs="Times New Roman"/>
                <w:kern w:val="2"/>
                <w:sz w:val="24"/>
                <w:szCs w:val="24"/>
                <w:lang w:eastAsia="ja-JP"/>
              </w:rPr>
              <w:t xml:space="preserve"> Ranathunga</w:t>
            </w:r>
          </w:p>
        </w:tc>
        <w:tc>
          <w:tcPr>
            <w:tcW w:w="2750" w:type="dxa"/>
          </w:tcPr>
          <w:p w14:paraId="6DF5ECA7" w14:textId="13BDEC12" w:rsidR="00247FDD" w:rsidRPr="00A40FB5" w:rsidRDefault="00335C21" w:rsidP="004F3A9D">
            <w:pPr>
              <w:widowControl w:val="0"/>
              <w:rPr>
                <w:rFonts w:ascii="Times New Roman" w:eastAsia="MS PMincho" w:hAnsi="Times New Roman" w:cs="Times New Roman"/>
                <w:kern w:val="2"/>
                <w:sz w:val="24"/>
                <w:szCs w:val="24"/>
                <w:lang w:eastAsia="ja-JP"/>
              </w:rPr>
            </w:pPr>
            <w:r w:rsidRPr="00335C21">
              <w:rPr>
                <w:rFonts w:ascii="Times New Roman" w:eastAsia="MS PMincho" w:hAnsi="Times New Roman" w:cs="Times New Roman"/>
                <w:kern w:val="2"/>
                <w:sz w:val="24"/>
                <w:szCs w:val="24"/>
                <w:lang w:eastAsia="ja-JP"/>
              </w:rPr>
              <w:t>COMPUTER ENGINEERING</w:t>
            </w:r>
          </w:p>
        </w:tc>
      </w:tr>
      <w:tr w:rsidR="00247FDD" w:rsidRPr="00A40FB5" w14:paraId="15955F74" w14:textId="77777777" w:rsidTr="00D619B2">
        <w:tc>
          <w:tcPr>
            <w:tcW w:w="3125" w:type="dxa"/>
          </w:tcPr>
          <w:p w14:paraId="086057CD" w14:textId="2547459B" w:rsidR="00247FDD" w:rsidRPr="00A40FB5" w:rsidRDefault="00335C21" w:rsidP="004F3A9D">
            <w:pPr>
              <w:widowControl w:val="0"/>
              <w:rPr>
                <w:rFonts w:ascii="Times New Roman" w:eastAsia="MS PMincho" w:hAnsi="Times New Roman" w:cs="Times New Roman"/>
                <w:kern w:val="2"/>
                <w:sz w:val="24"/>
                <w:szCs w:val="24"/>
                <w:lang w:eastAsia="ja-JP"/>
              </w:rPr>
            </w:pPr>
            <w:r w:rsidRPr="00335C21">
              <w:rPr>
                <w:rFonts w:ascii="Times New Roman" w:eastAsia="MS PMincho" w:hAnsi="Times New Roman" w:cs="Times New Roman"/>
                <w:kern w:val="2"/>
                <w:sz w:val="24"/>
                <w:szCs w:val="24"/>
                <w:lang w:eastAsia="ja-JP"/>
              </w:rPr>
              <w:t>D/BCE/23/0014</w:t>
            </w:r>
          </w:p>
        </w:tc>
        <w:tc>
          <w:tcPr>
            <w:tcW w:w="3125" w:type="dxa"/>
          </w:tcPr>
          <w:p w14:paraId="73151854" w14:textId="1BB7476D" w:rsidR="00247FDD" w:rsidRPr="00A40FB5" w:rsidRDefault="00335C21" w:rsidP="004F3A9D">
            <w:pPr>
              <w:widowControl w:val="0"/>
              <w:rPr>
                <w:rFonts w:ascii="Times New Roman" w:eastAsia="MS PMincho" w:hAnsi="Times New Roman" w:cs="Times New Roman"/>
                <w:kern w:val="2"/>
                <w:sz w:val="24"/>
                <w:szCs w:val="24"/>
                <w:lang w:eastAsia="ja-JP"/>
              </w:rPr>
            </w:pPr>
            <w:r w:rsidRPr="00335C21">
              <w:rPr>
                <w:rFonts w:ascii="Times New Roman" w:eastAsia="MS PMincho" w:hAnsi="Times New Roman" w:cs="Times New Roman"/>
                <w:kern w:val="2"/>
                <w:sz w:val="24"/>
                <w:szCs w:val="24"/>
                <w:lang w:eastAsia="ja-JP"/>
              </w:rPr>
              <w:t xml:space="preserve">R B H P </w:t>
            </w:r>
            <w:proofErr w:type="spellStart"/>
            <w:r w:rsidRPr="00335C21">
              <w:rPr>
                <w:rFonts w:ascii="Times New Roman" w:eastAsia="MS PMincho" w:hAnsi="Times New Roman" w:cs="Times New Roman"/>
                <w:kern w:val="2"/>
                <w:sz w:val="24"/>
                <w:szCs w:val="24"/>
                <w:lang w:eastAsia="ja-JP"/>
              </w:rPr>
              <w:t>Rathnamalala</w:t>
            </w:r>
            <w:proofErr w:type="spellEnd"/>
          </w:p>
        </w:tc>
        <w:tc>
          <w:tcPr>
            <w:tcW w:w="2750" w:type="dxa"/>
          </w:tcPr>
          <w:p w14:paraId="0B534BF3" w14:textId="7816277B" w:rsidR="00247FDD" w:rsidRPr="00A40FB5" w:rsidRDefault="00335C21" w:rsidP="004F3A9D">
            <w:pPr>
              <w:widowControl w:val="0"/>
              <w:rPr>
                <w:rFonts w:ascii="Times New Roman" w:eastAsia="MS PMincho" w:hAnsi="Times New Roman" w:cs="Times New Roman"/>
                <w:kern w:val="2"/>
                <w:sz w:val="24"/>
                <w:szCs w:val="24"/>
                <w:lang w:eastAsia="ja-JP"/>
              </w:rPr>
            </w:pPr>
            <w:r w:rsidRPr="00335C21">
              <w:rPr>
                <w:rFonts w:ascii="Times New Roman" w:eastAsia="MS PMincho" w:hAnsi="Times New Roman" w:cs="Times New Roman"/>
                <w:kern w:val="2"/>
                <w:sz w:val="24"/>
                <w:szCs w:val="24"/>
                <w:lang w:eastAsia="ja-JP"/>
              </w:rPr>
              <w:t>COMPUTER ENGINEERING</w:t>
            </w:r>
          </w:p>
        </w:tc>
      </w:tr>
      <w:tr w:rsidR="00247FDD" w:rsidRPr="00A40FB5" w14:paraId="47014DF8" w14:textId="77777777" w:rsidTr="00D619B2">
        <w:tc>
          <w:tcPr>
            <w:tcW w:w="3125" w:type="dxa"/>
          </w:tcPr>
          <w:p w14:paraId="5181EDBE" w14:textId="05D5F6FD" w:rsidR="00247FDD" w:rsidRPr="00A40FB5" w:rsidRDefault="00335C21" w:rsidP="004F3A9D">
            <w:pPr>
              <w:widowControl w:val="0"/>
              <w:rPr>
                <w:rFonts w:ascii="Times New Roman" w:eastAsia="MS PMincho" w:hAnsi="Times New Roman" w:cs="Times New Roman"/>
                <w:kern w:val="2"/>
                <w:sz w:val="24"/>
                <w:szCs w:val="24"/>
                <w:lang w:eastAsia="ja-JP"/>
              </w:rPr>
            </w:pPr>
            <w:r w:rsidRPr="00335C21">
              <w:rPr>
                <w:rFonts w:ascii="Times New Roman" w:eastAsia="MS PMincho" w:hAnsi="Times New Roman" w:cs="Times New Roman"/>
                <w:kern w:val="2"/>
                <w:sz w:val="24"/>
                <w:szCs w:val="24"/>
                <w:lang w:eastAsia="ja-JP"/>
              </w:rPr>
              <w:t>D/BCS/23/0009</w:t>
            </w:r>
          </w:p>
        </w:tc>
        <w:tc>
          <w:tcPr>
            <w:tcW w:w="3125" w:type="dxa"/>
          </w:tcPr>
          <w:p w14:paraId="008A680C" w14:textId="55B7641D" w:rsidR="00247FDD" w:rsidRPr="00A40FB5" w:rsidRDefault="00335C21" w:rsidP="004F3A9D">
            <w:pPr>
              <w:widowControl w:val="0"/>
              <w:rPr>
                <w:rFonts w:ascii="Times New Roman" w:eastAsia="MS PMincho" w:hAnsi="Times New Roman" w:cs="Times New Roman"/>
                <w:kern w:val="2"/>
                <w:sz w:val="24"/>
                <w:szCs w:val="24"/>
                <w:lang w:eastAsia="ja-JP"/>
              </w:rPr>
            </w:pPr>
            <w:r w:rsidRPr="00335C21">
              <w:rPr>
                <w:rFonts w:ascii="Times New Roman" w:eastAsia="MS PMincho" w:hAnsi="Times New Roman" w:cs="Times New Roman"/>
                <w:kern w:val="2"/>
                <w:sz w:val="24"/>
                <w:szCs w:val="24"/>
                <w:lang w:eastAsia="ja-JP"/>
              </w:rPr>
              <w:t>P R M K Herath</w:t>
            </w:r>
          </w:p>
        </w:tc>
        <w:tc>
          <w:tcPr>
            <w:tcW w:w="2750" w:type="dxa"/>
          </w:tcPr>
          <w:p w14:paraId="58C6358D" w14:textId="05A221B3" w:rsidR="00247FDD" w:rsidRPr="00A40FB5" w:rsidRDefault="00335C21" w:rsidP="004F3A9D">
            <w:pPr>
              <w:widowControl w:val="0"/>
              <w:rPr>
                <w:rFonts w:ascii="Times New Roman" w:eastAsia="MS PMincho" w:hAnsi="Times New Roman" w:cs="Times New Roman"/>
                <w:kern w:val="2"/>
                <w:sz w:val="24"/>
                <w:szCs w:val="24"/>
                <w:lang w:eastAsia="ja-JP"/>
              </w:rPr>
            </w:pPr>
            <w:r w:rsidRPr="00335C21">
              <w:rPr>
                <w:rFonts w:ascii="Times New Roman" w:eastAsia="MS PMincho" w:hAnsi="Times New Roman" w:cs="Times New Roman"/>
                <w:kern w:val="2"/>
                <w:sz w:val="24"/>
                <w:szCs w:val="24"/>
                <w:lang w:eastAsia="ja-JP"/>
              </w:rPr>
              <w:t>COMPUTER SCIENCE</w:t>
            </w:r>
          </w:p>
        </w:tc>
      </w:tr>
    </w:tbl>
    <w:p w14:paraId="42B6484C" w14:textId="77777777" w:rsidR="004F3A9D" w:rsidRPr="00A40FB5" w:rsidRDefault="004F3A9D" w:rsidP="00571CAF">
      <w:pPr>
        <w:widowControl w:val="0"/>
        <w:spacing w:after="0" w:line="240" w:lineRule="auto"/>
        <w:jc w:val="center"/>
        <w:rPr>
          <w:rFonts w:ascii="Times New Roman" w:eastAsia="MS PMincho" w:hAnsi="Times New Roman" w:cs="Times New Roman"/>
          <w:kern w:val="2"/>
          <w:sz w:val="48"/>
          <w:szCs w:val="48"/>
          <w:lang w:eastAsia="ja-JP"/>
        </w:rPr>
      </w:pPr>
    </w:p>
    <w:p w14:paraId="11A71828" w14:textId="77777777" w:rsidR="004F3A9D" w:rsidRPr="00A40FB5" w:rsidRDefault="004F3A9D" w:rsidP="00571CAF">
      <w:pPr>
        <w:widowControl w:val="0"/>
        <w:spacing w:after="0" w:line="240" w:lineRule="auto"/>
        <w:jc w:val="center"/>
        <w:rPr>
          <w:rFonts w:ascii="Times New Roman" w:eastAsia="MS PMincho" w:hAnsi="Times New Roman" w:cs="Times New Roman"/>
          <w:kern w:val="2"/>
          <w:sz w:val="32"/>
          <w:szCs w:val="32"/>
          <w:lang w:eastAsia="ja-JP"/>
        </w:rPr>
      </w:pPr>
    </w:p>
    <w:p w14:paraId="525666EF" w14:textId="77777777" w:rsidR="004F3A9D" w:rsidRPr="00A40FB5" w:rsidRDefault="004F3A9D" w:rsidP="00571CAF">
      <w:pPr>
        <w:widowControl w:val="0"/>
        <w:spacing w:after="0" w:line="240" w:lineRule="auto"/>
        <w:jc w:val="center"/>
        <w:rPr>
          <w:rFonts w:ascii="Times New Roman" w:eastAsia="MS PMincho" w:hAnsi="Times New Roman" w:cs="Times New Roman"/>
          <w:kern w:val="2"/>
          <w:sz w:val="32"/>
          <w:szCs w:val="32"/>
          <w:lang w:eastAsia="ja-JP"/>
        </w:rPr>
      </w:pPr>
    </w:p>
    <w:p w14:paraId="57B7C5B3" w14:textId="77777777" w:rsidR="004F3A9D" w:rsidRDefault="004F3A9D" w:rsidP="00571CAF">
      <w:pPr>
        <w:widowControl w:val="0"/>
        <w:spacing w:after="0" w:line="240" w:lineRule="auto"/>
        <w:jc w:val="center"/>
        <w:rPr>
          <w:rFonts w:ascii="Times New Roman" w:eastAsia="MS PMincho" w:hAnsi="Times New Roman" w:cs="Times New Roman"/>
          <w:kern w:val="2"/>
          <w:sz w:val="32"/>
          <w:szCs w:val="32"/>
          <w:lang w:eastAsia="ja-JP"/>
        </w:rPr>
      </w:pPr>
    </w:p>
    <w:p w14:paraId="08ECE882" w14:textId="77777777" w:rsidR="00FA3A0A" w:rsidRPr="00A40FB5" w:rsidRDefault="00FA3A0A" w:rsidP="00571CAF">
      <w:pPr>
        <w:widowControl w:val="0"/>
        <w:spacing w:after="0" w:line="240" w:lineRule="auto"/>
        <w:jc w:val="center"/>
        <w:rPr>
          <w:rFonts w:ascii="Times New Roman" w:eastAsia="MS PMincho" w:hAnsi="Times New Roman" w:cs="Times New Roman"/>
          <w:kern w:val="2"/>
          <w:sz w:val="32"/>
          <w:szCs w:val="32"/>
          <w:lang w:eastAsia="ja-JP"/>
        </w:rPr>
      </w:pPr>
    </w:p>
    <w:p w14:paraId="40284CED" w14:textId="77777777" w:rsidR="004F3A9D" w:rsidRPr="00A40FB5" w:rsidRDefault="004F3A9D" w:rsidP="00571CAF">
      <w:pPr>
        <w:widowControl w:val="0"/>
        <w:spacing w:after="0" w:line="240" w:lineRule="auto"/>
        <w:jc w:val="center"/>
        <w:rPr>
          <w:rFonts w:ascii="Times New Roman" w:eastAsia="MS PMincho" w:hAnsi="Times New Roman" w:cs="Times New Roman"/>
          <w:kern w:val="2"/>
          <w:sz w:val="32"/>
          <w:szCs w:val="32"/>
          <w:lang w:eastAsia="ja-JP"/>
        </w:rPr>
      </w:pPr>
    </w:p>
    <w:p w14:paraId="7F052A33" w14:textId="1469F077" w:rsidR="004F3A9D" w:rsidRPr="00A40FB5" w:rsidRDefault="001F43C2" w:rsidP="00571CAF">
      <w:pPr>
        <w:widowControl w:val="0"/>
        <w:spacing w:after="0" w:line="240" w:lineRule="auto"/>
        <w:jc w:val="center"/>
        <w:rPr>
          <w:rFonts w:ascii="Times New Roman" w:eastAsia="MS PMincho" w:hAnsi="Times New Roman" w:cs="Times New Roman"/>
          <w:kern w:val="2"/>
          <w:sz w:val="20"/>
          <w:szCs w:val="32"/>
          <w:lang w:eastAsia="ja-JP"/>
        </w:rPr>
      </w:pPr>
      <w:r w:rsidRPr="00A40FB5">
        <w:rPr>
          <w:rFonts w:ascii="Times New Roman" w:eastAsia="MS PMincho" w:hAnsi="Times New Roman" w:cs="Times New Roman"/>
          <w:kern w:val="2"/>
          <w:sz w:val="32"/>
          <w:szCs w:val="32"/>
          <w:lang w:eastAsia="ja-JP"/>
        </w:rPr>
        <w:t>Supervisor:</w:t>
      </w:r>
      <w:r w:rsidR="004F3A9D" w:rsidRPr="00A40FB5">
        <w:rPr>
          <w:rFonts w:ascii="Times New Roman" w:eastAsia="MS PMincho" w:hAnsi="Times New Roman" w:cs="Times New Roman"/>
          <w:kern w:val="2"/>
          <w:sz w:val="32"/>
          <w:szCs w:val="32"/>
          <w:lang w:eastAsia="ja-JP"/>
        </w:rPr>
        <w:t xml:space="preserve">　</w:t>
      </w:r>
      <w:r w:rsidR="00335C21" w:rsidRPr="00335C21">
        <w:t xml:space="preserve"> </w:t>
      </w:r>
      <w:r w:rsidR="00335C21" w:rsidRPr="00335C21">
        <w:rPr>
          <w:rFonts w:ascii="Times New Roman" w:eastAsia="MS PMincho" w:hAnsi="Times New Roman" w:cs="Times New Roman"/>
          <w:kern w:val="2"/>
          <w:sz w:val="32"/>
          <w:szCs w:val="32"/>
          <w:lang w:eastAsia="ja-JP"/>
        </w:rPr>
        <w:t xml:space="preserve">Dr. </w:t>
      </w:r>
      <w:proofErr w:type="spellStart"/>
      <w:r w:rsidR="00335C21" w:rsidRPr="00335C21">
        <w:rPr>
          <w:rFonts w:ascii="Times New Roman" w:eastAsia="MS PMincho" w:hAnsi="Times New Roman" w:cs="Times New Roman"/>
          <w:kern w:val="2"/>
          <w:sz w:val="32"/>
          <w:szCs w:val="32"/>
          <w:lang w:eastAsia="ja-JP"/>
        </w:rPr>
        <w:t>Kaneeka</w:t>
      </w:r>
      <w:proofErr w:type="spellEnd"/>
      <w:r w:rsidR="00335C21" w:rsidRPr="00335C21">
        <w:rPr>
          <w:rFonts w:ascii="Times New Roman" w:eastAsia="MS PMincho" w:hAnsi="Times New Roman" w:cs="Times New Roman"/>
          <w:kern w:val="2"/>
          <w:sz w:val="32"/>
          <w:szCs w:val="32"/>
          <w:lang w:eastAsia="ja-JP"/>
        </w:rPr>
        <w:t xml:space="preserve"> </w:t>
      </w:r>
      <w:proofErr w:type="spellStart"/>
      <w:r w:rsidR="00335C21" w:rsidRPr="00335C21">
        <w:rPr>
          <w:rFonts w:ascii="Times New Roman" w:eastAsia="MS PMincho" w:hAnsi="Times New Roman" w:cs="Times New Roman"/>
          <w:kern w:val="2"/>
          <w:sz w:val="32"/>
          <w:szCs w:val="32"/>
          <w:lang w:eastAsia="ja-JP"/>
        </w:rPr>
        <w:t>Vidanage</w:t>
      </w:r>
      <w:proofErr w:type="spellEnd"/>
    </w:p>
    <w:p w14:paraId="0430D9B2" w14:textId="77777777" w:rsidR="004F3A9D" w:rsidRPr="00A40FB5" w:rsidRDefault="004F3A9D" w:rsidP="00571CAF">
      <w:pPr>
        <w:widowControl w:val="0"/>
        <w:spacing w:after="0" w:line="240" w:lineRule="auto"/>
        <w:jc w:val="center"/>
        <w:rPr>
          <w:rFonts w:ascii="Times New Roman" w:eastAsia="MS PMincho" w:hAnsi="Times New Roman" w:cs="Times New Roman"/>
          <w:kern w:val="2"/>
          <w:sz w:val="32"/>
          <w:szCs w:val="32"/>
          <w:lang w:eastAsia="ja-JP"/>
        </w:rPr>
      </w:pPr>
    </w:p>
    <w:p w14:paraId="611C3C2E" w14:textId="77777777" w:rsidR="004F3A9D" w:rsidRPr="00A40FB5" w:rsidRDefault="004F3A9D" w:rsidP="00571CAF">
      <w:pPr>
        <w:widowControl w:val="0"/>
        <w:spacing w:after="0" w:line="240" w:lineRule="auto"/>
        <w:jc w:val="center"/>
        <w:rPr>
          <w:rFonts w:ascii="Times New Roman" w:eastAsia="MS PMincho" w:hAnsi="Times New Roman" w:cs="Times New Roman"/>
          <w:kern w:val="2"/>
          <w:sz w:val="32"/>
          <w:szCs w:val="32"/>
          <w:lang w:eastAsia="ja-JP"/>
        </w:rPr>
      </w:pPr>
    </w:p>
    <w:p w14:paraId="133DAB99" w14:textId="4504F6DC" w:rsidR="004F3A9D" w:rsidRPr="00A40FB5" w:rsidRDefault="00EF7E37" w:rsidP="00571CAF">
      <w:pPr>
        <w:widowControl w:val="0"/>
        <w:spacing w:after="0" w:line="240" w:lineRule="auto"/>
        <w:jc w:val="center"/>
        <w:rPr>
          <w:rFonts w:ascii="Times New Roman" w:eastAsia="MS PMincho" w:hAnsi="Times New Roman" w:cs="Times New Roman"/>
          <w:kern w:val="2"/>
          <w:sz w:val="32"/>
          <w:szCs w:val="32"/>
          <w:lang w:eastAsia="ja-JP"/>
        </w:rPr>
      </w:pPr>
      <w:r>
        <w:rPr>
          <w:rFonts w:ascii="Times New Roman" w:eastAsia="MS PMincho" w:hAnsi="Times New Roman" w:cs="Times New Roman"/>
          <w:kern w:val="2"/>
          <w:sz w:val="32"/>
          <w:szCs w:val="32"/>
          <w:lang w:eastAsia="ja-JP"/>
        </w:rPr>
        <w:t>April</w:t>
      </w:r>
      <w:r w:rsidR="00FA3A0A">
        <w:rPr>
          <w:rFonts w:ascii="Times New Roman" w:eastAsia="MS PMincho" w:hAnsi="Times New Roman" w:cs="Times New Roman"/>
          <w:kern w:val="2"/>
          <w:sz w:val="32"/>
          <w:szCs w:val="32"/>
          <w:lang w:eastAsia="ja-JP"/>
        </w:rPr>
        <w:t xml:space="preserve"> 2024</w:t>
      </w:r>
    </w:p>
    <w:p w14:paraId="77EFD85C" w14:textId="77777777" w:rsidR="004F3A9D" w:rsidRPr="00A40FB5" w:rsidRDefault="004F3A9D" w:rsidP="00571CAF">
      <w:pPr>
        <w:widowControl w:val="0"/>
        <w:spacing w:after="0" w:line="240" w:lineRule="auto"/>
        <w:jc w:val="center"/>
        <w:rPr>
          <w:rFonts w:ascii="Times New Roman" w:eastAsia="MS PMincho" w:hAnsi="Times New Roman" w:cs="Times New Roman"/>
          <w:kern w:val="2"/>
          <w:sz w:val="32"/>
          <w:szCs w:val="32"/>
          <w:lang w:eastAsia="ja-JP"/>
        </w:rPr>
      </w:pPr>
    </w:p>
    <w:p w14:paraId="1D2197E3" w14:textId="5384289D" w:rsidR="004F3A9D" w:rsidRPr="00A40FB5" w:rsidRDefault="004F3A9D" w:rsidP="00571CAF">
      <w:pPr>
        <w:jc w:val="center"/>
        <w:rPr>
          <w:rFonts w:ascii="Times New Roman" w:eastAsia="MS PMincho" w:hAnsi="Times New Roman" w:cs="Times New Roman"/>
          <w:kern w:val="2"/>
          <w:sz w:val="20"/>
          <w:szCs w:val="48"/>
          <w:lang w:eastAsia="ja-JP"/>
        </w:rPr>
      </w:pPr>
    </w:p>
    <w:p w14:paraId="7AF0D46B" w14:textId="77777777" w:rsidR="00571CAF" w:rsidRPr="00A40FB5" w:rsidRDefault="00571CAF" w:rsidP="00571CAF">
      <w:pPr>
        <w:jc w:val="center"/>
        <w:rPr>
          <w:rFonts w:ascii="Times New Roman" w:eastAsia="MS PMincho" w:hAnsi="Times New Roman" w:cs="Times New Roman"/>
          <w:kern w:val="2"/>
          <w:sz w:val="20"/>
          <w:szCs w:val="48"/>
          <w:lang w:eastAsia="ja-JP"/>
        </w:rPr>
      </w:pPr>
    </w:p>
    <w:p w14:paraId="407BA708" w14:textId="77777777" w:rsidR="00571CAF" w:rsidRPr="00A40FB5" w:rsidRDefault="00571CAF" w:rsidP="00571CAF">
      <w:pPr>
        <w:jc w:val="center"/>
        <w:rPr>
          <w:rFonts w:ascii="Times New Roman" w:eastAsia="MS PMincho" w:hAnsi="Times New Roman" w:cs="Times New Roman"/>
          <w:kern w:val="2"/>
          <w:sz w:val="20"/>
          <w:szCs w:val="48"/>
          <w:lang w:eastAsia="ja-JP"/>
        </w:rPr>
      </w:pPr>
    </w:p>
    <w:p w14:paraId="0792A167" w14:textId="77777777" w:rsidR="00571CAF" w:rsidRPr="00A40FB5" w:rsidRDefault="00571CAF" w:rsidP="00571CAF">
      <w:pPr>
        <w:jc w:val="center"/>
        <w:rPr>
          <w:rFonts w:ascii="Times New Roman" w:eastAsia="MS PMincho" w:hAnsi="Times New Roman" w:cs="Times New Roman"/>
          <w:kern w:val="2"/>
          <w:sz w:val="20"/>
          <w:szCs w:val="48"/>
          <w:lang w:eastAsia="ja-JP"/>
        </w:rPr>
      </w:pPr>
    </w:p>
    <w:p w14:paraId="7E9DEE7D" w14:textId="77777777" w:rsidR="004F3A9D" w:rsidRPr="00A40FB5" w:rsidRDefault="004F3A9D">
      <w:pPr>
        <w:rPr>
          <w:rFonts w:ascii="Times New Roman" w:eastAsia="MS PMincho" w:hAnsi="Times New Roman" w:cs="Times New Roman"/>
          <w:kern w:val="2"/>
          <w:sz w:val="20"/>
          <w:szCs w:val="48"/>
          <w:lang w:eastAsia="ja-JP"/>
        </w:rPr>
      </w:pPr>
    </w:p>
    <w:p w14:paraId="1959FFFA" w14:textId="1C8A929D" w:rsidR="00C544C0" w:rsidRPr="00A40FB5" w:rsidRDefault="00571CAF" w:rsidP="00842729">
      <w:pPr>
        <w:rPr>
          <w:rFonts w:ascii="Times New Roman" w:eastAsia="MS PMincho" w:hAnsi="Times New Roman" w:cs="Times New Roman"/>
          <w:kern w:val="2"/>
          <w:sz w:val="20"/>
          <w:szCs w:val="48"/>
          <w:lang w:eastAsia="ja-JP"/>
        </w:rPr>
      </w:pPr>
      <w:r w:rsidRPr="00A40FB5">
        <w:rPr>
          <w:rFonts w:ascii="Times New Roman" w:eastAsia="MS PMincho" w:hAnsi="Times New Roman" w:cs="Times New Roman"/>
          <w:kern w:val="2"/>
          <w:sz w:val="20"/>
          <w:szCs w:val="48"/>
          <w:lang w:eastAsia="ja-JP"/>
        </w:rPr>
        <w:br w:type="page"/>
      </w:r>
    </w:p>
    <w:bookmarkStart w:id="3" w:name="_Toc160653731" w:displacedByCustomXml="next"/>
    <w:sdt>
      <w:sdtPr>
        <w:rPr>
          <w:rFonts w:asciiTheme="minorHAnsi" w:eastAsiaTheme="minorEastAsia" w:hAnsiTheme="minorHAnsi" w:cstheme="minorBidi"/>
          <w:b w:val="0"/>
          <w:sz w:val="22"/>
          <w:szCs w:val="22"/>
          <w:u w:val="none"/>
          <w:lang w:eastAsia="en-US"/>
        </w:rPr>
        <w:id w:val="-1816794626"/>
        <w:docPartObj>
          <w:docPartGallery w:val="Table of Contents"/>
          <w:docPartUnique/>
        </w:docPartObj>
      </w:sdtPr>
      <w:sdtEndPr>
        <w:rPr>
          <w:sz w:val="24"/>
          <w:szCs w:val="24"/>
        </w:rPr>
      </w:sdtEndPr>
      <w:sdtContent>
        <w:p w14:paraId="37CEB8D2" w14:textId="541EFCC7" w:rsidR="00A25CEB" w:rsidRPr="001F43C2" w:rsidRDefault="00E85792" w:rsidP="00A46DF9">
          <w:pPr>
            <w:pStyle w:val="KDUMainHeadingStyle"/>
          </w:pPr>
          <w:r w:rsidRPr="001F43C2">
            <w:t>T</w:t>
          </w:r>
          <w:r w:rsidR="00887CF5" w:rsidRPr="001F43C2">
            <w:t>able of Contents</w:t>
          </w:r>
          <w:bookmarkEnd w:id="3"/>
        </w:p>
        <w:p w14:paraId="58CE4A69" w14:textId="77777777" w:rsidR="001F43C2" w:rsidRPr="001F43C2" w:rsidRDefault="001F43C2" w:rsidP="00B57FD4">
          <w:pPr>
            <w:pStyle w:val="KDUPara"/>
          </w:pPr>
        </w:p>
        <w:p w14:paraId="32BB5027" w14:textId="3E7503DF" w:rsidR="00171B1E" w:rsidRDefault="00A25CEB">
          <w:pPr>
            <w:pStyle w:val="TOC1"/>
            <w:tabs>
              <w:tab w:val="right" w:leader="dot" w:pos="9891"/>
            </w:tabs>
            <w:rPr>
              <w:rFonts w:eastAsiaTheme="minorEastAsia"/>
              <w:noProof/>
              <w:color w:val="auto"/>
              <w:kern w:val="2"/>
              <w:sz w:val="24"/>
              <w:szCs w:val="24"/>
              <w:lang w:bidi="si-LK"/>
              <w14:ligatures w14:val="standardContextual"/>
            </w:rPr>
          </w:pPr>
          <w:r w:rsidRPr="007503A7">
            <w:rPr>
              <w:rFonts w:ascii="Times New Roman" w:hAnsi="Times New Roman" w:cs="Times New Roman"/>
              <w:sz w:val="24"/>
              <w:szCs w:val="24"/>
            </w:rPr>
            <w:fldChar w:fldCharType="begin"/>
          </w:r>
          <w:r w:rsidRPr="007503A7">
            <w:rPr>
              <w:rFonts w:ascii="Times New Roman" w:hAnsi="Times New Roman" w:cs="Times New Roman"/>
              <w:sz w:val="24"/>
              <w:szCs w:val="24"/>
            </w:rPr>
            <w:instrText xml:space="preserve"> TOC \o "1-3" \h \z \u </w:instrText>
          </w:r>
          <w:r w:rsidRPr="007503A7">
            <w:rPr>
              <w:rFonts w:ascii="Times New Roman" w:hAnsi="Times New Roman" w:cs="Times New Roman"/>
              <w:sz w:val="24"/>
              <w:szCs w:val="24"/>
            </w:rPr>
            <w:fldChar w:fldCharType="separate"/>
          </w:r>
          <w:hyperlink w:anchor="_Toc160653730" w:history="1">
            <w:r w:rsidR="00171B1E" w:rsidRPr="00B9245F">
              <w:rPr>
                <w:rStyle w:val="Hyperlink"/>
                <w:rFonts w:eastAsia="MS PMincho"/>
                <w:noProof/>
              </w:rPr>
              <w:t>Group Member Details</w:t>
            </w:r>
            <w:r w:rsidR="00171B1E">
              <w:rPr>
                <w:noProof/>
                <w:webHidden/>
              </w:rPr>
              <w:tab/>
            </w:r>
            <w:r w:rsidR="00171B1E">
              <w:rPr>
                <w:noProof/>
                <w:webHidden/>
              </w:rPr>
              <w:fldChar w:fldCharType="begin"/>
            </w:r>
            <w:r w:rsidR="00171B1E">
              <w:rPr>
                <w:noProof/>
                <w:webHidden/>
              </w:rPr>
              <w:instrText xml:space="preserve"> PAGEREF _Toc160653730 \h </w:instrText>
            </w:r>
            <w:r w:rsidR="00171B1E">
              <w:rPr>
                <w:noProof/>
                <w:webHidden/>
              </w:rPr>
            </w:r>
            <w:r w:rsidR="00171B1E">
              <w:rPr>
                <w:noProof/>
                <w:webHidden/>
              </w:rPr>
              <w:fldChar w:fldCharType="separate"/>
            </w:r>
            <w:r w:rsidR="00973BE2">
              <w:rPr>
                <w:noProof/>
                <w:webHidden/>
              </w:rPr>
              <w:t>2</w:t>
            </w:r>
            <w:r w:rsidR="00171B1E">
              <w:rPr>
                <w:noProof/>
                <w:webHidden/>
              </w:rPr>
              <w:fldChar w:fldCharType="end"/>
            </w:r>
          </w:hyperlink>
        </w:p>
        <w:p w14:paraId="56FEC1EE" w14:textId="3F24952E" w:rsidR="00171B1E" w:rsidRDefault="00000000">
          <w:pPr>
            <w:pStyle w:val="TOC1"/>
            <w:tabs>
              <w:tab w:val="right" w:leader="dot" w:pos="9891"/>
            </w:tabs>
            <w:rPr>
              <w:rFonts w:eastAsiaTheme="minorEastAsia"/>
              <w:noProof/>
              <w:color w:val="auto"/>
              <w:kern w:val="2"/>
              <w:sz w:val="24"/>
              <w:szCs w:val="24"/>
              <w:lang w:bidi="si-LK"/>
              <w14:ligatures w14:val="standardContextual"/>
            </w:rPr>
          </w:pPr>
          <w:hyperlink w:anchor="_Toc160653731" w:history="1">
            <w:r w:rsidR="00171B1E" w:rsidRPr="00B9245F">
              <w:rPr>
                <w:rStyle w:val="Hyperlink"/>
                <w:noProof/>
              </w:rPr>
              <w:t>Table of Contents</w:t>
            </w:r>
            <w:r w:rsidR="00171B1E">
              <w:rPr>
                <w:noProof/>
                <w:webHidden/>
              </w:rPr>
              <w:tab/>
            </w:r>
            <w:r w:rsidR="00171B1E">
              <w:rPr>
                <w:noProof/>
                <w:webHidden/>
              </w:rPr>
              <w:fldChar w:fldCharType="begin"/>
            </w:r>
            <w:r w:rsidR="00171B1E">
              <w:rPr>
                <w:noProof/>
                <w:webHidden/>
              </w:rPr>
              <w:instrText xml:space="preserve"> PAGEREF _Toc160653731 \h </w:instrText>
            </w:r>
            <w:r w:rsidR="00171B1E">
              <w:rPr>
                <w:noProof/>
                <w:webHidden/>
              </w:rPr>
            </w:r>
            <w:r w:rsidR="00171B1E">
              <w:rPr>
                <w:noProof/>
                <w:webHidden/>
              </w:rPr>
              <w:fldChar w:fldCharType="separate"/>
            </w:r>
            <w:r w:rsidR="00973BE2">
              <w:rPr>
                <w:noProof/>
                <w:webHidden/>
              </w:rPr>
              <w:t>3</w:t>
            </w:r>
            <w:r w:rsidR="00171B1E">
              <w:rPr>
                <w:noProof/>
                <w:webHidden/>
              </w:rPr>
              <w:fldChar w:fldCharType="end"/>
            </w:r>
          </w:hyperlink>
        </w:p>
        <w:p w14:paraId="0662B888" w14:textId="21B1A516" w:rsidR="00171B1E" w:rsidRDefault="00000000">
          <w:pPr>
            <w:pStyle w:val="TOC1"/>
            <w:tabs>
              <w:tab w:val="right" w:leader="dot" w:pos="9891"/>
            </w:tabs>
            <w:rPr>
              <w:rFonts w:eastAsiaTheme="minorEastAsia"/>
              <w:noProof/>
              <w:color w:val="auto"/>
              <w:kern w:val="2"/>
              <w:sz w:val="24"/>
              <w:szCs w:val="24"/>
              <w:lang w:bidi="si-LK"/>
              <w14:ligatures w14:val="standardContextual"/>
            </w:rPr>
          </w:pPr>
          <w:hyperlink w:anchor="_Toc160653732" w:history="1">
            <w:r w:rsidR="00171B1E" w:rsidRPr="00B9245F">
              <w:rPr>
                <w:rStyle w:val="Hyperlink"/>
                <w:noProof/>
              </w:rPr>
              <w:t>List of Figures</w:t>
            </w:r>
            <w:r w:rsidR="00171B1E">
              <w:rPr>
                <w:noProof/>
                <w:webHidden/>
              </w:rPr>
              <w:tab/>
            </w:r>
            <w:r w:rsidR="00171B1E">
              <w:rPr>
                <w:noProof/>
                <w:webHidden/>
              </w:rPr>
              <w:fldChar w:fldCharType="begin"/>
            </w:r>
            <w:r w:rsidR="00171B1E">
              <w:rPr>
                <w:noProof/>
                <w:webHidden/>
              </w:rPr>
              <w:instrText xml:space="preserve"> PAGEREF _Toc160653732 \h </w:instrText>
            </w:r>
            <w:r w:rsidR="00171B1E">
              <w:rPr>
                <w:noProof/>
                <w:webHidden/>
              </w:rPr>
            </w:r>
            <w:r w:rsidR="00171B1E">
              <w:rPr>
                <w:noProof/>
                <w:webHidden/>
              </w:rPr>
              <w:fldChar w:fldCharType="separate"/>
            </w:r>
            <w:r w:rsidR="00973BE2">
              <w:rPr>
                <w:noProof/>
                <w:webHidden/>
              </w:rPr>
              <w:t>4</w:t>
            </w:r>
            <w:r w:rsidR="00171B1E">
              <w:rPr>
                <w:noProof/>
                <w:webHidden/>
              </w:rPr>
              <w:fldChar w:fldCharType="end"/>
            </w:r>
          </w:hyperlink>
        </w:p>
        <w:p w14:paraId="144DF08E" w14:textId="06367BB8" w:rsidR="00171B1E" w:rsidRDefault="00000000">
          <w:pPr>
            <w:pStyle w:val="TOC1"/>
            <w:tabs>
              <w:tab w:val="right" w:leader="dot" w:pos="9891"/>
            </w:tabs>
            <w:rPr>
              <w:rFonts w:eastAsiaTheme="minorEastAsia"/>
              <w:noProof/>
              <w:color w:val="auto"/>
              <w:kern w:val="2"/>
              <w:sz w:val="24"/>
              <w:szCs w:val="24"/>
              <w:lang w:bidi="si-LK"/>
              <w14:ligatures w14:val="standardContextual"/>
            </w:rPr>
          </w:pPr>
          <w:hyperlink w:anchor="_Toc160653733" w:history="1">
            <w:r w:rsidR="00171B1E" w:rsidRPr="00B9245F">
              <w:rPr>
                <w:rStyle w:val="Hyperlink"/>
                <w:noProof/>
              </w:rPr>
              <w:t>List of Tables</w:t>
            </w:r>
            <w:r w:rsidR="00171B1E">
              <w:rPr>
                <w:noProof/>
                <w:webHidden/>
              </w:rPr>
              <w:tab/>
            </w:r>
            <w:r w:rsidR="00171B1E">
              <w:rPr>
                <w:noProof/>
                <w:webHidden/>
              </w:rPr>
              <w:fldChar w:fldCharType="begin"/>
            </w:r>
            <w:r w:rsidR="00171B1E">
              <w:rPr>
                <w:noProof/>
                <w:webHidden/>
              </w:rPr>
              <w:instrText xml:space="preserve"> PAGEREF _Toc160653733 \h </w:instrText>
            </w:r>
            <w:r w:rsidR="00171B1E">
              <w:rPr>
                <w:noProof/>
                <w:webHidden/>
              </w:rPr>
            </w:r>
            <w:r w:rsidR="00171B1E">
              <w:rPr>
                <w:noProof/>
                <w:webHidden/>
              </w:rPr>
              <w:fldChar w:fldCharType="separate"/>
            </w:r>
            <w:r w:rsidR="00973BE2">
              <w:rPr>
                <w:noProof/>
                <w:webHidden/>
              </w:rPr>
              <w:t>5</w:t>
            </w:r>
            <w:r w:rsidR="00171B1E">
              <w:rPr>
                <w:noProof/>
                <w:webHidden/>
              </w:rPr>
              <w:fldChar w:fldCharType="end"/>
            </w:r>
          </w:hyperlink>
        </w:p>
        <w:p w14:paraId="0D124571" w14:textId="4FF97060" w:rsidR="00171B1E" w:rsidRDefault="00000000">
          <w:pPr>
            <w:pStyle w:val="TOC1"/>
            <w:tabs>
              <w:tab w:val="right" w:leader="dot" w:pos="9891"/>
            </w:tabs>
            <w:rPr>
              <w:rFonts w:eastAsiaTheme="minorEastAsia"/>
              <w:noProof/>
              <w:color w:val="auto"/>
              <w:kern w:val="2"/>
              <w:sz w:val="24"/>
              <w:szCs w:val="24"/>
              <w:lang w:bidi="si-LK"/>
              <w14:ligatures w14:val="standardContextual"/>
            </w:rPr>
          </w:pPr>
          <w:hyperlink w:anchor="_Toc160653734" w:history="1">
            <w:r w:rsidR="00171B1E" w:rsidRPr="00B9245F">
              <w:rPr>
                <w:rStyle w:val="Hyperlink"/>
                <w:noProof/>
              </w:rPr>
              <w:t>Chapter 1 - Introduction</w:t>
            </w:r>
            <w:r w:rsidR="00171B1E">
              <w:rPr>
                <w:noProof/>
                <w:webHidden/>
              </w:rPr>
              <w:tab/>
            </w:r>
            <w:r w:rsidR="00171B1E">
              <w:rPr>
                <w:noProof/>
                <w:webHidden/>
              </w:rPr>
              <w:fldChar w:fldCharType="begin"/>
            </w:r>
            <w:r w:rsidR="00171B1E">
              <w:rPr>
                <w:noProof/>
                <w:webHidden/>
              </w:rPr>
              <w:instrText xml:space="preserve"> PAGEREF _Toc160653734 \h </w:instrText>
            </w:r>
            <w:r w:rsidR="00171B1E">
              <w:rPr>
                <w:noProof/>
                <w:webHidden/>
              </w:rPr>
            </w:r>
            <w:r w:rsidR="00171B1E">
              <w:rPr>
                <w:noProof/>
                <w:webHidden/>
              </w:rPr>
              <w:fldChar w:fldCharType="separate"/>
            </w:r>
            <w:r w:rsidR="00973BE2">
              <w:rPr>
                <w:noProof/>
                <w:webHidden/>
              </w:rPr>
              <w:t>6</w:t>
            </w:r>
            <w:r w:rsidR="00171B1E">
              <w:rPr>
                <w:noProof/>
                <w:webHidden/>
              </w:rPr>
              <w:fldChar w:fldCharType="end"/>
            </w:r>
          </w:hyperlink>
        </w:p>
        <w:p w14:paraId="10FEA8F7" w14:textId="048BD6FB" w:rsidR="00171B1E" w:rsidRDefault="00000000">
          <w:pPr>
            <w:pStyle w:val="TOC2"/>
            <w:tabs>
              <w:tab w:val="right" w:leader="dot" w:pos="9891"/>
            </w:tabs>
            <w:rPr>
              <w:rFonts w:eastAsiaTheme="minorEastAsia"/>
              <w:noProof/>
              <w:color w:val="auto"/>
              <w:kern w:val="2"/>
              <w:sz w:val="24"/>
              <w:szCs w:val="24"/>
              <w:lang w:bidi="si-LK"/>
              <w14:ligatures w14:val="standardContextual"/>
            </w:rPr>
          </w:pPr>
          <w:hyperlink w:anchor="_Toc160653735" w:history="1">
            <w:r w:rsidR="00171B1E" w:rsidRPr="00B9245F">
              <w:rPr>
                <w:rStyle w:val="Hyperlink"/>
                <w:noProof/>
                <w14:scene3d>
                  <w14:camera w14:prst="orthographicFront"/>
                  <w14:lightRig w14:rig="threePt" w14:dir="t">
                    <w14:rot w14:lat="0" w14:lon="0" w14:rev="0"/>
                  </w14:lightRig>
                </w14:scene3d>
              </w:rPr>
              <w:t>1.1</w:t>
            </w:r>
            <w:r w:rsidR="00171B1E" w:rsidRPr="00B9245F">
              <w:rPr>
                <w:rStyle w:val="Hyperlink"/>
                <w:noProof/>
              </w:rPr>
              <w:t xml:space="preserve"> Project Relevance</w:t>
            </w:r>
            <w:r w:rsidR="00171B1E">
              <w:rPr>
                <w:noProof/>
                <w:webHidden/>
              </w:rPr>
              <w:tab/>
            </w:r>
            <w:r w:rsidR="00171B1E">
              <w:rPr>
                <w:noProof/>
                <w:webHidden/>
              </w:rPr>
              <w:fldChar w:fldCharType="begin"/>
            </w:r>
            <w:r w:rsidR="00171B1E">
              <w:rPr>
                <w:noProof/>
                <w:webHidden/>
              </w:rPr>
              <w:instrText xml:space="preserve"> PAGEREF _Toc160653735 \h </w:instrText>
            </w:r>
            <w:r w:rsidR="00171B1E">
              <w:rPr>
                <w:noProof/>
                <w:webHidden/>
              </w:rPr>
            </w:r>
            <w:r w:rsidR="00171B1E">
              <w:rPr>
                <w:noProof/>
                <w:webHidden/>
              </w:rPr>
              <w:fldChar w:fldCharType="separate"/>
            </w:r>
            <w:r w:rsidR="00973BE2">
              <w:rPr>
                <w:noProof/>
                <w:webHidden/>
              </w:rPr>
              <w:t>6</w:t>
            </w:r>
            <w:r w:rsidR="00171B1E">
              <w:rPr>
                <w:noProof/>
                <w:webHidden/>
              </w:rPr>
              <w:fldChar w:fldCharType="end"/>
            </w:r>
          </w:hyperlink>
        </w:p>
        <w:p w14:paraId="14A4C5F4" w14:textId="6BC30A53" w:rsidR="00171B1E" w:rsidRDefault="00000000">
          <w:pPr>
            <w:pStyle w:val="TOC2"/>
            <w:tabs>
              <w:tab w:val="right" w:leader="dot" w:pos="9891"/>
            </w:tabs>
            <w:rPr>
              <w:rFonts w:eastAsiaTheme="minorEastAsia"/>
              <w:noProof/>
              <w:color w:val="auto"/>
              <w:kern w:val="2"/>
              <w:sz w:val="24"/>
              <w:szCs w:val="24"/>
              <w:lang w:bidi="si-LK"/>
              <w14:ligatures w14:val="standardContextual"/>
            </w:rPr>
          </w:pPr>
          <w:hyperlink w:anchor="_Toc160653736" w:history="1">
            <w:r w:rsidR="00171B1E" w:rsidRPr="00B9245F">
              <w:rPr>
                <w:rStyle w:val="Hyperlink"/>
                <w:noProof/>
                <w14:scene3d>
                  <w14:camera w14:prst="orthographicFront"/>
                  <w14:lightRig w14:rig="threePt" w14:dir="t">
                    <w14:rot w14:lat="0" w14:lon="0" w14:rev="0"/>
                  </w14:lightRig>
                </w14:scene3d>
              </w:rPr>
              <w:t>1.2</w:t>
            </w:r>
            <w:r w:rsidR="00171B1E" w:rsidRPr="00B9245F">
              <w:rPr>
                <w:rStyle w:val="Hyperlink"/>
                <w:noProof/>
              </w:rPr>
              <w:t xml:space="preserve"> Initiation of the Project</w:t>
            </w:r>
            <w:r w:rsidR="00171B1E">
              <w:rPr>
                <w:noProof/>
                <w:webHidden/>
              </w:rPr>
              <w:tab/>
            </w:r>
            <w:r w:rsidR="00171B1E">
              <w:rPr>
                <w:noProof/>
                <w:webHidden/>
              </w:rPr>
              <w:fldChar w:fldCharType="begin"/>
            </w:r>
            <w:r w:rsidR="00171B1E">
              <w:rPr>
                <w:noProof/>
                <w:webHidden/>
              </w:rPr>
              <w:instrText xml:space="preserve"> PAGEREF _Toc160653736 \h </w:instrText>
            </w:r>
            <w:r w:rsidR="00171B1E">
              <w:rPr>
                <w:noProof/>
                <w:webHidden/>
              </w:rPr>
            </w:r>
            <w:r w:rsidR="00171B1E">
              <w:rPr>
                <w:noProof/>
                <w:webHidden/>
              </w:rPr>
              <w:fldChar w:fldCharType="separate"/>
            </w:r>
            <w:r w:rsidR="00973BE2">
              <w:rPr>
                <w:noProof/>
                <w:webHidden/>
              </w:rPr>
              <w:t>6</w:t>
            </w:r>
            <w:r w:rsidR="00171B1E">
              <w:rPr>
                <w:noProof/>
                <w:webHidden/>
              </w:rPr>
              <w:fldChar w:fldCharType="end"/>
            </w:r>
          </w:hyperlink>
        </w:p>
        <w:p w14:paraId="104ADA4A" w14:textId="488E950D" w:rsidR="00171B1E" w:rsidRDefault="00000000">
          <w:pPr>
            <w:pStyle w:val="TOC2"/>
            <w:tabs>
              <w:tab w:val="right" w:leader="dot" w:pos="9891"/>
            </w:tabs>
            <w:rPr>
              <w:rFonts w:eastAsiaTheme="minorEastAsia"/>
              <w:noProof/>
              <w:color w:val="auto"/>
              <w:kern w:val="2"/>
              <w:sz w:val="24"/>
              <w:szCs w:val="24"/>
              <w:lang w:bidi="si-LK"/>
              <w14:ligatures w14:val="standardContextual"/>
            </w:rPr>
          </w:pPr>
          <w:hyperlink w:anchor="_Toc160653737" w:history="1">
            <w:r w:rsidR="00171B1E" w:rsidRPr="00B9245F">
              <w:rPr>
                <w:rStyle w:val="Hyperlink"/>
                <w:noProof/>
                <w14:scene3d>
                  <w14:camera w14:prst="orthographicFront"/>
                  <w14:lightRig w14:rig="threePt" w14:dir="t">
                    <w14:rot w14:lat="0" w14:lon="0" w14:rev="0"/>
                  </w14:lightRig>
                </w14:scene3d>
              </w:rPr>
              <w:t>1.3</w:t>
            </w:r>
            <w:r w:rsidR="00171B1E" w:rsidRPr="00B9245F">
              <w:rPr>
                <w:rStyle w:val="Hyperlink"/>
                <w:noProof/>
              </w:rPr>
              <w:t xml:space="preserve"> Brief Description of the organization</w:t>
            </w:r>
            <w:r w:rsidR="00171B1E">
              <w:rPr>
                <w:noProof/>
                <w:webHidden/>
              </w:rPr>
              <w:tab/>
            </w:r>
            <w:r w:rsidR="00171B1E">
              <w:rPr>
                <w:noProof/>
                <w:webHidden/>
              </w:rPr>
              <w:fldChar w:fldCharType="begin"/>
            </w:r>
            <w:r w:rsidR="00171B1E">
              <w:rPr>
                <w:noProof/>
                <w:webHidden/>
              </w:rPr>
              <w:instrText xml:space="preserve"> PAGEREF _Toc160653737 \h </w:instrText>
            </w:r>
            <w:r w:rsidR="00171B1E">
              <w:rPr>
                <w:noProof/>
                <w:webHidden/>
              </w:rPr>
            </w:r>
            <w:r w:rsidR="00171B1E">
              <w:rPr>
                <w:noProof/>
                <w:webHidden/>
              </w:rPr>
              <w:fldChar w:fldCharType="separate"/>
            </w:r>
            <w:r w:rsidR="00973BE2">
              <w:rPr>
                <w:noProof/>
                <w:webHidden/>
              </w:rPr>
              <w:t>6</w:t>
            </w:r>
            <w:r w:rsidR="00171B1E">
              <w:rPr>
                <w:noProof/>
                <w:webHidden/>
              </w:rPr>
              <w:fldChar w:fldCharType="end"/>
            </w:r>
          </w:hyperlink>
        </w:p>
        <w:p w14:paraId="22A508A6" w14:textId="06B63665" w:rsidR="00171B1E" w:rsidRDefault="00000000">
          <w:pPr>
            <w:pStyle w:val="TOC2"/>
            <w:tabs>
              <w:tab w:val="right" w:leader="dot" w:pos="9891"/>
            </w:tabs>
            <w:rPr>
              <w:rFonts w:eastAsiaTheme="minorEastAsia"/>
              <w:noProof/>
              <w:color w:val="auto"/>
              <w:kern w:val="2"/>
              <w:sz w:val="24"/>
              <w:szCs w:val="24"/>
              <w:lang w:bidi="si-LK"/>
              <w14:ligatures w14:val="standardContextual"/>
            </w:rPr>
          </w:pPr>
          <w:hyperlink w:anchor="_Toc160653738" w:history="1">
            <w:r w:rsidR="00171B1E" w:rsidRPr="00B9245F">
              <w:rPr>
                <w:rStyle w:val="Hyperlink"/>
                <w:noProof/>
                <w14:scene3d>
                  <w14:camera w14:prst="orthographicFront"/>
                  <w14:lightRig w14:rig="threePt" w14:dir="t">
                    <w14:rot w14:lat="0" w14:lon="0" w14:rev="0"/>
                  </w14:lightRig>
                </w14:scene3d>
              </w:rPr>
              <w:t>1.4</w:t>
            </w:r>
            <w:r w:rsidR="00171B1E" w:rsidRPr="00B9245F">
              <w:rPr>
                <w:rStyle w:val="Hyperlink"/>
                <w:noProof/>
              </w:rPr>
              <w:t xml:space="preserve"> Vision for project completion</w:t>
            </w:r>
            <w:r w:rsidR="00171B1E">
              <w:rPr>
                <w:noProof/>
                <w:webHidden/>
              </w:rPr>
              <w:tab/>
            </w:r>
            <w:r w:rsidR="00171B1E">
              <w:rPr>
                <w:noProof/>
                <w:webHidden/>
              </w:rPr>
              <w:fldChar w:fldCharType="begin"/>
            </w:r>
            <w:r w:rsidR="00171B1E">
              <w:rPr>
                <w:noProof/>
                <w:webHidden/>
              </w:rPr>
              <w:instrText xml:space="preserve"> PAGEREF _Toc160653738 \h </w:instrText>
            </w:r>
            <w:r w:rsidR="00171B1E">
              <w:rPr>
                <w:noProof/>
                <w:webHidden/>
              </w:rPr>
            </w:r>
            <w:r w:rsidR="00171B1E">
              <w:rPr>
                <w:noProof/>
                <w:webHidden/>
              </w:rPr>
              <w:fldChar w:fldCharType="separate"/>
            </w:r>
            <w:r w:rsidR="00973BE2">
              <w:rPr>
                <w:noProof/>
                <w:webHidden/>
              </w:rPr>
              <w:t>7</w:t>
            </w:r>
            <w:r w:rsidR="00171B1E">
              <w:rPr>
                <w:noProof/>
                <w:webHidden/>
              </w:rPr>
              <w:fldChar w:fldCharType="end"/>
            </w:r>
          </w:hyperlink>
        </w:p>
        <w:p w14:paraId="304991E3" w14:textId="2D5DAAB7" w:rsidR="00171B1E" w:rsidRDefault="00000000">
          <w:pPr>
            <w:pStyle w:val="TOC1"/>
            <w:tabs>
              <w:tab w:val="right" w:leader="dot" w:pos="9891"/>
            </w:tabs>
            <w:rPr>
              <w:rFonts w:eastAsiaTheme="minorEastAsia"/>
              <w:noProof/>
              <w:color w:val="auto"/>
              <w:kern w:val="2"/>
              <w:sz w:val="24"/>
              <w:szCs w:val="24"/>
              <w:lang w:bidi="si-LK"/>
              <w14:ligatures w14:val="standardContextual"/>
            </w:rPr>
          </w:pPr>
          <w:hyperlink w:anchor="_Toc160653739" w:history="1">
            <w:r w:rsidR="00171B1E" w:rsidRPr="00B9245F">
              <w:rPr>
                <w:rStyle w:val="Hyperlink"/>
                <w:noProof/>
              </w:rPr>
              <w:t>Chapter 2 - Fact Finding</w:t>
            </w:r>
            <w:r w:rsidR="00171B1E">
              <w:rPr>
                <w:noProof/>
                <w:webHidden/>
              </w:rPr>
              <w:tab/>
            </w:r>
            <w:r w:rsidR="00171B1E">
              <w:rPr>
                <w:noProof/>
                <w:webHidden/>
              </w:rPr>
              <w:fldChar w:fldCharType="begin"/>
            </w:r>
            <w:r w:rsidR="00171B1E">
              <w:rPr>
                <w:noProof/>
                <w:webHidden/>
              </w:rPr>
              <w:instrText xml:space="preserve"> PAGEREF _Toc160653739 \h </w:instrText>
            </w:r>
            <w:r w:rsidR="00171B1E">
              <w:rPr>
                <w:noProof/>
                <w:webHidden/>
              </w:rPr>
            </w:r>
            <w:r w:rsidR="00171B1E">
              <w:rPr>
                <w:noProof/>
                <w:webHidden/>
              </w:rPr>
              <w:fldChar w:fldCharType="separate"/>
            </w:r>
            <w:r w:rsidR="00973BE2">
              <w:rPr>
                <w:noProof/>
                <w:webHidden/>
              </w:rPr>
              <w:t>8</w:t>
            </w:r>
            <w:r w:rsidR="00171B1E">
              <w:rPr>
                <w:noProof/>
                <w:webHidden/>
              </w:rPr>
              <w:fldChar w:fldCharType="end"/>
            </w:r>
          </w:hyperlink>
        </w:p>
        <w:p w14:paraId="116E732E" w14:textId="09D85541" w:rsidR="00171B1E" w:rsidRDefault="00000000">
          <w:pPr>
            <w:pStyle w:val="TOC2"/>
            <w:tabs>
              <w:tab w:val="right" w:leader="dot" w:pos="9891"/>
            </w:tabs>
            <w:rPr>
              <w:rFonts w:eastAsiaTheme="minorEastAsia"/>
              <w:noProof/>
              <w:color w:val="auto"/>
              <w:kern w:val="2"/>
              <w:sz w:val="24"/>
              <w:szCs w:val="24"/>
              <w:lang w:bidi="si-LK"/>
              <w14:ligatures w14:val="standardContextual"/>
            </w:rPr>
          </w:pPr>
          <w:hyperlink w:anchor="_Toc160653740" w:history="1">
            <w:r w:rsidR="00171B1E" w:rsidRPr="00B9245F">
              <w:rPr>
                <w:rStyle w:val="Hyperlink"/>
                <w:noProof/>
                <w14:scene3d>
                  <w14:camera w14:prst="orthographicFront"/>
                  <w14:lightRig w14:rig="threePt" w14:dir="t">
                    <w14:rot w14:lat="0" w14:lon="0" w14:rev="0"/>
                  </w14:lightRig>
                </w14:scene3d>
              </w:rPr>
              <w:t>2.1</w:t>
            </w:r>
            <w:r w:rsidR="00171B1E" w:rsidRPr="00B9245F">
              <w:rPr>
                <w:rStyle w:val="Hyperlink"/>
                <w:noProof/>
              </w:rPr>
              <w:t xml:space="preserve"> Justification of Fact-Finding Techniques Used</w:t>
            </w:r>
            <w:r w:rsidR="00171B1E">
              <w:rPr>
                <w:noProof/>
                <w:webHidden/>
              </w:rPr>
              <w:tab/>
            </w:r>
            <w:r w:rsidR="00171B1E">
              <w:rPr>
                <w:noProof/>
                <w:webHidden/>
              </w:rPr>
              <w:fldChar w:fldCharType="begin"/>
            </w:r>
            <w:r w:rsidR="00171B1E">
              <w:rPr>
                <w:noProof/>
                <w:webHidden/>
              </w:rPr>
              <w:instrText xml:space="preserve"> PAGEREF _Toc160653740 \h </w:instrText>
            </w:r>
            <w:r w:rsidR="00171B1E">
              <w:rPr>
                <w:noProof/>
                <w:webHidden/>
              </w:rPr>
            </w:r>
            <w:r w:rsidR="00171B1E">
              <w:rPr>
                <w:noProof/>
                <w:webHidden/>
              </w:rPr>
              <w:fldChar w:fldCharType="separate"/>
            </w:r>
            <w:r w:rsidR="00973BE2">
              <w:rPr>
                <w:noProof/>
                <w:webHidden/>
              </w:rPr>
              <w:t>8</w:t>
            </w:r>
            <w:r w:rsidR="00171B1E">
              <w:rPr>
                <w:noProof/>
                <w:webHidden/>
              </w:rPr>
              <w:fldChar w:fldCharType="end"/>
            </w:r>
          </w:hyperlink>
        </w:p>
        <w:p w14:paraId="55456AA6" w14:textId="2598B702" w:rsidR="00171B1E" w:rsidRDefault="00000000">
          <w:pPr>
            <w:pStyle w:val="TOC2"/>
            <w:tabs>
              <w:tab w:val="right" w:leader="dot" w:pos="9891"/>
            </w:tabs>
            <w:rPr>
              <w:rFonts w:eastAsiaTheme="minorEastAsia"/>
              <w:noProof/>
              <w:color w:val="auto"/>
              <w:kern w:val="2"/>
              <w:sz w:val="24"/>
              <w:szCs w:val="24"/>
              <w:lang w:bidi="si-LK"/>
              <w14:ligatures w14:val="standardContextual"/>
            </w:rPr>
          </w:pPr>
          <w:hyperlink w:anchor="_Toc160653741" w:history="1">
            <w:r w:rsidR="00171B1E" w:rsidRPr="00B9245F">
              <w:rPr>
                <w:rStyle w:val="Hyperlink"/>
                <w:noProof/>
                <w14:scene3d>
                  <w14:camera w14:prst="orthographicFront"/>
                  <w14:lightRig w14:rig="threePt" w14:dir="t">
                    <w14:rot w14:lat="0" w14:lon="0" w14:rev="0"/>
                  </w14:lightRig>
                </w14:scene3d>
              </w:rPr>
              <w:t>2.2</w:t>
            </w:r>
            <w:r w:rsidR="00171B1E" w:rsidRPr="00B9245F">
              <w:rPr>
                <w:rStyle w:val="Hyperlink"/>
                <w:noProof/>
              </w:rPr>
              <w:t xml:space="preserve"> Completeness and Quality of Fact-Finding</w:t>
            </w:r>
            <w:r w:rsidR="00171B1E">
              <w:rPr>
                <w:noProof/>
                <w:webHidden/>
              </w:rPr>
              <w:tab/>
            </w:r>
            <w:r w:rsidR="00171B1E">
              <w:rPr>
                <w:noProof/>
                <w:webHidden/>
              </w:rPr>
              <w:fldChar w:fldCharType="begin"/>
            </w:r>
            <w:r w:rsidR="00171B1E">
              <w:rPr>
                <w:noProof/>
                <w:webHidden/>
              </w:rPr>
              <w:instrText xml:space="preserve"> PAGEREF _Toc160653741 \h </w:instrText>
            </w:r>
            <w:r w:rsidR="00171B1E">
              <w:rPr>
                <w:noProof/>
                <w:webHidden/>
              </w:rPr>
            </w:r>
            <w:r w:rsidR="00171B1E">
              <w:rPr>
                <w:noProof/>
                <w:webHidden/>
              </w:rPr>
              <w:fldChar w:fldCharType="separate"/>
            </w:r>
            <w:r w:rsidR="00973BE2">
              <w:rPr>
                <w:noProof/>
                <w:webHidden/>
              </w:rPr>
              <w:t>9</w:t>
            </w:r>
            <w:r w:rsidR="00171B1E">
              <w:rPr>
                <w:noProof/>
                <w:webHidden/>
              </w:rPr>
              <w:fldChar w:fldCharType="end"/>
            </w:r>
          </w:hyperlink>
        </w:p>
        <w:p w14:paraId="63195252" w14:textId="2ECC9225" w:rsidR="00171B1E" w:rsidRDefault="00000000">
          <w:pPr>
            <w:pStyle w:val="TOC2"/>
            <w:tabs>
              <w:tab w:val="right" w:leader="dot" w:pos="9891"/>
            </w:tabs>
            <w:rPr>
              <w:rFonts w:eastAsiaTheme="minorEastAsia"/>
              <w:noProof/>
              <w:color w:val="auto"/>
              <w:kern w:val="2"/>
              <w:sz w:val="24"/>
              <w:szCs w:val="24"/>
              <w:lang w:bidi="si-LK"/>
              <w14:ligatures w14:val="standardContextual"/>
            </w:rPr>
          </w:pPr>
          <w:hyperlink w:anchor="_Toc160653742" w:history="1">
            <w:r w:rsidR="00171B1E" w:rsidRPr="00B9245F">
              <w:rPr>
                <w:rStyle w:val="Hyperlink"/>
                <w:noProof/>
                <w14:scene3d>
                  <w14:camera w14:prst="orthographicFront"/>
                  <w14:lightRig w14:rig="threePt" w14:dir="t">
                    <w14:rot w14:lat="0" w14:lon="0" w14:rev="0"/>
                  </w14:lightRig>
                </w14:scene3d>
              </w:rPr>
              <w:t>2.3</w:t>
            </w:r>
            <w:r w:rsidR="00171B1E" w:rsidRPr="00B9245F">
              <w:rPr>
                <w:rStyle w:val="Hyperlink"/>
                <w:noProof/>
              </w:rPr>
              <w:t xml:space="preserve"> Analysis of Information Gathered</w:t>
            </w:r>
            <w:r w:rsidR="00171B1E">
              <w:rPr>
                <w:noProof/>
                <w:webHidden/>
              </w:rPr>
              <w:tab/>
            </w:r>
            <w:r w:rsidR="00171B1E">
              <w:rPr>
                <w:noProof/>
                <w:webHidden/>
              </w:rPr>
              <w:fldChar w:fldCharType="begin"/>
            </w:r>
            <w:r w:rsidR="00171B1E">
              <w:rPr>
                <w:noProof/>
                <w:webHidden/>
              </w:rPr>
              <w:instrText xml:space="preserve"> PAGEREF _Toc160653742 \h </w:instrText>
            </w:r>
            <w:r w:rsidR="00171B1E">
              <w:rPr>
                <w:noProof/>
                <w:webHidden/>
              </w:rPr>
            </w:r>
            <w:r w:rsidR="00171B1E">
              <w:rPr>
                <w:noProof/>
                <w:webHidden/>
              </w:rPr>
              <w:fldChar w:fldCharType="separate"/>
            </w:r>
            <w:r w:rsidR="00973BE2">
              <w:rPr>
                <w:noProof/>
                <w:webHidden/>
              </w:rPr>
              <w:t>12</w:t>
            </w:r>
            <w:r w:rsidR="00171B1E">
              <w:rPr>
                <w:noProof/>
                <w:webHidden/>
              </w:rPr>
              <w:fldChar w:fldCharType="end"/>
            </w:r>
          </w:hyperlink>
        </w:p>
        <w:p w14:paraId="5D7802D5" w14:textId="5C221D62" w:rsidR="00171B1E" w:rsidRDefault="00000000">
          <w:pPr>
            <w:pStyle w:val="TOC1"/>
            <w:tabs>
              <w:tab w:val="right" w:leader="dot" w:pos="9891"/>
            </w:tabs>
            <w:rPr>
              <w:rFonts w:eastAsiaTheme="minorEastAsia"/>
              <w:noProof/>
              <w:color w:val="auto"/>
              <w:kern w:val="2"/>
              <w:sz w:val="24"/>
              <w:szCs w:val="24"/>
              <w:lang w:bidi="si-LK"/>
              <w14:ligatures w14:val="standardContextual"/>
            </w:rPr>
          </w:pPr>
          <w:hyperlink w:anchor="_Toc160653743" w:history="1">
            <w:r w:rsidR="00171B1E" w:rsidRPr="00B9245F">
              <w:rPr>
                <w:rStyle w:val="Hyperlink"/>
                <w:noProof/>
              </w:rPr>
              <w:t>Chapter 3 -  Description of current system</w:t>
            </w:r>
            <w:r w:rsidR="00171B1E">
              <w:rPr>
                <w:noProof/>
                <w:webHidden/>
              </w:rPr>
              <w:tab/>
            </w:r>
            <w:r w:rsidR="00171B1E">
              <w:rPr>
                <w:noProof/>
                <w:webHidden/>
              </w:rPr>
              <w:fldChar w:fldCharType="begin"/>
            </w:r>
            <w:r w:rsidR="00171B1E">
              <w:rPr>
                <w:noProof/>
                <w:webHidden/>
              </w:rPr>
              <w:instrText xml:space="preserve"> PAGEREF _Toc160653743 \h </w:instrText>
            </w:r>
            <w:r w:rsidR="00171B1E">
              <w:rPr>
                <w:noProof/>
                <w:webHidden/>
              </w:rPr>
            </w:r>
            <w:r w:rsidR="00171B1E">
              <w:rPr>
                <w:noProof/>
                <w:webHidden/>
              </w:rPr>
              <w:fldChar w:fldCharType="separate"/>
            </w:r>
            <w:r w:rsidR="00973BE2">
              <w:rPr>
                <w:noProof/>
                <w:webHidden/>
              </w:rPr>
              <w:t>14</w:t>
            </w:r>
            <w:r w:rsidR="00171B1E">
              <w:rPr>
                <w:noProof/>
                <w:webHidden/>
              </w:rPr>
              <w:fldChar w:fldCharType="end"/>
            </w:r>
          </w:hyperlink>
        </w:p>
        <w:p w14:paraId="6011868F" w14:textId="37779EC1" w:rsidR="00171B1E" w:rsidRDefault="00000000">
          <w:pPr>
            <w:pStyle w:val="TOC2"/>
            <w:tabs>
              <w:tab w:val="right" w:leader="dot" w:pos="9891"/>
            </w:tabs>
            <w:rPr>
              <w:rFonts w:eastAsiaTheme="minorEastAsia"/>
              <w:noProof/>
              <w:color w:val="auto"/>
              <w:kern w:val="2"/>
              <w:sz w:val="24"/>
              <w:szCs w:val="24"/>
              <w:lang w:bidi="si-LK"/>
              <w14:ligatures w14:val="standardContextual"/>
            </w:rPr>
          </w:pPr>
          <w:hyperlink w:anchor="_Toc160653744" w:history="1">
            <w:r w:rsidR="00171B1E" w:rsidRPr="00B9245F">
              <w:rPr>
                <w:rStyle w:val="Hyperlink"/>
                <w:noProof/>
                <w14:scene3d>
                  <w14:camera w14:prst="orthographicFront"/>
                  <w14:lightRig w14:rig="threePt" w14:dir="t">
                    <w14:rot w14:lat="0" w14:lon="0" w14:rev="0"/>
                  </w14:lightRig>
                </w14:scene3d>
              </w:rPr>
              <w:t>3.1</w:t>
            </w:r>
            <w:r w:rsidR="00171B1E" w:rsidRPr="00B9245F">
              <w:rPr>
                <w:rStyle w:val="Hyperlink"/>
                <w:noProof/>
              </w:rPr>
              <w:t xml:space="preserve"> Narrative</w:t>
            </w:r>
            <w:r w:rsidR="00171B1E">
              <w:rPr>
                <w:noProof/>
                <w:webHidden/>
              </w:rPr>
              <w:tab/>
            </w:r>
            <w:r w:rsidR="00171B1E">
              <w:rPr>
                <w:noProof/>
                <w:webHidden/>
              </w:rPr>
              <w:fldChar w:fldCharType="begin"/>
            </w:r>
            <w:r w:rsidR="00171B1E">
              <w:rPr>
                <w:noProof/>
                <w:webHidden/>
              </w:rPr>
              <w:instrText xml:space="preserve"> PAGEREF _Toc160653744 \h </w:instrText>
            </w:r>
            <w:r w:rsidR="00171B1E">
              <w:rPr>
                <w:noProof/>
                <w:webHidden/>
              </w:rPr>
            </w:r>
            <w:r w:rsidR="00171B1E">
              <w:rPr>
                <w:noProof/>
                <w:webHidden/>
              </w:rPr>
              <w:fldChar w:fldCharType="separate"/>
            </w:r>
            <w:r w:rsidR="00973BE2">
              <w:rPr>
                <w:noProof/>
                <w:webHidden/>
              </w:rPr>
              <w:t>14</w:t>
            </w:r>
            <w:r w:rsidR="00171B1E">
              <w:rPr>
                <w:noProof/>
                <w:webHidden/>
              </w:rPr>
              <w:fldChar w:fldCharType="end"/>
            </w:r>
          </w:hyperlink>
        </w:p>
        <w:p w14:paraId="1B640C58" w14:textId="681964BF" w:rsidR="00171B1E" w:rsidRDefault="00000000">
          <w:pPr>
            <w:pStyle w:val="TOC3"/>
            <w:tabs>
              <w:tab w:val="right" w:leader="dot" w:pos="9891"/>
            </w:tabs>
            <w:rPr>
              <w:rFonts w:eastAsiaTheme="minorEastAsia"/>
              <w:noProof/>
              <w:color w:val="auto"/>
              <w:kern w:val="2"/>
              <w:sz w:val="24"/>
              <w:szCs w:val="24"/>
              <w:lang w:bidi="si-LK"/>
              <w14:ligatures w14:val="standardContextual"/>
            </w:rPr>
          </w:pPr>
          <w:hyperlink w:anchor="_Toc160653745" w:history="1">
            <w:r w:rsidR="00171B1E" w:rsidRPr="00B9245F">
              <w:rPr>
                <w:rStyle w:val="Hyperlink"/>
                <w:noProof/>
              </w:rPr>
              <w:t>3.1.1 Description</w:t>
            </w:r>
            <w:r w:rsidR="00171B1E">
              <w:rPr>
                <w:noProof/>
                <w:webHidden/>
              </w:rPr>
              <w:tab/>
            </w:r>
            <w:r w:rsidR="00171B1E">
              <w:rPr>
                <w:noProof/>
                <w:webHidden/>
              </w:rPr>
              <w:fldChar w:fldCharType="begin"/>
            </w:r>
            <w:r w:rsidR="00171B1E">
              <w:rPr>
                <w:noProof/>
                <w:webHidden/>
              </w:rPr>
              <w:instrText xml:space="preserve"> PAGEREF _Toc160653745 \h </w:instrText>
            </w:r>
            <w:r w:rsidR="00171B1E">
              <w:rPr>
                <w:noProof/>
                <w:webHidden/>
              </w:rPr>
            </w:r>
            <w:r w:rsidR="00171B1E">
              <w:rPr>
                <w:noProof/>
                <w:webHidden/>
              </w:rPr>
              <w:fldChar w:fldCharType="separate"/>
            </w:r>
            <w:r w:rsidR="00973BE2">
              <w:rPr>
                <w:noProof/>
                <w:webHidden/>
              </w:rPr>
              <w:t>14</w:t>
            </w:r>
            <w:r w:rsidR="00171B1E">
              <w:rPr>
                <w:noProof/>
                <w:webHidden/>
              </w:rPr>
              <w:fldChar w:fldCharType="end"/>
            </w:r>
          </w:hyperlink>
        </w:p>
        <w:p w14:paraId="683A5120" w14:textId="3A4CF6D0" w:rsidR="00171B1E" w:rsidRDefault="00000000">
          <w:pPr>
            <w:pStyle w:val="TOC3"/>
            <w:tabs>
              <w:tab w:val="right" w:leader="dot" w:pos="9891"/>
            </w:tabs>
            <w:rPr>
              <w:rFonts w:eastAsiaTheme="minorEastAsia"/>
              <w:noProof/>
              <w:color w:val="auto"/>
              <w:kern w:val="2"/>
              <w:sz w:val="24"/>
              <w:szCs w:val="24"/>
              <w:lang w:bidi="si-LK"/>
              <w14:ligatures w14:val="standardContextual"/>
            </w:rPr>
          </w:pPr>
          <w:hyperlink w:anchor="_Toc160653746" w:history="1">
            <w:r w:rsidR="00171B1E" w:rsidRPr="00B9245F">
              <w:rPr>
                <w:rStyle w:val="Hyperlink"/>
                <w:noProof/>
              </w:rPr>
              <w:t>3.1.2 System Breakdown</w:t>
            </w:r>
            <w:r w:rsidR="00171B1E">
              <w:rPr>
                <w:noProof/>
                <w:webHidden/>
              </w:rPr>
              <w:tab/>
            </w:r>
            <w:r w:rsidR="00171B1E">
              <w:rPr>
                <w:noProof/>
                <w:webHidden/>
              </w:rPr>
              <w:fldChar w:fldCharType="begin"/>
            </w:r>
            <w:r w:rsidR="00171B1E">
              <w:rPr>
                <w:noProof/>
                <w:webHidden/>
              </w:rPr>
              <w:instrText xml:space="preserve"> PAGEREF _Toc160653746 \h </w:instrText>
            </w:r>
            <w:r w:rsidR="00171B1E">
              <w:rPr>
                <w:noProof/>
                <w:webHidden/>
              </w:rPr>
            </w:r>
            <w:r w:rsidR="00171B1E">
              <w:rPr>
                <w:noProof/>
                <w:webHidden/>
              </w:rPr>
              <w:fldChar w:fldCharType="separate"/>
            </w:r>
            <w:r w:rsidR="00973BE2">
              <w:rPr>
                <w:noProof/>
                <w:webHidden/>
              </w:rPr>
              <w:t>14</w:t>
            </w:r>
            <w:r w:rsidR="00171B1E">
              <w:rPr>
                <w:noProof/>
                <w:webHidden/>
              </w:rPr>
              <w:fldChar w:fldCharType="end"/>
            </w:r>
          </w:hyperlink>
        </w:p>
        <w:p w14:paraId="20472B91" w14:textId="224B35F7" w:rsidR="00171B1E" w:rsidRDefault="00000000">
          <w:pPr>
            <w:pStyle w:val="TOC3"/>
            <w:tabs>
              <w:tab w:val="right" w:leader="dot" w:pos="9891"/>
            </w:tabs>
            <w:rPr>
              <w:rFonts w:eastAsiaTheme="minorEastAsia"/>
              <w:noProof/>
              <w:color w:val="auto"/>
              <w:kern w:val="2"/>
              <w:sz w:val="24"/>
              <w:szCs w:val="24"/>
              <w:lang w:bidi="si-LK"/>
              <w14:ligatures w14:val="standardContextual"/>
            </w:rPr>
          </w:pPr>
          <w:hyperlink w:anchor="_Toc160653747" w:history="1">
            <w:r w:rsidR="00171B1E" w:rsidRPr="00B9245F">
              <w:rPr>
                <w:rStyle w:val="Hyperlink"/>
                <w:noProof/>
              </w:rPr>
              <w:t>3.1.3 Organizational Roles and Responsibilities</w:t>
            </w:r>
            <w:r w:rsidR="00171B1E">
              <w:rPr>
                <w:noProof/>
                <w:webHidden/>
              </w:rPr>
              <w:tab/>
            </w:r>
            <w:r w:rsidR="00171B1E">
              <w:rPr>
                <w:noProof/>
                <w:webHidden/>
              </w:rPr>
              <w:fldChar w:fldCharType="begin"/>
            </w:r>
            <w:r w:rsidR="00171B1E">
              <w:rPr>
                <w:noProof/>
                <w:webHidden/>
              </w:rPr>
              <w:instrText xml:space="preserve"> PAGEREF _Toc160653747 \h </w:instrText>
            </w:r>
            <w:r w:rsidR="00171B1E">
              <w:rPr>
                <w:noProof/>
                <w:webHidden/>
              </w:rPr>
            </w:r>
            <w:r w:rsidR="00171B1E">
              <w:rPr>
                <w:noProof/>
                <w:webHidden/>
              </w:rPr>
              <w:fldChar w:fldCharType="separate"/>
            </w:r>
            <w:r w:rsidR="00973BE2">
              <w:rPr>
                <w:noProof/>
                <w:webHidden/>
              </w:rPr>
              <w:t>15</w:t>
            </w:r>
            <w:r w:rsidR="00171B1E">
              <w:rPr>
                <w:noProof/>
                <w:webHidden/>
              </w:rPr>
              <w:fldChar w:fldCharType="end"/>
            </w:r>
          </w:hyperlink>
        </w:p>
        <w:p w14:paraId="655F2594" w14:textId="601945C5" w:rsidR="00171B1E" w:rsidRDefault="00000000">
          <w:pPr>
            <w:pStyle w:val="TOC3"/>
            <w:tabs>
              <w:tab w:val="right" w:leader="dot" w:pos="9891"/>
            </w:tabs>
            <w:rPr>
              <w:rFonts w:eastAsiaTheme="minorEastAsia"/>
              <w:noProof/>
              <w:color w:val="auto"/>
              <w:kern w:val="2"/>
              <w:sz w:val="24"/>
              <w:szCs w:val="24"/>
              <w:lang w:bidi="si-LK"/>
              <w14:ligatures w14:val="standardContextual"/>
            </w:rPr>
          </w:pPr>
          <w:hyperlink w:anchor="_Toc160653748" w:history="1">
            <w:r w:rsidR="00171B1E" w:rsidRPr="00B9245F">
              <w:rPr>
                <w:rStyle w:val="Hyperlink"/>
                <w:noProof/>
              </w:rPr>
              <w:t>3.1.4 Inputs, Outputs, and Processes</w:t>
            </w:r>
            <w:r w:rsidR="00171B1E">
              <w:rPr>
                <w:noProof/>
                <w:webHidden/>
              </w:rPr>
              <w:tab/>
            </w:r>
            <w:r w:rsidR="00171B1E">
              <w:rPr>
                <w:noProof/>
                <w:webHidden/>
              </w:rPr>
              <w:fldChar w:fldCharType="begin"/>
            </w:r>
            <w:r w:rsidR="00171B1E">
              <w:rPr>
                <w:noProof/>
                <w:webHidden/>
              </w:rPr>
              <w:instrText xml:space="preserve"> PAGEREF _Toc160653748 \h </w:instrText>
            </w:r>
            <w:r w:rsidR="00171B1E">
              <w:rPr>
                <w:noProof/>
                <w:webHidden/>
              </w:rPr>
            </w:r>
            <w:r w:rsidR="00171B1E">
              <w:rPr>
                <w:noProof/>
                <w:webHidden/>
              </w:rPr>
              <w:fldChar w:fldCharType="separate"/>
            </w:r>
            <w:r w:rsidR="00973BE2">
              <w:rPr>
                <w:noProof/>
                <w:webHidden/>
              </w:rPr>
              <w:t>16</w:t>
            </w:r>
            <w:r w:rsidR="00171B1E">
              <w:rPr>
                <w:noProof/>
                <w:webHidden/>
              </w:rPr>
              <w:fldChar w:fldCharType="end"/>
            </w:r>
          </w:hyperlink>
        </w:p>
        <w:p w14:paraId="0E3178AF" w14:textId="5F343FF9" w:rsidR="00171B1E" w:rsidRDefault="00000000">
          <w:pPr>
            <w:pStyle w:val="TOC2"/>
            <w:tabs>
              <w:tab w:val="right" w:leader="dot" w:pos="9891"/>
            </w:tabs>
            <w:rPr>
              <w:rFonts w:eastAsiaTheme="minorEastAsia"/>
              <w:noProof/>
              <w:color w:val="auto"/>
              <w:kern w:val="2"/>
              <w:sz w:val="24"/>
              <w:szCs w:val="24"/>
              <w:lang w:bidi="si-LK"/>
              <w14:ligatures w14:val="standardContextual"/>
            </w:rPr>
          </w:pPr>
          <w:hyperlink w:anchor="_Toc160653749" w:history="1">
            <w:r w:rsidR="00171B1E" w:rsidRPr="00B9245F">
              <w:rPr>
                <w:rStyle w:val="Hyperlink"/>
                <w:noProof/>
                <w14:scene3d>
                  <w14:camera w14:prst="orthographicFront"/>
                  <w14:lightRig w14:rig="threePt" w14:dir="t">
                    <w14:rot w14:lat="0" w14:lon="0" w14:rev="0"/>
                  </w14:lightRig>
                </w14:scene3d>
              </w:rPr>
              <w:t>3.2</w:t>
            </w:r>
            <w:r w:rsidR="00171B1E" w:rsidRPr="00B9245F">
              <w:rPr>
                <w:rStyle w:val="Hyperlink"/>
                <w:noProof/>
              </w:rPr>
              <w:t xml:space="preserve"> Detailed process flows (DFD)</w:t>
            </w:r>
            <w:r w:rsidR="00171B1E">
              <w:rPr>
                <w:noProof/>
                <w:webHidden/>
              </w:rPr>
              <w:tab/>
            </w:r>
            <w:r w:rsidR="00171B1E">
              <w:rPr>
                <w:noProof/>
                <w:webHidden/>
              </w:rPr>
              <w:fldChar w:fldCharType="begin"/>
            </w:r>
            <w:r w:rsidR="00171B1E">
              <w:rPr>
                <w:noProof/>
                <w:webHidden/>
              </w:rPr>
              <w:instrText xml:space="preserve"> PAGEREF _Toc160653749 \h </w:instrText>
            </w:r>
            <w:r w:rsidR="00171B1E">
              <w:rPr>
                <w:noProof/>
                <w:webHidden/>
              </w:rPr>
            </w:r>
            <w:r w:rsidR="00171B1E">
              <w:rPr>
                <w:noProof/>
                <w:webHidden/>
              </w:rPr>
              <w:fldChar w:fldCharType="separate"/>
            </w:r>
            <w:r w:rsidR="00973BE2">
              <w:rPr>
                <w:noProof/>
                <w:webHidden/>
              </w:rPr>
              <w:t>21</w:t>
            </w:r>
            <w:r w:rsidR="00171B1E">
              <w:rPr>
                <w:noProof/>
                <w:webHidden/>
              </w:rPr>
              <w:fldChar w:fldCharType="end"/>
            </w:r>
          </w:hyperlink>
        </w:p>
        <w:p w14:paraId="1AEF83DB" w14:textId="4189149E" w:rsidR="00171B1E" w:rsidRDefault="00000000">
          <w:pPr>
            <w:pStyle w:val="TOC2"/>
            <w:tabs>
              <w:tab w:val="right" w:leader="dot" w:pos="9891"/>
            </w:tabs>
            <w:rPr>
              <w:rFonts w:eastAsiaTheme="minorEastAsia"/>
              <w:noProof/>
              <w:color w:val="auto"/>
              <w:kern w:val="2"/>
              <w:sz w:val="24"/>
              <w:szCs w:val="24"/>
              <w:lang w:bidi="si-LK"/>
              <w14:ligatures w14:val="standardContextual"/>
            </w:rPr>
          </w:pPr>
          <w:hyperlink w:anchor="_Toc160653750" w:history="1">
            <w:r w:rsidR="00171B1E" w:rsidRPr="00B9245F">
              <w:rPr>
                <w:rStyle w:val="Hyperlink"/>
                <w:noProof/>
                <w14:scene3d>
                  <w14:camera w14:prst="orthographicFront"/>
                  <w14:lightRig w14:rig="threePt" w14:dir="t">
                    <w14:rot w14:lat="0" w14:lon="0" w14:rev="0"/>
                  </w14:lightRig>
                </w14:scene3d>
              </w:rPr>
              <w:t>3.3</w:t>
            </w:r>
            <w:r w:rsidR="00171B1E" w:rsidRPr="00B9245F">
              <w:rPr>
                <w:rStyle w:val="Hyperlink"/>
                <w:noProof/>
              </w:rPr>
              <w:t xml:space="preserve"> Problems and Limitations of the current system</w:t>
            </w:r>
            <w:r w:rsidR="00171B1E">
              <w:rPr>
                <w:noProof/>
                <w:webHidden/>
              </w:rPr>
              <w:tab/>
            </w:r>
            <w:r w:rsidR="00171B1E">
              <w:rPr>
                <w:noProof/>
                <w:webHidden/>
              </w:rPr>
              <w:fldChar w:fldCharType="begin"/>
            </w:r>
            <w:r w:rsidR="00171B1E">
              <w:rPr>
                <w:noProof/>
                <w:webHidden/>
              </w:rPr>
              <w:instrText xml:space="preserve"> PAGEREF _Toc160653750 \h </w:instrText>
            </w:r>
            <w:r w:rsidR="00171B1E">
              <w:rPr>
                <w:noProof/>
                <w:webHidden/>
              </w:rPr>
            </w:r>
            <w:r w:rsidR="00171B1E">
              <w:rPr>
                <w:noProof/>
                <w:webHidden/>
              </w:rPr>
              <w:fldChar w:fldCharType="separate"/>
            </w:r>
            <w:r w:rsidR="00973BE2">
              <w:rPr>
                <w:noProof/>
                <w:webHidden/>
              </w:rPr>
              <w:t>22</w:t>
            </w:r>
            <w:r w:rsidR="00171B1E">
              <w:rPr>
                <w:noProof/>
                <w:webHidden/>
              </w:rPr>
              <w:fldChar w:fldCharType="end"/>
            </w:r>
          </w:hyperlink>
        </w:p>
        <w:p w14:paraId="71A21776" w14:textId="793F6404" w:rsidR="00171B1E" w:rsidRDefault="00000000">
          <w:pPr>
            <w:pStyle w:val="TOC2"/>
            <w:tabs>
              <w:tab w:val="right" w:leader="dot" w:pos="9891"/>
            </w:tabs>
            <w:rPr>
              <w:rFonts w:eastAsiaTheme="minorEastAsia"/>
              <w:noProof/>
              <w:color w:val="auto"/>
              <w:kern w:val="2"/>
              <w:sz w:val="24"/>
              <w:szCs w:val="24"/>
              <w:lang w:bidi="si-LK"/>
              <w14:ligatures w14:val="standardContextual"/>
            </w:rPr>
          </w:pPr>
          <w:hyperlink w:anchor="_Toc160653751" w:history="1">
            <w:r w:rsidR="00171B1E" w:rsidRPr="00B9245F">
              <w:rPr>
                <w:rStyle w:val="Hyperlink"/>
                <w:noProof/>
                <w14:scene3d>
                  <w14:camera w14:prst="orthographicFront"/>
                  <w14:lightRig w14:rig="threePt" w14:dir="t">
                    <w14:rot w14:lat="0" w14:lon="0" w14:rev="0"/>
                  </w14:lightRig>
                </w14:scene3d>
              </w:rPr>
              <w:t>3.4</w:t>
            </w:r>
            <w:r w:rsidR="00171B1E" w:rsidRPr="00B9245F">
              <w:rPr>
                <w:rStyle w:val="Hyperlink"/>
                <w:noProof/>
              </w:rPr>
              <w:t xml:space="preserve"> Scope and Constraints</w:t>
            </w:r>
            <w:r w:rsidR="00171B1E">
              <w:rPr>
                <w:noProof/>
                <w:webHidden/>
              </w:rPr>
              <w:tab/>
            </w:r>
            <w:r w:rsidR="00171B1E">
              <w:rPr>
                <w:noProof/>
                <w:webHidden/>
              </w:rPr>
              <w:fldChar w:fldCharType="begin"/>
            </w:r>
            <w:r w:rsidR="00171B1E">
              <w:rPr>
                <w:noProof/>
                <w:webHidden/>
              </w:rPr>
              <w:instrText xml:space="preserve"> PAGEREF _Toc160653751 \h </w:instrText>
            </w:r>
            <w:r w:rsidR="00171B1E">
              <w:rPr>
                <w:noProof/>
                <w:webHidden/>
              </w:rPr>
            </w:r>
            <w:r w:rsidR="00171B1E">
              <w:rPr>
                <w:noProof/>
                <w:webHidden/>
              </w:rPr>
              <w:fldChar w:fldCharType="separate"/>
            </w:r>
            <w:r w:rsidR="00973BE2">
              <w:rPr>
                <w:noProof/>
                <w:webHidden/>
              </w:rPr>
              <w:t>23</w:t>
            </w:r>
            <w:r w:rsidR="00171B1E">
              <w:rPr>
                <w:noProof/>
                <w:webHidden/>
              </w:rPr>
              <w:fldChar w:fldCharType="end"/>
            </w:r>
          </w:hyperlink>
        </w:p>
        <w:p w14:paraId="726AFED4" w14:textId="0F88963B" w:rsidR="00171B1E" w:rsidRDefault="00000000">
          <w:pPr>
            <w:pStyle w:val="TOC1"/>
            <w:tabs>
              <w:tab w:val="right" w:leader="dot" w:pos="9891"/>
            </w:tabs>
            <w:rPr>
              <w:rFonts w:eastAsiaTheme="minorEastAsia"/>
              <w:noProof/>
              <w:color w:val="auto"/>
              <w:kern w:val="2"/>
              <w:sz w:val="24"/>
              <w:szCs w:val="24"/>
              <w:lang w:bidi="si-LK"/>
              <w14:ligatures w14:val="standardContextual"/>
            </w:rPr>
          </w:pPr>
          <w:hyperlink w:anchor="_Toc160653752" w:history="1">
            <w:r w:rsidR="00171B1E" w:rsidRPr="00B9245F">
              <w:rPr>
                <w:rStyle w:val="Hyperlink"/>
                <w:noProof/>
              </w:rPr>
              <w:t>Chapter 4 - Requirements specification for new system</w:t>
            </w:r>
            <w:r w:rsidR="00171B1E">
              <w:rPr>
                <w:noProof/>
                <w:webHidden/>
              </w:rPr>
              <w:tab/>
            </w:r>
            <w:r w:rsidR="00171B1E">
              <w:rPr>
                <w:noProof/>
                <w:webHidden/>
              </w:rPr>
              <w:fldChar w:fldCharType="begin"/>
            </w:r>
            <w:r w:rsidR="00171B1E">
              <w:rPr>
                <w:noProof/>
                <w:webHidden/>
              </w:rPr>
              <w:instrText xml:space="preserve"> PAGEREF _Toc160653752 \h </w:instrText>
            </w:r>
            <w:r w:rsidR="00171B1E">
              <w:rPr>
                <w:noProof/>
                <w:webHidden/>
              </w:rPr>
            </w:r>
            <w:r w:rsidR="00171B1E">
              <w:rPr>
                <w:noProof/>
                <w:webHidden/>
              </w:rPr>
              <w:fldChar w:fldCharType="separate"/>
            </w:r>
            <w:r w:rsidR="00973BE2">
              <w:rPr>
                <w:noProof/>
                <w:webHidden/>
              </w:rPr>
              <w:t>25</w:t>
            </w:r>
            <w:r w:rsidR="00171B1E">
              <w:rPr>
                <w:noProof/>
                <w:webHidden/>
              </w:rPr>
              <w:fldChar w:fldCharType="end"/>
            </w:r>
          </w:hyperlink>
        </w:p>
        <w:p w14:paraId="0DBEF9B0" w14:textId="16CB4C35" w:rsidR="00171B1E" w:rsidRDefault="00000000">
          <w:pPr>
            <w:pStyle w:val="TOC2"/>
            <w:tabs>
              <w:tab w:val="right" w:leader="dot" w:pos="9891"/>
            </w:tabs>
            <w:rPr>
              <w:rFonts w:eastAsiaTheme="minorEastAsia"/>
              <w:noProof/>
              <w:color w:val="auto"/>
              <w:kern w:val="2"/>
              <w:sz w:val="24"/>
              <w:szCs w:val="24"/>
              <w:lang w:bidi="si-LK"/>
              <w14:ligatures w14:val="standardContextual"/>
            </w:rPr>
          </w:pPr>
          <w:hyperlink w:anchor="_Toc160653753" w:history="1">
            <w:r w:rsidR="00171B1E" w:rsidRPr="00B9245F">
              <w:rPr>
                <w:rStyle w:val="Hyperlink"/>
                <w:noProof/>
                <w14:scene3d>
                  <w14:camera w14:prst="orthographicFront"/>
                  <w14:lightRig w14:rig="threePt" w14:dir="t">
                    <w14:rot w14:lat="0" w14:lon="0" w14:rev="0"/>
                  </w14:lightRig>
                </w14:scene3d>
              </w:rPr>
              <w:t>4.1</w:t>
            </w:r>
            <w:r w:rsidR="00171B1E" w:rsidRPr="00B9245F">
              <w:rPr>
                <w:rStyle w:val="Hyperlink"/>
                <w:noProof/>
              </w:rPr>
              <w:t xml:space="preserve"> Module 1:  Inventory Management</w:t>
            </w:r>
            <w:r w:rsidR="00171B1E">
              <w:rPr>
                <w:noProof/>
                <w:webHidden/>
              </w:rPr>
              <w:tab/>
            </w:r>
            <w:r w:rsidR="00171B1E">
              <w:rPr>
                <w:noProof/>
                <w:webHidden/>
              </w:rPr>
              <w:fldChar w:fldCharType="begin"/>
            </w:r>
            <w:r w:rsidR="00171B1E">
              <w:rPr>
                <w:noProof/>
                <w:webHidden/>
              </w:rPr>
              <w:instrText xml:space="preserve"> PAGEREF _Toc160653753 \h </w:instrText>
            </w:r>
            <w:r w:rsidR="00171B1E">
              <w:rPr>
                <w:noProof/>
                <w:webHidden/>
              </w:rPr>
            </w:r>
            <w:r w:rsidR="00171B1E">
              <w:rPr>
                <w:noProof/>
                <w:webHidden/>
              </w:rPr>
              <w:fldChar w:fldCharType="separate"/>
            </w:r>
            <w:r w:rsidR="00973BE2">
              <w:rPr>
                <w:noProof/>
                <w:webHidden/>
              </w:rPr>
              <w:t>25</w:t>
            </w:r>
            <w:r w:rsidR="00171B1E">
              <w:rPr>
                <w:noProof/>
                <w:webHidden/>
              </w:rPr>
              <w:fldChar w:fldCharType="end"/>
            </w:r>
          </w:hyperlink>
        </w:p>
        <w:p w14:paraId="727D935A" w14:textId="35D753C8" w:rsidR="00171B1E" w:rsidRDefault="00000000">
          <w:pPr>
            <w:pStyle w:val="TOC2"/>
            <w:tabs>
              <w:tab w:val="right" w:leader="dot" w:pos="9891"/>
            </w:tabs>
            <w:rPr>
              <w:rFonts w:eastAsiaTheme="minorEastAsia"/>
              <w:noProof/>
              <w:color w:val="auto"/>
              <w:kern w:val="2"/>
              <w:sz w:val="24"/>
              <w:szCs w:val="24"/>
              <w:lang w:bidi="si-LK"/>
              <w14:ligatures w14:val="standardContextual"/>
            </w:rPr>
          </w:pPr>
          <w:hyperlink w:anchor="_Toc160653754" w:history="1">
            <w:r w:rsidR="00171B1E" w:rsidRPr="00B9245F">
              <w:rPr>
                <w:rStyle w:val="Hyperlink"/>
                <w:noProof/>
                <w14:scene3d>
                  <w14:camera w14:prst="orthographicFront"/>
                  <w14:lightRig w14:rig="threePt" w14:dir="t">
                    <w14:rot w14:lat="0" w14:lon="0" w14:rev="0"/>
                  </w14:lightRig>
                </w14:scene3d>
              </w:rPr>
              <w:t>4.2</w:t>
            </w:r>
            <w:r w:rsidR="00171B1E" w:rsidRPr="00B9245F">
              <w:rPr>
                <w:rStyle w:val="Hyperlink"/>
                <w:noProof/>
              </w:rPr>
              <w:t xml:space="preserve"> Module 2: Point-of-Sale (POS) System</w:t>
            </w:r>
            <w:r w:rsidR="00171B1E">
              <w:rPr>
                <w:noProof/>
                <w:webHidden/>
              </w:rPr>
              <w:tab/>
            </w:r>
            <w:r w:rsidR="00171B1E">
              <w:rPr>
                <w:noProof/>
                <w:webHidden/>
              </w:rPr>
              <w:fldChar w:fldCharType="begin"/>
            </w:r>
            <w:r w:rsidR="00171B1E">
              <w:rPr>
                <w:noProof/>
                <w:webHidden/>
              </w:rPr>
              <w:instrText xml:space="preserve"> PAGEREF _Toc160653754 \h </w:instrText>
            </w:r>
            <w:r w:rsidR="00171B1E">
              <w:rPr>
                <w:noProof/>
                <w:webHidden/>
              </w:rPr>
            </w:r>
            <w:r w:rsidR="00171B1E">
              <w:rPr>
                <w:noProof/>
                <w:webHidden/>
              </w:rPr>
              <w:fldChar w:fldCharType="separate"/>
            </w:r>
            <w:r w:rsidR="00973BE2">
              <w:rPr>
                <w:noProof/>
                <w:webHidden/>
              </w:rPr>
              <w:t>27</w:t>
            </w:r>
            <w:r w:rsidR="00171B1E">
              <w:rPr>
                <w:noProof/>
                <w:webHidden/>
              </w:rPr>
              <w:fldChar w:fldCharType="end"/>
            </w:r>
          </w:hyperlink>
        </w:p>
        <w:p w14:paraId="568AC94C" w14:textId="01875F6C" w:rsidR="00171B1E" w:rsidRDefault="00000000">
          <w:pPr>
            <w:pStyle w:val="TOC2"/>
            <w:tabs>
              <w:tab w:val="right" w:leader="dot" w:pos="9891"/>
            </w:tabs>
            <w:rPr>
              <w:rFonts w:eastAsiaTheme="minorEastAsia"/>
              <w:noProof/>
              <w:color w:val="auto"/>
              <w:kern w:val="2"/>
              <w:sz w:val="24"/>
              <w:szCs w:val="24"/>
              <w:lang w:bidi="si-LK"/>
              <w14:ligatures w14:val="standardContextual"/>
            </w:rPr>
          </w:pPr>
          <w:hyperlink w:anchor="_Toc160653755" w:history="1">
            <w:r w:rsidR="00171B1E" w:rsidRPr="00B9245F">
              <w:rPr>
                <w:rStyle w:val="Hyperlink"/>
                <w:noProof/>
                <w14:scene3d>
                  <w14:camera w14:prst="orthographicFront"/>
                  <w14:lightRig w14:rig="threePt" w14:dir="t">
                    <w14:rot w14:lat="0" w14:lon="0" w14:rev="0"/>
                  </w14:lightRig>
                </w14:scene3d>
              </w:rPr>
              <w:t>4.3</w:t>
            </w:r>
            <w:r w:rsidR="00171B1E" w:rsidRPr="00B9245F">
              <w:rPr>
                <w:rStyle w:val="Hyperlink"/>
                <w:noProof/>
              </w:rPr>
              <w:t xml:space="preserve"> Module 3: AI Chatbot for Customer Interaction</w:t>
            </w:r>
            <w:r w:rsidR="00171B1E">
              <w:rPr>
                <w:noProof/>
                <w:webHidden/>
              </w:rPr>
              <w:tab/>
            </w:r>
            <w:r w:rsidR="00171B1E">
              <w:rPr>
                <w:noProof/>
                <w:webHidden/>
              </w:rPr>
              <w:fldChar w:fldCharType="begin"/>
            </w:r>
            <w:r w:rsidR="00171B1E">
              <w:rPr>
                <w:noProof/>
                <w:webHidden/>
              </w:rPr>
              <w:instrText xml:space="preserve"> PAGEREF _Toc160653755 \h </w:instrText>
            </w:r>
            <w:r w:rsidR="00171B1E">
              <w:rPr>
                <w:noProof/>
                <w:webHidden/>
              </w:rPr>
            </w:r>
            <w:r w:rsidR="00171B1E">
              <w:rPr>
                <w:noProof/>
                <w:webHidden/>
              </w:rPr>
              <w:fldChar w:fldCharType="separate"/>
            </w:r>
            <w:r w:rsidR="00973BE2">
              <w:rPr>
                <w:noProof/>
                <w:webHidden/>
              </w:rPr>
              <w:t>29</w:t>
            </w:r>
            <w:r w:rsidR="00171B1E">
              <w:rPr>
                <w:noProof/>
                <w:webHidden/>
              </w:rPr>
              <w:fldChar w:fldCharType="end"/>
            </w:r>
          </w:hyperlink>
        </w:p>
        <w:p w14:paraId="25594E24" w14:textId="44CC9B36" w:rsidR="00171B1E" w:rsidRDefault="00000000">
          <w:pPr>
            <w:pStyle w:val="TOC2"/>
            <w:tabs>
              <w:tab w:val="right" w:leader="dot" w:pos="9891"/>
            </w:tabs>
            <w:rPr>
              <w:rFonts w:eastAsiaTheme="minorEastAsia"/>
              <w:noProof/>
              <w:color w:val="auto"/>
              <w:kern w:val="2"/>
              <w:sz w:val="24"/>
              <w:szCs w:val="24"/>
              <w:lang w:bidi="si-LK"/>
              <w14:ligatures w14:val="standardContextual"/>
            </w:rPr>
          </w:pPr>
          <w:hyperlink w:anchor="_Toc160653756" w:history="1">
            <w:r w:rsidR="00171B1E" w:rsidRPr="00B9245F">
              <w:rPr>
                <w:rStyle w:val="Hyperlink"/>
                <w:noProof/>
                <w14:scene3d>
                  <w14:camera w14:prst="orthographicFront"/>
                  <w14:lightRig w14:rig="threePt" w14:dir="t">
                    <w14:rot w14:lat="0" w14:lon="0" w14:rev="0"/>
                  </w14:lightRig>
                </w14:scene3d>
              </w:rPr>
              <w:t>4.4</w:t>
            </w:r>
            <w:r w:rsidR="00171B1E" w:rsidRPr="00B9245F">
              <w:rPr>
                <w:rStyle w:val="Hyperlink"/>
                <w:noProof/>
              </w:rPr>
              <w:t xml:space="preserve"> Module 4: AI Chatbot for Shop Owner</w:t>
            </w:r>
            <w:r w:rsidR="00171B1E">
              <w:rPr>
                <w:noProof/>
                <w:webHidden/>
              </w:rPr>
              <w:tab/>
            </w:r>
            <w:r w:rsidR="00171B1E">
              <w:rPr>
                <w:noProof/>
                <w:webHidden/>
              </w:rPr>
              <w:fldChar w:fldCharType="begin"/>
            </w:r>
            <w:r w:rsidR="00171B1E">
              <w:rPr>
                <w:noProof/>
                <w:webHidden/>
              </w:rPr>
              <w:instrText xml:space="preserve"> PAGEREF _Toc160653756 \h </w:instrText>
            </w:r>
            <w:r w:rsidR="00171B1E">
              <w:rPr>
                <w:noProof/>
                <w:webHidden/>
              </w:rPr>
            </w:r>
            <w:r w:rsidR="00171B1E">
              <w:rPr>
                <w:noProof/>
                <w:webHidden/>
              </w:rPr>
              <w:fldChar w:fldCharType="separate"/>
            </w:r>
            <w:r w:rsidR="00973BE2">
              <w:rPr>
                <w:noProof/>
                <w:webHidden/>
              </w:rPr>
              <w:t>30</w:t>
            </w:r>
            <w:r w:rsidR="00171B1E">
              <w:rPr>
                <w:noProof/>
                <w:webHidden/>
              </w:rPr>
              <w:fldChar w:fldCharType="end"/>
            </w:r>
          </w:hyperlink>
        </w:p>
        <w:p w14:paraId="6E177346" w14:textId="45A019A9" w:rsidR="00171B1E" w:rsidRDefault="00000000">
          <w:pPr>
            <w:pStyle w:val="TOC1"/>
            <w:tabs>
              <w:tab w:val="right" w:leader="dot" w:pos="9891"/>
            </w:tabs>
            <w:rPr>
              <w:rFonts w:eastAsiaTheme="minorEastAsia"/>
              <w:noProof/>
              <w:color w:val="auto"/>
              <w:kern w:val="2"/>
              <w:sz w:val="24"/>
              <w:szCs w:val="24"/>
              <w:lang w:bidi="si-LK"/>
              <w14:ligatures w14:val="standardContextual"/>
            </w:rPr>
          </w:pPr>
          <w:hyperlink w:anchor="_Toc160653757" w:history="1">
            <w:r w:rsidR="00171B1E" w:rsidRPr="00B9245F">
              <w:rPr>
                <w:rStyle w:val="Hyperlink"/>
                <w:noProof/>
              </w:rPr>
              <w:t>Chapter 5 : References</w:t>
            </w:r>
            <w:r w:rsidR="00171B1E">
              <w:rPr>
                <w:noProof/>
                <w:webHidden/>
              </w:rPr>
              <w:tab/>
            </w:r>
            <w:r w:rsidR="00171B1E">
              <w:rPr>
                <w:noProof/>
                <w:webHidden/>
              </w:rPr>
              <w:fldChar w:fldCharType="begin"/>
            </w:r>
            <w:r w:rsidR="00171B1E">
              <w:rPr>
                <w:noProof/>
                <w:webHidden/>
              </w:rPr>
              <w:instrText xml:space="preserve"> PAGEREF _Toc160653757 \h </w:instrText>
            </w:r>
            <w:r w:rsidR="00171B1E">
              <w:rPr>
                <w:noProof/>
                <w:webHidden/>
              </w:rPr>
            </w:r>
            <w:r w:rsidR="00171B1E">
              <w:rPr>
                <w:noProof/>
                <w:webHidden/>
              </w:rPr>
              <w:fldChar w:fldCharType="separate"/>
            </w:r>
            <w:r w:rsidR="00973BE2">
              <w:rPr>
                <w:noProof/>
                <w:webHidden/>
              </w:rPr>
              <w:t>33</w:t>
            </w:r>
            <w:r w:rsidR="00171B1E">
              <w:rPr>
                <w:noProof/>
                <w:webHidden/>
              </w:rPr>
              <w:fldChar w:fldCharType="end"/>
            </w:r>
          </w:hyperlink>
        </w:p>
        <w:p w14:paraId="14AE271D" w14:textId="2446E671" w:rsidR="00171B1E" w:rsidRDefault="00000000">
          <w:pPr>
            <w:pStyle w:val="TOC1"/>
            <w:tabs>
              <w:tab w:val="right" w:leader="dot" w:pos="9891"/>
            </w:tabs>
            <w:rPr>
              <w:rFonts w:eastAsiaTheme="minorEastAsia"/>
              <w:noProof/>
              <w:color w:val="auto"/>
              <w:kern w:val="2"/>
              <w:sz w:val="24"/>
              <w:szCs w:val="24"/>
              <w:lang w:bidi="si-LK"/>
              <w14:ligatures w14:val="standardContextual"/>
            </w:rPr>
          </w:pPr>
          <w:hyperlink w:anchor="_Toc160653758" w:history="1">
            <w:r w:rsidR="00171B1E" w:rsidRPr="00B9245F">
              <w:rPr>
                <w:rStyle w:val="Hyperlink"/>
                <w:noProof/>
              </w:rPr>
              <w:t>Appendix</w:t>
            </w:r>
            <w:r w:rsidR="00171B1E">
              <w:rPr>
                <w:noProof/>
                <w:webHidden/>
              </w:rPr>
              <w:tab/>
            </w:r>
            <w:r w:rsidR="00171B1E">
              <w:rPr>
                <w:noProof/>
                <w:webHidden/>
              </w:rPr>
              <w:fldChar w:fldCharType="begin"/>
            </w:r>
            <w:r w:rsidR="00171B1E">
              <w:rPr>
                <w:noProof/>
                <w:webHidden/>
              </w:rPr>
              <w:instrText xml:space="preserve"> PAGEREF _Toc160653758 \h </w:instrText>
            </w:r>
            <w:r w:rsidR="00171B1E">
              <w:rPr>
                <w:noProof/>
                <w:webHidden/>
              </w:rPr>
            </w:r>
            <w:r w:rsidR="00171B1E">
              <w:rPr>
                <w:noProof/>
                <w:webHidden/>
              </w:rPr>
              <w:fldChar w:fldCharType="separate"/>
            </w:r>
            <w:r w:rsidR="00973BE2">
              <w:rPr>
                <w:noProof/>
                <w:webHidden/>
              </w:rPr>
              <w:t>34</w:t>
            </w:r>
            <w:r w:rsidR="00171B1E">
              <w:rPr>
                <w:noProof/>
                <w:webHidden/>
              </w:rPr>
              <w:fldChar w:fldCharType="end"/>
            </w:r>
          </w:hyperlink>
        </w:p>
        <w:p w14:paraId="781F3F8D" w14:textId="48B4395A" w:rsidR="00171B1E" w:rsidRDefault="00000000">
          <w:pPr>
            <w:pStyle w:val="TOC2"/>
            <w:tabs>
              <w:tab w:val="right" w:leader="dot" w:pos="9891"/>
            </w:tabs>
            <w:rPr>
              <w:rFonts w:eastAsiaTheme="minorEastAsia"/>
              <w:noProof/>
              <w:color w:val="auto"/>
              <w:kern w:val="2"/>
              <w:sz w:val="24"/>
              <w:szCs w:val="24"/>
              <w:lang w:bidi="si-LK"/>
              <w14:ligatures w14:val="standardContextual"/>
            </w:rPr>
          </w:pPr>
          <w:hyperlink w:anchor="_Toc160653759" w:history="1">
            <w:r w:rsidR="00171B1E" w:rsidRPr="00B9245F">
              <w:rPr>
                <w:rStyle w:val="Hyperlink"/>
                <w:noProof/>
              </w:rPr>
              <w:t>Appendix 1: Stakeholder Interviews</w:t>
            </w:r>
            <w:r w:rsidR="00171B1E">
              <w:rPr>
                <w:noProof/>
                <w:webHidden/>
              </w:rPr>
              <w:tab/>
            </w:r>
            <w:r w:rsidR="00171B1E">
              <w:rPr>
                <w:noProof/>
                <w:webHidden/>
              </w:rPr>
              <w:fldChar w:fldCharType="begin"/>
            </w:r>
            <w:r w:rsidR="00171B1E">
              <w:rPr>
                <w:noProof/>
                <w:webHidden/>
              </w:rPr>
              <w:instrText xml:space="preserve"> PAGEREF _Toc160653759 \h </w:instrText>
            </w:r>
            <w:r w:rsidR="00171B1E">
              <w:rPr>
                <w:noProof/>
                <w:webHidden/>
              </w:rPr>
            </w:r>
            <w:r w:rsidR="00171B1E">
              <w:rPr>
                <w:noProof/>
                <w:webHidden/>
              </w:rPr>
              <w:fldChar w:fldCharType="separate"/>
            </w:r>
            <w:r w:rsidR="00973BE2">
              <w:rPr>
                <w:noProof/>
                <w:webHidden/>
              </w:rPr>
              <w:t>34</w:t>
            </w:r>
            <w:r w:rsidR="00171B1E">
              <w:rPr>
                <w:noProof/>
                <w:webHidden/>
              </w:rPr>
              <w:fldChar w:fldCharType="end"/>
            </w:r>
          </w:hyperlink>
        </w:p>
        <w:p w14:paraId="61D5F104" w14:textId="082BCB83" w:rsidR="00171B1E" w:rsidRDefault="00000000">
          <w:pPr>
            <w:pStyle w:val="TOC2"/>
            <w:tabs>
              <w:tab w:val="right" w:leader="dot" w:pos="9891"/>
            </w:tabs>
            <w:rPr>
              <w:rFonts w:eastAsiaTheme="minorEastAsia"/>
              <w:noProof/>
              <w:color w:val="auto"/>
              <w:kern w:val="2"/>
              <w:sz w:val="24"/>
              <w:szCs w:val="24"/>
              <w:lang w:bidi="si-LK"/>
              <w14:ligatures w14:val="standardContextual"/>
            </w:rPr>
          </w:pPr>
          <w:hyperlink w:anchor="_Toc160653760" w:history="1">
            <w:r w:rsidR="00171B1E" w:rsidRPr="00B9245F">
              <w:rPr>
                <w:rStyle w:val="Hyperlink"/>
                <w:noProof/>
              </w:rPr>
              <w:t>Appendix 2: Observational Studies</w:t>
            </w:r>
            <w:r w:rsidR="00171B1E">
              <w:rPr>
                <w:noProof/>
                <w:webHidden/>
              </w:rPr>
              <w:tab/>
            </w:r>
            <w:r w:rsidR="00171B1E">
              <w:rPr>
                <w:noProof/>
                <w:webHidden/>
              </w:rPr>
              <w:fldChar w:fldCharType="begin"/>
            </w:r>
            <w:r w:rsidR="00171B1E">
              <w:rPr>
                <w:noProof/>
                <w:webHidden/>
              </w:rPr>
              <w:instrText xml:space="preserve"> PAGEREF _Toc160653760 \h </w:instrText>
            </w:r>
            <w:r w:rsidR="00171B1E">
              <w:rPr>
                <w:noProof/>
                <w:webHidden/>
              </w:rPr>
            </w:r>
            <w:r w:rsidR="00171B1E">
              <w:rPr>
                <w:noProof/>
                <w:webHidden/>
              </w:rPr>
              <w:fldChar w:fldCharType="separate"/>
            </w:r>
            <w:r w:rsidR="00973BE2">
              <w:rPr>
                <w:noProof/>
                <w:webHidden/>
              </w:rPr>
              <w:t>36</w:t>
            </w:r>
            <w:r w:rsidR="00171B1E">
              <w:rPr>
                <w:noProof/>
                <w:webHidden/>
              </w:rPr>
              <w:fldChar w:fldCharType="end"/>
            </w:r>
          </w:hyperlink>
        </w:p>
        <w:p w14:paraId="678C1CC3" w14:textId="7817D18D" w:rsidR="00171B1E" w:rsidRDefault="00000000">
          <w:pPr>
            <w:pStyle w:val="TOC2"/>
            <w:tabs>
              <w:tab w:val="right" w:leader="dot" w:pos="9891"/>
            </w:tabs>
            <w:rPr>
              <w:rFonts w:eastAsiaTheme="minorEastAsia"/>
              <w:noProof/>
              <w:color w:val="auto"/>
              <w:kern w:val="2"/>
              <w:sz w:val="24"/>
              <w:szCs w:val="24"/>
              <w:lang w:bidi="si-LK"/>
              <w14:ligatures w14:val="standardContextual"/>
            </w:rPr>
          </w:pPr>
          <w:hyperlink w:anchor="_Toc160653761" w:history="1">
            <w:r w:rsidR="00171B1E" w:rsidRPr="00B9245F">
              <w:rPr>
                <w:rStyle w:val="Hyperlink"/>
                <w:noProof/>
              </w:rPr>
              <w:t>Appendix 3: Software Development Services Request Form</w:t>
            </w:r>
            <w:r w:rsidR="00171B1E">
              <w:rPr>
                <w:noProof/>
                <w:webHidden/>
              </w:rPr>
              <w:tab/>
            </w:r>
            <w:r w:rsidR="00171B1E">
              <w:rPr>
                <w:noProof/>
                <w:webHidden/>
              </w:rPr>
              <w:fldChar w:fldCharType="begin"/>
            </w:r>
            <w:r w:rsidR="00171B1E">
              <w:rPr>
                <w:noProof/>
                <w:webHidden/>
              </w:rPr>
              <w:instrText xml:space="preserve"> PAGEREF _Toc160653761 \h </w:instrText>
            </w:r>
            <w:r w:rsidR="00171B1E">
              <w:rPr>
                <w:noProof/>
                <w:webHidden/>
              </w:rPr>
            </w:r>
            <w:r w:rsidR="00171B1E">
              <w:rPr>
                <w:noProof/>
                <w:webHidden/>
              </w:rPr>
              <w:fldChar w:fldCharType="separate"/>
            </w:r>
            <w:r w:rsidR="00973BE2">
              <w:rPr>
                <w:noProof/>
                <w:webHidden/>
              </w:rPr>
              <w:t>39</w:t>
            </w:r>
            <w:r w:rsidR="00171B1E">
              <w:rPr>
                <w:noProof/>
                <w:webHidden/>
              </w:rPr>
              <w:fldChar w:fldCharType="end"/>
            </w:r>
          </w:hyperlink>
        </w:p>
        <w:p w14:paraId="05385DC7" w14:textId="5344618E" w:rsidR="00171B1E" w:rsidRDefault="00000000">
          <w:pPr>
            <w:pStyle w:val="TOC2"/>
            <w:tabs>
              <w:tab w:val="right" w:leader="dot" w:pos="9891"/>
            </w:tabs>
            <w:rPr>
              <w:rFonts w:eastAsiaTheme="minorEastAsia"/>
              <w:noProof/>
              <w:color w:val="auto"/>
              <w:kern w:val="2"/>
              <w:sz w:val="24"/>
              <w:szCs w:val="24"/>
              <w:lang w:bidi="si-LK"/>
              <w14:ligatures w14:val="standardContextual"/>
            </w:rPr>
          </w:pPr>
          <w:hyperlink w:anchor="_Toc160653762" w:history="1">
            <w:r w:rsidR="00171B1E" w:rsidRPr="00B9245F">
              <w:rPr>
                <w:rStyle w:val="Hyperlink"/>
                <w:noProof/>
              </w:rPr>
              <w:t>Appendix 4: Current system user interface</w:t>
            </w:r>
            <w:r w:rsidR="00171B1E">
              <w:rPr>
                <w:noProof/>
                <w:webHidden/>
              </w:rPr>
              <w:tab/>
            </w:r>
            <w:r w:rsidR="00171B1E">
              <w:rPr>
                <w:noProof/>
                <w:webHidden/>
              </w:rPr>
              <w:fldChar w:fldCharType="begin"/>
            </w:r>
            <w:r w:rsidR="00171B1E">
              <w:rPr>
                <w:noProof/>
                <w:webHidden/>
              </w:rPr>
              <w:instrText xml:space="preserve"> PAGEREF _Toc160653762 \h </w:instrText>
            </w:r>
            <w:r w:rsidR="00171B1E">
              <w:rPr>
                <w:noProof/>
                <w:webHidden/>
              </w:rPr>
            </w:r>
            <w:r w:rsidR="00171B1E">
              <w:rPr>
                <w:noProof/>
                <w:webHidden/>
              </w:rPr>
              <w:fldChar w:fldCharType="separate"/>
            </w:r>
            <w:r w:rsidR="00973BE2">
              <w:rPr>
                <w:noProof/>
                <w:webHidden/>
              </w:rPr>
              <w:t>42</w:t>
            </w:r>
            <w:r w:rsidR="00171B1E">
              <w:rPr>
                <w:noProof/>
                <w:webHidden/>
              </w:rPr>
              <w:fldChar w:fldCharType="end"/>
            </w:r>
          </w:hyperlink>
        </w:p>
        <w:p w14:paraId="29809786" w14:textId="5E725536" w:rsidR="00A25CEB" w:rsidRPr="007503A7" w:rsidRDefault="00A25CEB" w:rsidP="00A25CEB">
          <w:pPr>
            <w:rPr>
              <w:rFonts w:ascii="Times New Roman" w:hAnsi="Times New Roman" w:cs="Times New Roman"/>
              <w:bCs/>
              <w:noProof/>
              <w:sz w:val="24"/>
              <w:szCs w:val="24"/>
            </w:rPr>
          </w:pPr>
          <w:r w:rsidRPr="007503A7">
            <w:rPr>
              <w:rFonts w:ascii="Times New Roman" w:hAnsi="Times New Roman" w:cs="Times New Roman"/>
              <w:b/>
              <w:bCs/>
              <w:noProof/>
              <w:sz w:val="24"/>
              <w:szCs w:val="24"/>
            </w:rPr>
            <w:fldChar w:fldCharType="end"/>
          </w:r>
        </w:p>
      </w:sdtContent>
    </w:sdt>
    <w:p w14:paraId="4395FBFC" w14:textId="77777777" w:rsidR="00A25CEB" w:rsidRPr="00A40FB5" w:rsidRDefault="00A25CEB">
      <w:pPr>
        <w:rPr>
          <w:rFonts w:ascii="Times New Roman" w:hAnsi="Times New Roman" w:cs="Times New Roman"/>
          <w:lang w:eastAsia="ja-JP"/>
        </w:rPr>
      </w:pPr>
    </w:p>
    <w:p w14:paraId="0119921D" w14:textId="79CD197F" w:rsidR="00C60728" w:rsidRPr="00A40FB5" w:rsidRDefault="00C60728">
      <w:pPr>
        <w:rPr>
          <w:rFonts w:ascii="Times New Roman" w:hAnsi="Times New Roman" w:cs="Times New Roman"/>
          <w:lang w:eastAsia="ja-JP"/>
        </w:rPr>
      </w:pPr>
    </w:p>
    <w:p w14:paraId="76021F94" w14:textId="77777777" w:rsidR="009756A4" w:rsidRPr="001F43C2" w:rsidRDefault="009756A4" w:rsidP="00A46DF9">
      <w:pPr>
        <w:pStyle w:val="KDUMainHeadingStyle"/>
      </w:pPr>
      <w:bookmarkStart w:id="4" w:name="_Toc160653732"/>
      <w:r w:rsidRPr="001F43C2">
        <w:t>List of Figures</w:t>
      </w:r>
      <w:bookmarkEnd w:id="4"/>
    </w:p>
    <w:p w14:paraId="5C17E88B" w14:textId="77777777" w:rsidR="00FA3A0A" w:rsidRPr="00FA3A0A" w:rsidRDefault="00FA3A0A" w:rsidP="00B57FD4">
      <w:pPr>
        <w:pStyle w:val="KDUPara"/>
      </w:pPr>
    </w:p>
    <w:p w14:paraId="7FD34177" w14:textId="25D0E4C3" w:rsidR="00171B1E" w:rsidRDefault="00DD6A50">
      <w:pPr>
        <w:pStyle w:val="TableofFigures"/>
        <w:tabs>
          <w:tab w:val="right" w:leader="dot" w:pos="9891"/>
        </w:tabs>
        <w:rPr>
          <w:rFonts w:eastAsiaTheme="minorEastAsia"/>
          <w:noProof/>
          <w:color w:val="auto"/>
          <w:kern w:val="2"/>
          <w:sz w:val="24"/>
          <w:szCs w:val="24"/>
          <w:lang w:bidi="si-LK"/>
          <w14:ligatures w14:val="standardContextual"/>
        </w:rPr>
      </w:pPr>
      <w:r w:rsidRPr="0086060B">
        <w:rPr>
          <w:rFonts w:ascii="Times New Roman" w:hAnsi="Times New Roman" w:cs="Times New Roman"/>
        </w:rPr>
        <w:fldChar w:fldCharType="begin"/>
      </w:r>
      <w:r w:rsidRPr="0086060B">
        <w:rPr>
          <w:rFonts w:ascii="Times New Roman" w:hAnsi="Times New Roman" w:cs="Times New Roman"/>
        </w:rPr>
        <w:instrText xml:space="preserve"> TOC \h \z \c "Figure" </w:instrText>
      </w:r>
      <w:r w:rsidRPr="0086060B">
        <w:rPr>
          <w:rFonts w:ascii="Times New Roman" w:hAnsi="Times New Roman" w:cs="Times New Roman"/>
        </w:rPr>
        <w:fldChar w:fldCharType="separate"/>
      </w:r>
      <w:hyperlink w:anchor="_Toc160653709" w:history="1">
        <w:r w:rsidR="00171B1E" w:rsidRPr="00BB0A4C">
          <w:rPr>
            <w:rStyle w:val="Hyperlink"/>
            <w:noProof/>
          </w:rPr>
          <w:t>Figure 1: System Breakdown.</w:t>
        </w:r>
        <w:r w:rsidR="00171B1E">
          <w:rPr>
            <w:noProof/>
            <w:webHidden/>
          </w:rPr>
          <w:tab/>
        </w:r>
        <w:r w:rsidR="00171B1E">
          <w:rPr>
            <w:noProof/>
            <w:webHidden/>
          </w:rPr>
          <w:fldChar w:fldCharType="begin"/>
        </w:r>
        <w:r w:rsidR="00171B1E">
          <w:rPr>
            <w:noProof/>
            <w:webHidden/>
          </w:rPr>
          <w:instrText xml:space="preserve"> PAGEREF _Toc160653709 \h </w:instrText>
        </w:r>
        <w:r w:rsidR="00171B1E">
          <w:rPr>
            <w:noProof/>
            <w:webHidden/>
          </w:rPr>
        </w:r>
        <w:r w:rsidR="00171B1E">
          <w:rPr>
            <w:noProof/>
            <w:webHidden/>
          </w:rPr>
          <w:fldChar w:fldCharType="separate"/>
        </w:r>
        <w:r w:rsidR="00973BE2">
          <w:rPr>
            <w:noProof/>
            <w:webHidden/>
          </w:rPr>
          <w:t>14</w:t>
        </w:r>
        <w:r w:rsidR="00171B1E">
          <w:rPr>
            <w:noProof/>
            <w:webHidden/>
          </w:rPr>
          <w:fldChar w:fldCharType="end"/>
        </w:r>
      </w:hyperlink>
    </w:p>
    <w:p w14:paraId="66836864" w14:textId="3D66F367" w:rsidR="00171B1E" w:rsidRDefault="00000000">
      <w:pPr>
        <w:pStyle w:val="TableofFigures"/>
        <w:tabs>
          <w:tab w:val="right" w:leader="dot" w:pos="9891"/>
        </w:tabs>
        <w:rPr>
          <w:rFonts w:eastAsiaTheme="minorEastAsia"/>
          <w:noProof/>
          <w:color w:val="auto"/>
          <w:kern w:val="2"/>
          <w:sz w:val="24"/>
          <w:szCs w:val="24"/>
          <w:lang w:bidi="si-LK"/>
          <w14:ligatures w14:val="standardContextual"/>
        </w:rPr>
      </w:pPr>
      <w:hyperlink w:anchor="_Toc160653710" w:history="1">
        <w:r w:rsidR="00171B1E" w:rsidRPr="00BB0A4C">
          <w:rPr>
            <w:rStyle w:val="Hyperlink"/>
            <w:noProof/>
          </w:rPr>
          <w:t>Figure 2 : Organizational Roles and Responsibilities</w:t>
        </w:r>
        <w:r w:rsidR="00171B1E">
          <w:rPr>
            <w:noProof/>
            <w:webHidden/>
          </w:rPr>
          <w:tab/>
        </w:r>
        <w:r w:rsidR="00171B1E">
          <w:rPr>
            <w:noProof/>
            <w:webHidden/>
          </w:rPr>
          <w:fldChar w:fldCharType="begin"/>
        </w:r>
        <w:r w:rsidR="00171B1E">
          <w:rPr>
            <w:noProof/>
            <w:webHidden/>
          </w:rPr>
          <w:instrText xml:space="preserve"> PAGEREF _Toc160653710 \h </w:instrText>
        </w:r>
        <w:r w:rsidR="00171B1E">
          <w:rPr>
            <w:noProof/>
            <w:webHidden/>
          </w:rPr>
        </w:r>
        <w:r w:rsidR="00171B1E">
          <w:rPr>
            <w:noProof/>
            <w:webHidden/>
          </w:rPr>
          <w:fldChar w:fldCharType="separate"/>
        </w:r>
        <w:r w:rsidR="00973BE2">
          <w:rPr>
            <w:noProof/>
            <w:webHidden/>
          </w:rPr>
          <w:t>15</w:t>
        </w:r>
        <w:r w:rsidR="00171B1E">
          <w:rPr>
            <w:noProof/>
            <w:webHidden/>
          </w:rPr>
          <w:fldChar w:fldCharType="end"/>
        </w:r>
      </w:hyperlink>
    </w:p>
    <w:p w14:paraId="5A48AF66" w14:textId="28166C30" w:rsidR="00171B1E" w:rsidRDefault="00000000">
      <w:pPr>
        <w:pStyle w:val="TableofFigures"/>
        <w:tabs>
          <w:tab w:val="right" w:leader="dot" w:pos="9891"/>
        </w:tabs>
        <w:rPr>
          <w:rFonts w:eastAsiaTheme="minorEastAsia"/>
          <w:noProof/>
          <w:color w:val="auto"/>
          <w:kern w:val="2"/>
          <w:sz w:val="24"/>
          <w:szCs w:val="24"/>
          <w:lang w:bidi="si-LK"/>
          <w14:ligatures w14:val="standardContextual"/>
        </w:rPr>
      </w:pPr>
      <w:hyperlink w:anchor="_Toc160653711" w:history="1">
        <w:r w:rsidR="00171B1E" w:rsidRPr="00BB0A4C">
          <w:rPr>
            <w:rStyle w:val="Hyperlink"/>
            <w:noProof/>
          </w:rPr>
          <w:t>Figure 3 : Organizational Roles and Responsibilities</w:t>
        </w:r>
        <w:r w:rsidR="00171B1E">
          <w:rPr>
            <w:noProof/>
            <w:webHidden/>
          </w:rPr>
          <w:tab/>
        </w:r>
        <w:r w:rsidR="00171B1E">
          <w:rPr>
            <w:noProof/>
            <w:webHidden/>
          </w:rPr>
          <w:fldChar w:fldCharType="begin"/>
        </w:r>
        <w:r w:rsidR="00171B1E">
          <w:rPr>
            <w:noProof/>
            <w:webHidden/>
          </w:rPr>
          <w:instrText xml:space="preserve"> PAGEREF _Toc160653711 \h </w:instrText>
        </w:r>
        <w:r w:rsidR="00171B1E">
          <w:rPr>
            <w:noProof/>
            <w:webHidden/>
          </w:rPr>
        </w:r>
        <w:r w:rsidR="00171B1E">
          <w:rPr>
            <w:noProof/>
            <w:webHidden/>
          </w:rPr>
          <w:fldChar w:fldCharType="separate"/>
        </w:r>
        <w:r w:rsidR="00973BE2">
          <w:rPr>
            <w:noProof/>
            <w:webHidden/>
          </w:rPr>
          <w:t>15</w:t>
        </w:r>
        <w:r w:rsidR="00171B1E">
          <w:rPr>
            <w:noProof/>
            <w:webHidden/>
          </w:rPr>
          <w:fldChar w:fldCharType="end"/>
        </w:r>
      </w:hyperlink>
    </w:p>
    <w:p w14:paraId="317DCB8D" w14:textId="06584078" w:rsidR="00171B1E" w:rsidRDefault="00000000">
      <w:pPr>
        <w:pStyle w:val="TableofFigures"/>
        <w:tabs>
          <w:tab w:val="right" w:leader="dot" w:pos="9891"/>
        </w:tabs>
        <w:rPr>
          <w:rFonts w:eastAsiaTheme="minorEastAsia"/>
          <w:noProof/>
          <w:color w:val="auto"/>
          <w:kern w:val="2"/>
          <w:sz w:val="24"/>
          <w:szCs w:val="24"/>
          <w:lang w:bidi="si-LK"/>
          <w14:ligatures w14:val="standardContextual"/>
        </w:rPr>
      </w:pPr>
      <w:hyperlink w:anchor="_Toc160653712" w:history="1">
        <w:r w:rsidR="00171B1E" w:rsidRPr="00BB0A4C">
          <w:rPr>
            <w:rStyle w:val="Hyperlink"/>
            <w:noProof/>
          </w:rPr>
          <w:t>Figure 4: Logging Page.</w:t>
        </w:r>
        <w:r w:rsidR="00171B1E">
          <w:rPr>
            <w:noProof/>
            <w:webHidden/>
          </w:rPr>
          <w:tab/>
        </w:r>
        <w:r w:rsidR="00171B1E">
          <w:rPr>
            <w:noProof/>
            <w:webHidden/>
          </w:rPr>
          <w:fldChar w:fldCharType="begin"/>
        </w:r>
        <w:r w:rsidR="00171B1E">
          <w:rPr>
            <w:noProof/>
            <w:webHidden/>
          </w:rPr>
          <w:instrText xml:space="preserve"> PAGEREF _Toc160653712 \h </w:instrText>
        </w:r>
        <w:r w:rsidR="00171B1E">
          <w:rPr>
            <w:noProof/>
            <w:webHidden/>
          </w:rPr>
        </w:r>
        <w:r w:rsidR="00171B1E">
          <w:rPr>
            <w:noProof/>
            <w:webHidden/>
          </w:rPr>
          <w:fldChar w:fldCharType="separate"/>
        </w:r>
        <w:r w:rsidR="00973BE2">
          <w:rPr>
            <w:noProof/>
            <w:webHidden/>
          </w:rPr>
          <w:t>16</w:t>
        </w:r>
        <w:r w:rsidR="00171B1E">
          <w:rPr>
            <w:noProof/>
            <w:webHidden/>
          </w:rPr>
          <w:fldChar w:fldCharType="end"/>
        </w:r>
      </w:hyperlink>
    </w:p>
    <w:p w14:paraId="41F69E7D" w14:textId="65ADD7BA" w:rsidR="00171B1E" w:rsidRDefault="00000000">
      <w:pPr>
        <w:pStyle w:val="TableofFigures"/>
        <w:tabs>
          <w:tab w:val="right" w:leader="dot" w:pos="9891"/>
        </w:tabs>
        <w:rPr>
          <w:rFonts w:eastAsiaTheme="minorEastAsia"/>
          <w:noProof/>
          <w:color w:val="auto"/>
          <w:kern w:val="2"/>
          <w:sz w:val="24"/>
          <w:szCs w:val="24"/>
          <w:lang w:bidi="si-LK"/>
          <w14:ligatures w14:val="standardContextual"/>
        </w:rPr>
      </w:pPr>
      <w:hyperlink w:anchor="_Toc160653713" w:history="1">
        <w:r w:rsidR="00171B1E" w:rsidRPr="00BB0A4C">
          <w:rPr>
            <w:rStyle w:val="Hyperlink"/>
            <w:noProof/>
          </w:rPr>
          <w:t>Figure 5: Invoice Window.</w:t>
        </w:r>
        <w:r w:rsidR="00171B1E">
          <w:rPr>
            <w:noProof/>
            <w:webHidden/>
          </w:rPr>
          <w:tab/>
        </w:r>
        <w:r w:rsidR="00171B1E">
          <w:rPr>
            <w:noProof/>
            <w:webHidden/>
          </w:rPr>
          <w:fldChar w:fldCharType="begin"/>
        </w:r>
        <w:r w:rsidR="00171B1E">
          <w:rPr>
            <w:noProof/>
            <w:webHidden/>
          </w:rPr>
          <w:instrText xml:space="preserve"> PAGEREF _Toc160653713 \h </w:instrText>
        </w:r>
        <w:r w:rsidR="00171B1E">
          <w:rPr>
            <w:noProof/>
            <w:webHidden/>
          </w:rPr>
        </w:r>
        <w:r w:rsidR="00171B1E">
          <w:rPr>
            <w:noProof/>
            <w:webHidden/>
          </w:rPr>
          <w:fldChar w:fldCharType="separate"/>
        </w:r>
        <w:r w:rsidR="00973BE2">
          <w:rPr>
            <w:noProof/>
            <w:webHidden/>
          </w:rPr>
          <w:t>16</w:t>
        </w:r>
        <w:r w:rsidR="00171B1E">
          <w:rPr>
            <w:noProof/>
            <w:webHidden/>
          </w:rPr>
          <w:fldChar w:fldCharType="end"/>
        </w:r>
      </w:hyperlink>
    </w:p>
    <w:p w14:paraId="2D2AF914" w14:textId="1CFDCD25" w:rsidR="00171B1E" w:rsidRDefault="00000000">
      <w:pPr>
        <w:pStyle w:val="TableofFigures"/>
        <w:tabs>
          <w:tab w:val="right" w:leader="dot" w:pos="9891"/>
        </w:tabs>
        <w:rPr>
          <w:rFonts w:eastAsiaTheme="minorEastAsia"/>
          <w:noProof/>
          <w:color w:val="auto"/>
          <w:kern w:val="2"/>
          <w:sz w:val="24"/>
          <w:szCs w:val="24"/>
          <w:lang w:bidi="si-LK"/>
          <w14:ligatures w14:val="standardContextual"/>
        </w:rPr>
      </w:pPr>
      <w:hyperlink w:anchor="_Toc160653714" w:history="1">
        <w:r w:rsidR="00171B1E" w:rsidRPr="00BB0A4C">
          <w:rPr>
            <w:rStyle w:val="Hyperlink"/>
            <w:noProof/>
          </w:rPr>
          <w:t>Figure 6: Cancel Invoice Window.</w:t>
        </w:r>
        <w:r w:rsidR="00171B1E">
          <w:rPr>
            <w:noProof/>
            <w:webHidden/>
          </w:rPr>
          <w:tab/>
        </w:r>
        <w:r w:rsidR="00171B1E">
          <w:rPr>
            <w:noProof/>
            <w:webHidden/>
          </w:rPr>
          <w:fldChar w:fldCharType="begin"/>
        </w:r>
        <w:r w:rsidR="00171B1E">
          <w:rPr>
            <w:noProof/>
            <w:webHidden/>
          </w:rPr>
          <w:instrText xml:space="preserve"> PAGEREF _Toc160653714 \h </w:instrText>
        </w:r>
        <w:r w:rsidR="00171B1E">
          <w:rPr>
            <w:noProof/>
            <w:webHidden/>
          </w:rPr>
        </w:r>
        <w:r w:rsidR="00171B1E">
          <w:rPr>
            <w:noProof/>
            <w:webHidden/>
          </w:rPr>
          <w:fldChar w:fldCharType="separate"/>
        </w:r>
        <w:r w:rsidR="00973BE2">
          <w:rPr>
            <w:noProof/>
            <w:webHidden/>
          </w:rPr>
          <w:t>17</w:t>
        </w:r>
        <w:r w:rsidR="00171B1E">
          <w:rPr>
            <w:noProof/>
            <w:webHidden/>
          </w:rPr>
          <w:fldChar w:fldCharType="end"/>
        </w:r>
      </w:hyperlink>
    </w:p>
    <w:p w14:paraId="64A23BAC" w14:textId="4107717A" w:rsidR="00171B1E" w:rsidRDefault="00000000">
      <w:pPr>
        <w:pStyle w:val="TableofFigures"/>
        <w:tabs>
          <w:tab w:val="right" w:leader="dot" w:pos="9891"/>
        </w:tabs>
        <w:rPr>
          <w:rFonts w:eastAsiaTheme="minorEastAsia"/>
          <w:noProof/>
          <w:color w:val="auto"/>
          <w:kern w:val="2"/>
          <w:sz w:val="24"/>
          <w:szCs w:val="24"/>
          <w:lang w:bidi="si-LK"/>
          <w14:ligatures w14:val="standardContextual"/>
        </w:rPr>
      </w:pPr>
      <w:hyperlink w:anchor="_Toc160653715" w:history="1">
        <w:r w:rsidR="00171B1E" w:rsidRPr="00BB0A4C">
          <w:rPr>
            <w:rStyle w:val="Hyperlink"/>
            <w:noProof/>
          </w:rPr>
          <w:t>Figure 7: Payment Window.</w:t>
        </w:r>
        <w:r w:rsidR="00171B1E">
          <w:rPr>
            <w:noProof/>
            <w:webHidden/>
          </w:rPr>
          <w:tab/>
        </w:r>
        <w:r w:rsidR="00171B1E">
          <w:rPr>
            <w:noProof/>
            <w:webHidden/>
          </w:rPr>
          <w:fldChar w:fldCharType="begin"/>
        </w:r>
        <w:r w:rsidR="00171B1E">
          <w:rPr>
            <w:noProof/>
            <w:webHidden/>
          </w:rPr>
          <w:instrText xml:space="preserve"> PAGEREF _Toc160653715 \h </w:instrText>
        </w:r>
        <w:r w:rsidR="00171B1E">
          <w:rPr>
            <w:noProof/>
            <w:webHidden/>
          </w:rPr>
        </w:r>
        <w:r w:rsidR="00171B1E">
          <w:rPr>
            <w:noProof/>
            <w:webHidden/>
          </w:rPr>
          <w:fldChar w:fldCharType="separate"/>
        </w:r>
        <w:r w:rsidR="00973BE2">
          <w:rPr>
            <w:noProof/>
            <w:webHidden/>
          </w:rPr>
          <w:t>17</w:t>
        </w:r>
        <w:r w:rsidR="00171B1E">
          <w:rPr>
            <w:noProof/>
            <w:webHidden/>
          </w:rPr>
          <w:fldChar w:fldCharType="end"/>
        </w:r>
      </w:hyperlink>
    </w:p>
    <w:p w14:paraId="3ED8134C" w14:textId="709EEA78" w:rsidR="00171B1E" w:rsidRDefault="00000000">
      <w:pPr>
        <w:pStyle w:val="TableofFigures"/>
        <w:tabs>
          <w:tab w:val="right" w:leader="dot" w:pos="9891"/>
        </w:tabs>
        <w:rPr>
          <w:rFonts w:eastAsiaTheme="minorEastAsia"/>
          <w:noProof/>
          <w:color w:val="auto"/>
          <w:kern w:val="2"/>
          <w:sz w:val="24"/>
          <w:szCs w:val="24"/>
          <w:lang w:bidi="si-LK"/>
          <w14:ligatures w14:val="standardContextual"/>
        </w:rPr>
      </w:pPr>
      <w:hyperlink w:anchor="_Toc160653716" w:history="1">
        <w:r w:rsidR="00171B1E" w:rsidRPr="00BB0A4C">
          <w:rPr>
            <w:rStyle w:val="Hyperlink"/>
            <w:noProof/>
          </w:rPr>
          <w:t>Figure 8: Payment Return Window.</w:t>
        </w:r>
        <w:r w:rsidR="00171B1E">
          <w:rPr>
            <w:noProof/>
            <w:webHidden/>
          </w:rPr>
          <w:tab/>
        </w:r>
        <w:r w:rsidR="00171B1E">
          <w:rPr>
            <w:noProof/>
            <w:webHidden/>
          </w:rPr>
          <w:fldChar w:fldCharType="begin"/>
        </w:r>
        <w:r w:rsidR="00171B1E">
          <w:rPr>
            <w:noProof/>
            <w:webHidden/>
          </w:rPr>
          <w:instrText xml:space="preserve"> PAGEREF _Toc160653716 \h </w:instrText>
        </w:r>
        <w:r w:rsidR="00171B1E">
          <w:rPr>
            <w:noProof/>
            <w:webHidden/>
          </w:rPr>
        </w:r>
        <w:r w:rsidR="00171B1E">
          <w:rPr>
            <w:noProof/>
            <w:webHidden/>
          </w:rPr>
          <w:fldChar w:fldCharType="separate"/>
        </w:r>
        <w:r w:rsidR="00973BE2">
          <w:rPr>
            <w:noProof/>
            <w:webHidden/>
          </w:rPr>
          <w:t>18</w:t>
        </w:r>
        <w:r w:rsidR="00171B1E">
          <w:rPr>
            <w:noProof/>
            <w:webHidden/>
          </w:rPr>
          <w:fldChar w:fldCharType="end"/>
        </w:r>
      </w:hyperlink>
    </w:p>
    <w:p w14:paraId="02690DF9" w14:textId="62B7FE21" w:rsidR="00171B1E" w:rsidRDefault="00000000">
      <w:pPr>
        <w:pStyle w:val="TableofFigures"/>
        <w:tabs>
          <w:tab w:val="right" w:leader="dot" w:pos="9891"/>
        </w:tabs>
        <w:rPr>
          <w:rFonts w:eastAsiaTheme="minorEastAsia"/>
          <w:noProof/>
          <w:color w:val="auto"/>
          <w:kern w:val="2"/>
          <w:sz w:val="24"/>
          <w:szCs w:val="24"/>
          <w:lang w:bidi="si-LK"/>
          <w14:ligatures w14:val="standardContextual"/>
        </w:rPr>
      </w:pPr>
      <w:hyperlink w:anchor="_Toc160653717" w:history="1">
        <w:r w:rsidR="00171B1E" w:rsidRPr="00BB0A4C">
          <w:rPr>
            <w:rStyle w:val="Hyperlink"/>
            <w:noProof/>
          </w:rPr>
          <w:t>Figure 9:Stock Adjustment Window.</w:t>
        </w:r>
        <w:r w:rsidR="00171B1E">
          <w:rPr>
            <w:noProof/>
            <w:webHidden/>
          </w:rPr>
          <w:tab/>
        </w:r>
        <w:r w:rsidR="00171B1E">
          <w:rPr>
            <w:noProof/>
            <w:webHidden/>
          </w:rPr>
          <w:fldChar w:fldCharType="begin"/>
        </w:r>
        <w:r w:rsidR="00171B1E">
          <w:rPr>
            <w:noProof/>
            <w:webHidden/>
          </w:rPr>
          <w:instrText xml:space="preserve"> PAGEREF _Toc160653717 \h </w:instrText>
        </w:r>
        <w:r w:rsidR="00171B1E">
          <w:rPr>
            <w:noProof/>
            <w:webHidden/>
          </w:rPr>
        </w:r>
        <w:r w:rsidR="00171B1E">
          <w:rPr>
            <w:noProof/>
            <w:webHidden/>
          </w:rPr>
          <w:fldChar w:fldCharType="separate"/>
        </w:r>
        <w:r w:rsidR="00973BE2">
          <w:rPr>
            <w:noProof/>
            <w:webHidden/>
          </w:rPr>
          <w:t>18</w:t>
        </w:r>
        <w:r w:rsidR="00171B1E">
          <w:rPr>
            <w:noProof/>
            <w:webHidden/>
          </w:rPr>
          <w:fldChar w:fldCharType="end"/>
        </w:r>
      </w:hyperlink>
    </w:p>
    <w:p w14:paraId="1349C840" w14:textId="736DB965" w:rsidR="00171B1E" w:rsidRDefault="00000000">
      <w:pPr>
        <w:pStyle w:val="TableofFigures"/>
        <w:tabs>
          <w:tab w:val="right" w:leader="dot" w:pos="9891"/>
        </w:tabs>
        <w:rPr>
          <w:rFonts w:eastAsiaTheme="minorEastAsia"/>
          <w:noProof/>
          <w:color w:val="auto"/>
          <w:kern w:val="2"/>
          <w:sz w:val="24"/>
          <w:szCs w:val="24"/>
          <w:lang w:bidi="si-LK"/>
          <w14:ligatures w14:val="standardContextual"/>
        </w:rPr>
      </w:pPr>
      <w:hyperlink w:anchor="_Toc160653718" w:history="1">
        <w:r w:rsidR="00171B1E" w:rsidRPr="00BB0A4C">
          <w:rPr>
            <w:rStyle w:val="Hyperlink"/>
            <w:noProof/>
          </w:rPr>
          <w:t>Figure 10: Add Items Window.</w:t>
        </w:r>
        <w:r w:rsidR="00171B1E">
          <w:rPr>
            <w:noProof/>
            <w:webHidden/>
          </w:rPr>
          <w:tab/>
        </w:r>
        <w:r w:rsidR="00171B1E">
          <w:rPr>
            <w:noProof/>
            <w:webHidden/>
          </w:rPr>
          <w:fldChar w:fldCharType="begin"/>
        </w:r>
        <w:r w:rsidR="00171B1E">
          <w:rPr>
            <w:noProof/>
            <w:webHidden/>
          </w:rPr>
          <w:instrText xml:space="preserve"> PAGEREF _Toc160653718 \h </w:instrText>
        </w:r>
        <w:r w:rsidR="00171B1E">
          <w:rPr>
            <w:noProof/>
            <w:webHidden/>
          </w:rPr>
        </w:r>
        <w:r w:rsidR="00171B1E">
          <w:rPr>
            <w:noProof/>
            <w:webHidden/>
          </w:rPr>
          <w:fldChar w:fldCharType="separate"/>
        </w:r>
        <w:r w:rsidR="00973BE2">
          <w:rPr>
            <w:noProof/>
            <w:webHidden/>
          </w:rPr>
          <w:t>19</w:t>
        </w:r>
        <w:r w:rsidR="00171B1E">
          <w:rPr>
            <w:noProof/>
            <w:webHidden/>
          </w:rPr>
          <w:fldChar w:fldCharType="end"/>
        </w:r>
      </w:hyperlink>
    </w:p>
    <w:p w14:paraId="1093FAF9" w14:textId="4A62A70C" w:rsidR="00171B1E" w:rsidRDefault="00000000">
      <w:pPr>
        <w:pStyle w:val="TableofFigures"/>
        <w:tabs>
          <w:tab w:val="right" w:leader="dot" w:pos="9891"/>
        </w:tabs>
        <w:rPr>
          <w:rFonts w:eastAsiaTheme="minorEastAsia"/>
          <w:noProof/>
          <w:color w:val="auto"/>
          <w:kern w:val="2"/>
          <w:sz w:val="24"/>
          <w:szCs w:val="24"/>
          <w:lang w:bidi="si-LK"/>
          <w14:ligatures w14:val="standardContextual"/>
        </w:rPr>
      </w:pPr>
      <w:hyperlink w:anchor="_Toc160653719" w:history="1">
        <w:r w:rsidR="00171B1E" w:rsidRPr="00BB0A4C">
          <w:rPr>
            <w:rStyle w:val="Hyperlink"/>
            <w:noProof/>
          </w:rPr>
          <w:t>Figure 11:Search Item Window.</w:t>
        </w:r>
        <w:r w:rsidR="00171B1E">
          <w:rPr>
            <w:noProof/>
            <w:webHidden/>
          </w:rPr>
          <w:tab/>
        </w:r>
        <w:r w:rsidR="00171B1E">
          <w:rPr>
            <w:noProof/>
            <w:webHidden/>
          </w:rPr>
          <w:fldChar w:fldCharType="begin"/>
        </w:r>
        <w:r w:rsidR="00171B1E">
          <w:rPr>
            <w:noProof/>
            <w:webHidden/>
          </w:rPr>
          <w:instrText xml:space="preserve"> PAGEREF _Toc160653719 \h </w:instrText>
        </w:r>
        <w:r w:rsidR="00171B1E">
          <w:rPr>
            <w:noProof/>
            <w:webHidden/>
          </w:rPr>
        </w:r>
        <w:r w:rsidR="00171B1E">
          <w:rPr>
            <w:noProof/>
            <w:webHidden/>
          </w:rPr>
          <w:fldChar w:fldCharType="separate"/>
        </w:r>
        <w:r w:rsidR="00973BE2">
          <w:rPr>
            <w:noProof/>
            <w:webHidden/>
          </w:rPr>
          <w:t>19</w:t>
        </w:r>
        <w:r w:rsidR="00171B1E">
          <w:rPr>
            <w:noProof/>
            <w:webHidden/>
          </w:rPr>
          <w:fldChar w:fldCharType="end"/>
        </w:r>
      </w:hyperlink>
    </w:p>
    <w:p w14:paraId="180FE406" w14:textId="6F949CAC" w:rsidR="00171B1E" w:rsidRDefault="00000000">
      <w:pPr>
        <w:pStyle w:val="TableofFigures"/>
        <w:tabs>
          <w:tab w:val="right" w:leader="dot" w:pos="9891"/>
        </w:tabs>
        <w:rPr>
          <w:rFonts w:eastAsiaTheme="minorEastAsia"/>
          <w:noProof/>
          <w:color w:val="auto"/>
          <w:kern w:val="2"/>
          <w:sz w:val="24"/>
          <w:szCs w:val="24"/>
          <w:lang w:bidi="si-LK"/>
          <w14:ligatures w14:val="standardContextual"/>
        </w:rPr>
      </w:pPr>
      <w:hyperlink w:anchor="_Toc160653720" w:history="1">
        <w:r w:rsidR="00171B1E" w:rsidRPr="00BB0A4C">
          <w:rPr>
            <w:rStyle w:val="Hyperlink"/>
            <w:noProof/>
          </w:rPr>
          <w:t>Figure 12: Invoice Outstanding Window.</w:t>
        </w:r>
        <w:r w:rsidR="00171B1E">
          <w:rPr>
            <w:noProof/>
            <w:webHidden/>
          </w:rPr>
          <w:tab/>
        </w:r>
        <w:r w:rsidR="00171B1E">
          <w:rPr>
            <w:noProof/>
            <w:webHidden/>
          </w:rPr>
          <w:fldChar w:fldCharType="begin"/>
        </w:r>
        <w:r w:rsidR="00171B1E">
          <w:rPr>
            <w:noProof/>
            <w:webHidden/>
          </w:rPr>
          <w:instrText xml:space="preserve"> PAGEREF _Toc160653720 \h </w:instrText>
        </w:r>
        <w:r w:rsidR="00171B1E">
          <w:rPr>
            <w:noProof/>
            <w:webHidden/>
          </w:rPr>
        </w:r>
        <w:r w:rsidR="00171B1E">
          <w:rPr>
            <w:noProof/>
            <w:webHidden/>
          </w:rPr>
          <w:fldChar w:fldCharType="separate"/>
        </w:r>
        <w:r w:rsidR="00973BE2">
          <w:rPr>
            <w:noProof/>
            <w:webHidden/>
          </w:rPr>
          <w:t>20</w:t>
        </w:r>
        <w:r w:rsidR="00171B1E">
          <w:rPr>
            <w:noProof/>
            <w:webHidden/>
          </w:rPr>
          <w:fldChar w:fldCharType="end"/>
        </w:r>
      </w:hyperlink>
    </w:p>
    <w:p w14:paraId="34AB6B2F" w14:textId="7158F1A6" w:rsidR="00171B1E" w:rsidRDefault="00000000">
      <w:pPr>
        <w:pStyle w:val="TableofFigures"/>
        <w:tabs>
          <w:tab w:val="right" w:leader="dot" w:pos="9891"/>
        </w:tabs>
        <w:rPr>
          <w:rFonts w:eastAsiaTheme="minorEastAsia"/>
          <w:noProof/>
          <w:color w:val="auto"/>
          <w:kern w:val="2"/>
          <w:sz w:val="24"/>
          <w:szCs w:val="24"/>
          <w:lang w:bidi="si-LK"/>
          <w14:ligatures w14:val="standardContextual"/>
        </w:rPr>
      </w:pPr>
      <w:hyperlink w:anchor="_Toc160653721" w:history="1">
        <w:r w:rsidR="00171B1E" w:rsidRPr="00BB0A4C">
          <w:rPr>
            <w:rStyle w:val="Hyperlink"/>
            <w:noProof/>
          </w:rPr>
          <w:t>Figure 13 : Detailed Process Flows of Current System.</w:t>
        </w:r>
        <w:r w:rsidR="00171B1E">
          <w:rPr>
            <w:noProof/>
            <w:webHidden/>
          </w:rPr>
          <w:tab/>
        </w:r>
        <w:r w:rsidR="00171B1E">
          <w:rPr>
            <w:noProof/>
            <w:webHidden/>
          </w:rPr>
          <w:fldChar w:fldCharType="begin"/>
        </w:r>
        <w:r w:rsidR="00171B1E">
          <w:rPr>
            <w:noProof/>
            <w:webHidden/>
          </w:rPr>
          <w:instrText xml:space="preserve"> PAGEREF _Toc160653721 \h </w:instrText>
        </w:r>
        <w:r w:rsidR="00171B1E">
          <w:rPr>
            <w:noProof/>
            <w:webHidden/>
          </w:rPr>
        </w:r>
        <w:r w:rsidR="00171B1E">
          <w:rPr>
            <w:noProof/>
            <w:webHidden/>
          </w:rPr>
          <w:fldChar w:fldCharType="separate"/>
        </w:r>
        <w:r w:rsidR="00973BE2">
          <w:rPr>
            <w:noProof/>
            <w:webHidden/>
          </w:rPr>
          <w:t>21</w:t>
        </w:r>
        <w:r w:rsidR="00171B1E">
          <w:rPr>
            <w:noProof/>
            <w:webHidden/>
          </w:rPr>
          <w:fldChar w:fldCharType="end"/>
        </w:r>
      </w:hyperlink>
    </w:p>
    <w:p w14:paraId="2F3BBBF9" w14:textId="0D4418CE" w:rsidR="00171B1E" w:rsidRDefault="00000000">
      <w:pPr>
        <w:pStyle w:val="TableofFigures"/>
        <w:tabs>
          <w:tab w:val="right" w:leader="dot" w:pos="9891"/>
        </w:tabs>
        <w:rPr>
          <w:rFonts w:eastAsiaTheme="minorEastAsia"/>
          <w:noProof/>
          <w:color w:val="auto"/>
          <w:kern w:val="2"/>
          <w:sz w:val="24"/>
          <w:szCs w:val="24"/>
          <w:lang w:bidi="si-LK"/>
          <w14:ligatures w14:val="standardContextual"/>
        </w:rPr>
      </w:pPr>
      <w:hyperlink w:anchor="_Toc160653722" w:history="1">
        <w:r w:rsidR="00171B1E" w:rsidRPr="00BB0A4C">
          <w:rPr>
            <w:rStyle w:val="Hyperlink"/>
            <w:noProof/>
          </w:rPr>
          <w:t>Figure 14 : Storing Items.</w:t>
        </w:r>
        <w:r w:rsidR="00171B1E">
          <w:rPr>
            <w:noProof/>
            <w:webHidden/>
          </w:rPr>
          <w:tab/>
        </w:r>
        <w:r w:rsidR="00171B1E">
          <w:rPr>
            <w:noProof/>
            <w:webHidden/>
          </w:rPr>
          <w:fldChar w:fldCharType="begin"/>
        </w:r>
        <w:r w:rsidR="00171B1E">
          <w:rPr>
            <w:noProof/>
            <w:webHidden/>
          </w:rPr>
          <w:instrText xml:space="preserve"> PAGEREF _Toc160653722 \h </w:instrText>
        </w:r>
        <w:r w:rsidR="00171B1E">
          <w:rPr>
            <w:noProof/>
            <w:webHidden/>
          </w:rPr>
        </w:r>
        <w:r w:rsidR="00171B1E">
          <w:rPr>
            <w:noProof/>
            <w:webHidden/>
          </w:rPr>
          <w:fldChar w:fldCharType="separate"/>
        </w:r>
        <w:r w:rsidR="00973BE2">
          <w:rPr>
            <w:noProof/>
            <w:webHidden/>
          </w:rPr>
          <w:t>36</w:t>
        </w:r>
        <w:r w:rsidR="00171B1E">
          <w:rPr>
            <w:noProof/>
            <w:webHidden/>
          </w:rPr>
          <w:fldChar w:fldCharType="end"/>
        </w:r>
      </w:hyperlink>
    </w:p>
    <w:p w14:paraId="21A70764" w14:textId="09603565" w:rsidR="00171B1E" w:rsidRDefault="00000000">
      <w:pPr>
        <w:pStyle w:val="TableofFigures"/>
        <w:tabs>
          <w:tab w:val="right" w:leader="dot" w:pos="9891"/>
        </w:tabs>
        <w:rPr>
          <w:rFonts w:eastAsiaTheme="minorEastAsia"/>
          <w:noProof/>
          <w:color w:val="auto"/>
          <w:kern w:val="2"/>
          <w:sz w:val="24"/>
          <w:szCs w:val="24"/>
          <w:lang w:bidi="si-LK"/>
          <w14:ligatures w14:val="standardContextual"/>
        </w:rPr>
      </w:pPr>
      <w:hyperlink w:anchor="_Toc160653723" w:history="1">
        <w:r w:rsidR="00171B1E" w:rsidRPr="00BB0A4C">
          <w:rPr>
            <w:rStyle w:val="Hyperlink"/>
            <w:noProof/>
          </w:rPr>
          <w:t>Figure 15: Working Place 1.</w:t>
        </w:r>
        <w:r w:rsidR="00171B1E">
          <w:rPr>
            <w:noProof/>
            <w:webHidden/>
          </w:rPr>
          <w:tab/>
        </w:r>
        <w:r w:rsidR="00171B1E">
          <w:rPr>
            <w:noProof/>
            <w:webHidden/>
          </w:rPr>
          <w:fldChar w:fldCharType="begin"/>
        </w:r>
        <w:r w:rsidR="00171B1E">
          <w:rPr>
            <w:noProof/>
            <w:webHidden/>
          </w:rPr>
          <w:instrText xml:space="preserve"> PAGEREF _Toc160653723 \h </w:instrText>
        </w:r>
        <w:r w:rsidR="00171B1E">
          <w:rPr>
            <w:noProof/>
            <w:webHidden/>
          </w:rPr>
        </w:r>
        <w:r w:rsidR="00171B1E">
          <w:rPr>
            <w:noProof/>
            <w:webHidden/>
          </w:rPr>
          <w:fldChar w:fldCharType="separate"/>
        </w:r>
        <w:r w:rsidR="00973BE2">
          <w:rPr>
            <w:noProof/>
            <w:webHidden/>
          </w:rPr>
          <w:t>36</w:t>
        </w:r>
        <w:r w:rsidR="00171B1E">
          <w:rPr>
            <w:noProof/>
            <w:webHidden/>
          </w:rPr>
          <w:fldChar w:fldCharType="end"/>
        </w:r>
      </w:hyperlink>
    </w:p>
    <w:p w14:paraId="1FD34931" w14:textId="03C9E7DE" w:rsidR="00171B1E" w:rsidRDefault="00000000">
      <w:pPr>
        <w:pStyle w:val="TableofFigures"/>
        <w:tabs>
          <w:tab w:val="right" w:leader="dot" w:pos="9891"/>
        </w:tabs>
        <w:rPr>
          <w:rFonts w:eastAsiaTheme="minorEastAsia"/>
          <w:noProof/>
          <w:color w:val="auto"/>
          <w:kern w:val="2"/>
          <w:sz w:val="24"/>
          <w:szCs w:val="24"/>
          <w:lang w:bidi="si-LK"/>
          <w14:ligatures w14:val="standardContextual"/>
        </w:rPr>
      </w:pPr>
      <w:hyperlink w:anchor="_Toc160653724" w:history="1">
        <w:r w:rsidR="00171B1E" w:rsidRPr="00BB0A4C">
          <w:rPr>
            <w:rStyle w:val="Hyperlink"/>
            <w:noProof/>
          </w:rPr>
          <w:t>Figure 16 : Working Place 2.</w:t>
        </w:r>
        <w:r w:rsidR="00171B1E">
          <w:rPr>
            <w:noProof/>
            <w:webHidden/>
          </w:rPr>
          <w:tab/>
        </w:r>
        <w:r w:rsidR="00171B1E">
          <w:rPr>
            <w:noProof/>
            <w:webHidden/>
          </w:rPr>
          <w:fldChar w:fldCharType="begin"/>
        </w:r>
        <w:r w:rsidR="00171B1E">
          <w:rPr>
            <w:noProof/>
            <w:webHidden/>
          </w:rPr>
          <w:instrText xml:space="preserve"> PAGEREF _Toc160653724 \h </w:instrText>
        </w:r>
        <w:r w:rsidR="00171B1E">
          <w:rPr>
            <w:noProof/>
            <w:webHidden/>
          </w:rPr>
        </w:r>
        <w:r w:rsidR="00171B1E">
          <w:rPr>
            <w:noProof/>
            <w:webHidden/>
          </w:rPr>
          <w:fldChar w:fldCharType="separate"/>
        </w:r>
        <w:r w:rsidR="00973BE2">
          <w:rPr>
            <w:noProof/>
            <w:webHidden/>
          </w:rPr>
          <w:t>37</w:t>
        </w:r>
        <w:r w:rsidR="00171B1E">
          <w:rPr>
            <w:noProof/>
            <w:webHidden/>
          </w:rPr>
          <w:fldChar w:fldCharType="end"/>
        </w:r>
      </w:hyperlink>
    </w:p>
    <w:p w14:paraId="07ABA9AE" w14:textId="2F4A1870" w:rsidR="00171B1E" w:rsidRDefault="00000000">
      <w:pPr>
        <w:pStyle w:val="TableofFigures"/>
        <w:tabs>
          <w:tab w:val="right" w:leader="dot" w:pos="9891"/>
        </w:tabs>
        <w:rPr>
          <w:rFonts w:eastAsiaTheme="minorEastAsia"/>
          <w:noProof/>
          <w:color w:val="auto"/>
          <w:kern w:val="2"/>
          <w:sz w:val="24"/>
          <w:szCs w:val="24"/>
          <w:lang w:bidi="si-LK"/>
          <w14:ligatures w14:val="standardContextual"/>
        </w:rPr>
      </w:pPr>
      <w:hyperlink w:anchor="_Toc160653725" w:history="1">
        <w:r w:rsidR="00171B1E" w:rsidRPr="00BB0A4C">
          <w:rPr>
            <w:rStyle w:val="Hyperlink"/>
            <w:noProof/>
          </w:rPr>
          <w:t>Figure 17 : Customer Interaction.</w:t>
        </w:r>
        <w:r w:rsidR="00171B1E">
          <w:rPr>
            <w:noProof/>
            <w:webHidden/>
          </w:rPr>
          <w:tab/>
        </w:r>
        <w:r w:rsidR="00171B1E">
          <w:rPr>
            <w:noProof/>
            <w:webHidden/>
          </w:rPr>
          <w:fldChar w:fldCharType="begin"/>
        </w:r>
        <w:r w:rsidR="00171B1E">
          <w:rPr>
            <w:noProof/>
            <w:webHidden/>
          </w:rPr>
          <w:instrText xml:space="preserve"> PAGEREF _Toc160653725 \h </w:instrText>
        </w:r>
        <w:r w:rsidR="00171B1E">
          <w:rPr>
            <w:noProof/>
            <w:webHidden/>
          </w:rPr>
        </w:r>
        <w:r w:rsidR="00171B1E">
          <w:rPr>
            <w:noProof/>
            <w:webHidden/>
          </w:rPr>
          <w:fldChar w:fldCharType="separate"/>
        </w:r>
        <w:r w:rsidR="00973BE2">
          <w:rPr>
            <w:noProof/>
            <w:webHidden/>
          </w:rPr>
          <w:t>37</w:t>
        </w:r>
        <w:r w:rsidR="00171B1E">
          <w:rPr>
            <w:noProof/>
            <w:webHidden/>
          </w:rPr>
          <w:fldChar w:fldCharType="end"/>
        </w:r>
      </w:hyperlink>
    </w:p>
    <w:p w14:paraId="5F99399F" w14:textId="148E647B" w:rsidR="00171B1E" w:rsidRDefault="00000000">
      <w:pPr>
        <w:pStyle w:val="TableofFigures"/>
        <w:tabs>
          <w:tab w:val="right" w:leader="dot" w:pos="9891"/>
        </w:tabs>
        <w:rPr>
          <w:rFonts w:eastAsiaTheme="minorEastAsia"/>
          <w:noProof/>
          <w:color w:val="auto"/>
          <w:kern w:val="2"/>
          <w:sz w:val="24"/>
          <w:szCs w:val="24"/>
          <w:lang w:bidi="si-LK"/>
          <w14:ligatures w14:val="standardContextual"/>
        </w:rPr>
      </w:pPr>
      <w:hyperlink w:anchor="_Toc160653726" w:history="1">
        <w:r w:rsidR="00171B1E" w:rsidRPr="00BB0A4C">
          <w:rPr>
            <w:rStyle w:val="Hyperlink"/>
            <w:noProof/>
          </w:rPr>
          <w:t>Figure 18: Ambalangoda Branch.</w:t>
        </w:r>
        <w:r w:rsidR="00171B1E">
          <w:rPr>
            <w:noProof/>
            <w:webHidden/>
          </w:rPr>
          <w:tab/>
        </w:r>
        <w:r w:rsidR="00171B1E">
          <w:rPr>
            <w:noProof/>
            <w:webHidden/>
          </w:rPr>
          <w:fldChar w:fldCharType="begin"/>
        </w:r>
        <w:r w:rsidR="00171B1E">
          <w:rPr>
            <w:noProof/>
            <w:webHidden/>
          </w:rPr>
          <w:instrText xml:space="preserve"> PAGEREF _Toc160653726 \h </w:instrText>
        </w:r>
        <w:r w:rsidR="00171B1E">
          <w:rPr>
            <w:noProof/>
            <w:webHidden/>
          </w:rPr>
        </w:r>
        <w:r w:rsidR="00171B1E">
          <w:rPr>
            <w:noProof/>
            <w:webHidden/>
          </w:rPr>
          <w:fldChar w:fldCharType="separate"/>
        </w:r>
        <w:r w:rsidR="00973BE2">
          <w:rPr>
            <w:noProof/>
            <w:webHidden/>
          </w:rPr>
          <w:t>38</w:t>
        </w:r>
        <w:r w:rsidR="00171B1E">
          <w:rPr>
            <w:noProof/>
            <w:webHidden/>
          </w:rPr>
          <w:fldChar w:fldCharType="end"/>
        </w:r>
      </w:hyperlink>
    </w:p>
    <w:p w14:paraId="1444788F" w14:textId="7619FD07" w:rsidR="00171B1E" w:rsidRDefault="00000000">
      <w:pPr>
        <w:pStyle w:val="TableofFigures"/>
        <w:tabs>
          <w:tab w:val="right" w:leader="dot" w:pos="9891"/>
        </w:tabs>
        <w:rPr>
          <w:rFonts w:eastAsiaTheme="minorEastAsia"/>
          <w:noProof/>
          <w:color w:val="auto"/>
          <w:kern w:val="2"/>
          <w:sz w:val="24"/>
          <w:szCs w:val="24"/>
          <w:lang w:bidi="si-LK"/>
          <w14:ligatures w14:val="standardContextual"/>
        </w:rPr>
      </w:pPr>
      <w:hyperlink w:anchor="_Toc160653727" w:history="1">
        <w:r w:rsidR="00171B1E" w:rsidRPr="00BB0A4C">
          <w:rPr>
            <w:rStyle w:val="Hyperlink"/>
            <w:noProof/>
          </w:rPr>
          <w:t>Figure 19: Ampara Branch.</w:t>
        </w:r>
        <w:r w:rsidR="00171B1E">
          <w:rPr>
            <w:noProof/>
            <w:webHidden/>
          </w:rPr>
          <w:tab/>
        </w:r>
        <w:r w:rsidR="00171B1E">
          <w:rPr>
            <w:noProof/>
            <w:webHidden/>
          </w:rPr>
          <w:fldChar w:fldCharType="begin"/>
        </w:r>
        <w:r w:rsidR="00171B1E">
          <w:rPr>
            <w:noProof/>
            <w:webHidden/>
          </w:rPr>
          <w:instrText xml:space="preserve"> PAGEREF _Toc160653727 \h </w:instrText>
        </w:r>
        <w:r w:rsidR="00171B1E">
          <w:rPr>
            <w:noProof/>
            <w:webHidden/>
          </w:rPr>
        </w:r>
        <w:r w:rsidR="00171B1E">
          <w:rPr>
            <w:noProof/>
            <w:webHidden/>
          </w:rPr>
          <w:fldChar w:fldCharType="separate"/>
        </w:r>
        <w:r w:rsidR="00973BE2">
          <w:rPr>
            <w:noProof/>
            <w:webHidden/>
          </w:rPr>
          <w:t>38</w:t>
        </w:r>
        <w:r w:rsidR="00171B1E">
          <w:rPr>
            <w:noProof/>
            <w:webHidden/>
          </w:rPr>
          <w:fldChar w:fldCharType="end"/>
        </w:r>
      </w:hyperlink>
    </w:p>
    <w:p w14:paraId="21D1B9BA" w14:textId="2F009761" w:rsidR="00171B1E" w:rsidRDefault="00000000">
      <w:pPr>
        <w:pStyle w:val="TableofFigures"/>
        <w:tabs>
          <w:tab w:val="right" w:leader="dot" w:pos="9891"/>
        </w:tabs>
        <w:rPr>
          <w:rFonts w:eastAsiaTheme="minorEastAsia"/>
          <w:noProof/>
          <w:color w:val="auto"/>
          <w:kern w:val="2"/>
          <w:sz w:val="24"/>
          <w:szCs w:val="24"/>
          <w:lang w:bidi="si-LK"/>
          <w14:ligatures w14:val="standardContextual"/>
        </w:rPr>
      </w:pPr>
      <w:hyperlink w:anchor="_Toc160653728" w:history="1">
        <w:r w:rsidR="00171B1E" w:rsidRPr="00BB0A4C">
          <w:rPr>
            <w:rStyle w:val="Hyperlink"/>
            <w:noProof/>
          </w:rPr>
          <w:t>Figure 20: Logging Page UI.</w:t>
        </w:r>
        <w:r w:rsidR="00171B1E">
          <w:rPr>
            <w:noProof/>
            <w:webHidden/>
          </w:rPr>
          <w:tab/>
        </w:r>
        <w:r w:rsidR="00171B1E">
          <w:rPr>
            <w:noProof/>
            <w:webHidden/>
          </w:rPr>
          <w:fldChar w:fldCharType="begin"/>
        </w:r>
        <w:r w:rsidR="00171B1E">
          <w:rPr>
            <w:noProof/>
            <w:webHidden/>
          </w:rPr>
          <w:instrText xml:space="preserve"> PAGEREF _Toc160653728 \h </w:instrText>
        </w:r>
        <w:r w:rsidR="00171B1E">
          <w:rPr>
            <w:noProof/>
            <w:webHidden/>
          </w:rPr>
        </w:r>
        <w:r w:rsidR="00171B1E">
          <w:rPr>
            <w:noProof/>
            <w:webHidden/>
          </w:rPr>
          <w:fldChar w:fldCharType="separate"/>
        </w:r>
        <w:r w:rsidR="00973BE2">
          <w:rPr>
            <w:noProof/>
            <w:webHidden/>
          </w:rPr>
          <w:t>42</w:t>
        </w:r>
        <w:r w:rsidR="00171B1E">
          <w:rPr>
            <w:noProof/>
            <w:webHidden/>
          </w:rPr>
          <w:fldChar w:fldCharType="end"/>
        </w:r>
      </w:hyperlink>
    </w:p>
    <w:p w14:paraId="05CEDBC2" w14:textId="05446FD4" w:rsidR="00171B1E" w:rsidRDefault="00000000">
      <w:pPr>
        <w:pStyle w:val="TableofFigures"/>
        <w:tabs>
          <w:tab w:val="right" w:leader="dot" w:pos="9891"/>
        </w:tabs>
        <w:rPr>
          <w:rFonts w:eastAsiaTheme="minorEastAsia"/>
          <w:noProof/>
          <w:color w:val="auto"/>
          <w:kern w:val="2"/>
          <w:sz w:val="24"/>
          <w:szCs w:val="24"/>
          <w:lang w:bidi="si-LK"/>
          <w14:ligatures w14:val="standardContextual"/>
        </w:rPr>
      </w:pPr>
      <w:hyperlink w:anchor="_Toc160653729" w:history="1">
        <w:r w:rsidR="00171B1E" w:rsidRPr="00BB0A4C">
          <w:rPr>
            <w:rStyle w:val="Hyperlink"/>
            <w:noProof/>
          </w:rPr>
          <w:t>Figure 21: Starting Page UI.</w:t>
        </w:r>
        <w:r w:rsidR="00171B1E">
          <w:rPr>
            <w:noProof/>
            <w:webHidden/>
          </w:rPr>
          <w:tab/>
        </w:r>
        <w:r w:rsidR="00171B1E">
          <w:rPr>
            <w:noProof/>
            <w:webHidden/>
          </w:rPr>
          <w:fldChar w:fldCharType="begin"/>
        </w:r>
        <w:r w:rsidR="00171B1E">
          <w:rPr>
            <w:noProof/>
            <w:webHidden/>
          </w:rPr>
          <w:instrText xml:space="preserve"> PAGEREF _Toc160653729 \h </w:instrText>
        </w:r>
        <w:r w:rsidR="00171B1E">
          <w:rPr>
            <w:noProof/>
            <w:webHidden/>
          </w:rPr>
        </w:r>
        <w:r w:rsidR="00171B1E">
          <w:rPr>
            <w:noProof/>
            <w:webHidden/>
          </w:rPr>
          <w:fldChar w:fldCharType="separate"/>
        </w:r>
        <w:r w:rsidR="00973BE2">
          <w:rPr>
            <w:noProof/>
            <w:webHidden/>
          </w:rPr>
          <w:t>42</w:t>
        </w:r>
        <w:r w:rsidR="00171B1E">
          <w:rPr>
            <w:noProof/>
            <w:webHidden/>
          </w:rPr>
          <w:fldChar w:fldCharType="end"/>
        </w:r>
      </w:hyperlink>
    </w:p>
    <w:p w14:paraId="56CF7BEE" w14:textId="6BD14404" w:rsidR="00842729" w:rsidRPr="0086060B" w:rsidRDefault="00DD6A50" w:rsidP="00B57FD4">
      <w:pPr>
        <w:pStyle w:val="KDUPara"/>
      </w:pPr>
      <w:r w:rsidRPr="0086060B">
        <w:fldChar w:fldCharType="end"/>
      </w:r>
    </w:p>
    <w:p w14:paraId="3D0B209D" w14:textId="112781D4" w:rsidR="004F3A9D" w:rsidRPr="00A40FB5" w:rsidRDefault="00842729" w:rsidP="00DD6A50">
      <w:pPr>
        <w:rPr>
          <w:rFonts w:ascii="Times New Roman" w:hAnsi="Times New Roman" w:cs="Times New Roman"/>
          <w:lang w:eastAsia="ja-JP"/>
        </w:rPr>
      </w:pPr>
      <w:r w:rsidRPr="00A40FB5">
        <w:rPr>
          <w:rFonts w:ascii="Times New Roman" w:hAnsi="Times New Roman" w:cs="Times New Roman"/>
          <w:lang w:eastAsia="ja-JP"/>
        </w:rPr>
        <w:br w:type="page"/>
      </w:r>
    </w:p>
    <w:p w14:paraId="7E0F57DF" w14:textId="77777777" w:rsidR="009756A4" w:rsidRPr="00A40FB5" w:rsidRDefault="009756A4" w:rsidP="00A46DF9">
      <w:pPr>
        <w:pStyle w:val="KDUMainHeadingStyle"/>
      </w:pPr>
      <w:bookmarkStart w:id="5" w:name="_Toc160653733"/>
      <w:r w:rsidRPr="00A40FB5">
        <w:lastRenderedPageBreak/>
        <w:t>List of Tables</w:t>
      </w:r>
      <w:bookmarkEnd w:id="5"/>
    </w:p>
    <w:p w14:paraId="2DAAF4C2" w14:textId="77777777" w:rsidR="009756A4" w:rsidRPr="0086060B" w:rsidRDefault="009756A4" w:rsidP="009756A4">
      <w:pPr>
        <w:rPr>
          <w:rFonts w:ascii="Times New Roman" w:hAnsi="Times New Roman" w:cs="Times New Roman"/>
          <w:lang w:eastAsia="ja-JP"/>
        </w:rPr>
      </w:pPr>
    </w:p>
    <w:p w14:paraId="5130A9C1" w14:textId="0E3B4D25" w:rsidR="00171B1E" w:rsidRDefault="006B42B4">
      <w:pPr>
        <w:pStyle w:val="TableofFigures"/>
        <w:tabs>
          <w:tab w:val="right" w:leader="dot" w:pos="9891"/>
        </w:tabs>
        <w:rPr>
          <w:rFonts w:eastAsiaTheme="minorEastAsia"/>
          <w:noProof/>
          <w:color w:val="auto"/>
          <w:kern w:val="2"/>
          <w:sz w:val="24"/>
          <w:szCs w:val="24"/>
          <w:lang w:bidi="si-LK"/>
          <w14:ligatures w14:val="standardContextual"/>
        </w:rPr>
      </w:pPr>
      <w:r w:rsidRPr="0086060B">
        <w:rPr>
          <w:rFonts w:ascii="Times New Roman" w:hAnsi="Times New Roman" w:cs="Times New Roman"/>
          <w:lang w:eastAsia="ja-JP"/>
        </w:rPr>
        <w:fldChar w:fldCharType="begin"/>
      </w:r>
      <w:r w:rsidRPr="0086060B">
        <w:rPr>
          <w:rFonts w:ascii="Times New Roman" w:hAnsi="Times New Roman" w:cs="Times New Roman"/>
          <w:lang w:eastAsia="ja-JP"/>
        </w:rPr>
        <w:instrText xml:space="preserve"> TOC \h \z \c "Table" </w:instrText>
      </w:r>
      <w:r w:rsidRPr="0086060B">
        <w:rPr>
          <w:rFonts w:ascii="Times New Roman" w:hAnsi="Times New Roman" w:cs="Times New Roman"/>
          <w:lang w:eastAsia="ja-JP"/>
        </w:rPr>
        <w:fldChar w:fldCharType="separate"/>
      </w:r>
      <w:hyperlink w:anchor="_Toc160653763" w:history="1">
        <w:r w:rsidR="00171B1E" w:rsidRPr="00F336C8">
          <w:rPr>
            <w:rStyle w:val="Hyperlink"/>
            <w:noProof/>
          </w:rPr>
          <w:t>Table 1: Fact Finding Methods, Dates, Methodology and Significance Summary Table</w:t>
        </w:r>
        <w:r w:rsidR="00171B1E">
          <w:rPr>
            <w:noProof/>
            <w:webHidden/>
          </w:rPr>
          <w:tab/>
        </w:r>
        <w:r w:rsidR="00171B1E">
          <w:rPr>
            <w:noProof/>
            <w:webHidden/>
          </w:rPr>
          <w:fldChar w:fldCharType="begin"/>
        </w:r>
        <w:r w:rsidR="00171B1E">
          <w:rPr>
            <w:noProof/>
            <w:webHidden/>
          </w:rPr>
          <w:instrText xml:space="preserve"> PAGEREF _Toc160653763 \h </w:instrText>
        </w:r>
        <w:r w:rsidR="00171B1E">
          <w:rPr>
            <w:noProof/>
            <w:webHidden/>
          </w:rPr>
        </w:r>
        <w:r w:rsidR="00171B1E">
          <w:rPr>
            <w:noProof/>
            <w:webHidden/>
          </w:rPr>
          <w:fldChar w:fldCharType="separate"/>
        </w:r>
        <w:r w:rsidR="00973BE2">
          <w:rPr>
            <w:noProof/>
            <w:webHidden/>
          </w:rPr>
          <w:t>11</w:t>
        </w:r>
        <w:r w:rsidR="00171B1E">
          <w:rPr>
            <w:noProof/>
            <w:webHidden/>
          </w:rPr>
          <w:fldChar w:fldCharType="end"/>
        </w:r>
      </w:hyperlink>
    </w:p>
    <w:p w14:paraId="4CAB6846" w14:textId="52ED3CA2" w:rsidR="009756A4" w:rsidRPr="00A40FB5" w:rsidRDefault="006B42B4" w:rsidP="009756A4">
      <w:pPr>
        <w:rPr>
          <w:rFonts w:ascii="Times New Roman" w:hAnsi="Times New Roman" w:cs="Times New Roman"/>
          <w:lang w:eastAsia="ja-JP"/>
        </w:rPr>
      </w:pPr>
      <w:r w:rsidRPr="0086060B">
        <w:rPr>
          <w:rFonts w:ascii="Times New Roman" w:hAnsi="Times New Roman" w:cs="Times New Roman"/>
          <w:lang w:eastAsia="ja-JP"/>
        </w:rPr>
        <w:fldChar w:fldCharType="end"/>
      </w:r>
    </w:p>
    <w:p w14:paraId="66CC2736" w14:textId="77777777" w:rsidR="009756A4" w:rsidRPr="00A40FB5" w:rsidRDefault="009756A4" w:rsidP="009756A4">
      <w:pPr>
        <w:rPr>
          <w:rFonts w:ascii="Times New Roman" w:hAnsi="Times New Roman" w:cs="Times New Roman"/>
          <w:lang w:eastAsia="ja-JP"/>
        </w:rPr>
      </w:pPr>
    </w:p>
    <w:p w14:paraId="46963A39" w14:textId="63EBB933" w:rsidR="1A42DE8B" w:rsidRDefault="1A42DE8B" w:rsidP="1A42DE8B">
      <w:pPr>
        <w:rPr>
          <w:rFonts w:ascii="Times New Roman" w:hAnsi="Times New Roman" w:cs="Times New Roman"/>
          <w:lang w:eastAsia="ja-JP"/>
        </w:rPr>
      </w:pPr>
    </w:p>
    <w:p w14:paraId="3A1D3C8A" w14:textId="5C9FCCCF" w:rsidR="1A42DE8B" w:rsidRDefault="1A42DE8B" w:rsidP="1A42DE8B">
      <w:pPr>
        <w:rPr>
          <w:rFonts w:ascii="Times New Roman" w:hAnsi="Times New Roman" w:cs="Times New Roman"/>
          <w:lang w:eastAsia="ja-JP"/>
        </w:rPr>
      </w:pPr>
    </w:p>
    <w:p w14:paraId="3E5C363B" w14:textId="5AAFA214" w:rsidR="1A42DE8B" w:rsidRDefault="1A42DE8B" w:rsidP="1A42DE8B">
      <w:pPr>
        <w:rPr>
          <w:rFonts w:ascii="Times New Roman" w:hAnsi="Times New Roman" w:cs="Times New Roman"/>
          <w:lang w:eastAsia="ja-JP"/>
        </w:rPr>
      </w:pPr>
    </w:p>
    <w:p w14:paraId="6D17F4A5" w14:textId="5CB7D084" w:rsidR="1A42DE8B" w:rsidRDefault="1A42DE8B" w:rsidP="1A42DE8B">
      <w:pPr>
        <w:rPr>
          <w:rFonts w:ascii="Times New Roman" w:hAnsi="Times New Roman" w:cs="Times New Roman"/>
          <w:lang w:eastAsia="ja-JP"/>
        </w:rPr>
      </w:pPr>
    </w:p>
    <w:p w14:paraId="760D317A" w14:textId="4E8C3A71" w:rsidR="1A42DE8B" w:rsidRDefault="1A42DE8B" w:rsidP="1A42DE8B">
      <w:pPr>
        <w:rPr>
          <w:rFonts w:ascii="Times New Roman" w:hAnsi="Times New Roman" w:cs="Times New Roman"/>
          <w:lang w:eastAsia="ja-JP"/>
        </w:rPr>
      </w:pPr>
    </w:p>
    <w:p w14:paraId="2B9C1CC5" w14:textId="1F5D4806" w:rsidR="1A42DE8B" w:rsidRDefault="1A42DE8B" w:rsidP="1A42DE8B">
      <w:pPr>
        <w:rPr>
          <w:rFonts w:ascii="Times New Roman" w:hAnsi="Times New Roman" w:cs="Times New Roman"/>
          <w:lang w:eastAsia="ja-JP"/>
        </w:rPr>
      </w:pPr>
    </w:p>
    <w:p w14:paraId="316740D6" w14:textId="45084B37" w:rsidR="1A42DE8B" w:rsidRDefault="1A42DE8B" w:rsidP="1A42DE8B">
      <w:pPr>
        <w:rPr>
          <w:rFonts w:ascii="Times New Roman" w:hAnsi="Times New Roman" w:cs="Times New Roman"/>
          <w:lang w:eastAsia="ja-JP"/>
        </w:rPr>
      </w:pPr>
    </w:p>
    <w:p w14:paraId="2550445D" w14:textId="16D6D8FA" w:rsidR="1A42DE8B" w:rsidRDefault="1A42DE8B" w:rsidP="1A42DE8B">
      <w:pPr>
        <w:rPr>
          <w:rFonts w:ascii="Times New Roman" w:hAnsi="Times New Roman" w:cs="Times New Roman"/>
          <w:lang w:eastAsia="ja-JP"/>
        </w:rPr>
      </w:pPr>
    </w:p>
    <w:p w14:paraId="6AE28DCA" w14:textId="0774A0D5" w:rsidR="1A42DE8B" w:rsidRDefault="1A42DE8B" w:rsidP="1A42DE8B">
      <w:pPr>
        <w:rPr>
          <w:rFonts w:ascii="Times New Roman" w:hAnsi="Times New Roman" w:cs="Times New Roman"/>
          <w:lang w:eastAsia="ja-JP"/>
        </w:rPr>
      </w:pPr>
    </w:p>
    <w:p w14:paraId="34B24F25" w14:textId="235EC08D" w:rsidR="1A42DE8B" w:rsidRDefault="1A42DE8B" w:rsidP="1A42DE8B">
      <w:pPr>
        <w:rPr>
          <w:rFonts w:ascii="Times New Roman" w:hAnsi="Times New Roman" w:cs="Times New Roman"/>
          <w:lang w:eastAsia="ja-JP"/>
        </w:rPr>
      </w:pPr>
    </w:p>
    <w:p w14:paraId="1606B6D2" w14:textId="3F98A6F8" w:rsidR="1A42DE8B" w:rsidRDefault="1A42DE8B" w:rsidP="1A42DE8B">
      <w:pPr>
        <w:rPr>
          <w:rFonts w:ascii="Times New Roman" w:hAnsi="Times New Roman" w:cs="Times New Roman"/>
          <w:lang w:eastAsia="ja-JP"/>
        </w:rPr>
      </w:pPr>
    </w:p>
    <w:p w14:paraId="62A227ED" w14:textId="7A449F67" w:rsidR="1A42DE8B" w:rsidRDefault="1A42DE8B" w:rsidP="1A42DE8B">
      <w:pPr>
        <w:rPr>
          <w:rFonts w:ascii="Times New Roman" w:hAnsi="Times New Roman" w:cs="Times New Roman"/>
          <w:lang w:eastAsia="ja-JP"/>
        </w:rPr>
      </w:pPr>
    </w:p>
    <w:p w14:paraId="5AB255AF" w14:textId="5D53DBA4" w:rsidR="1A42DE8B" w:rsidRDefault="1A42DE8B" w:rsidP="1A42DE8B">
      <w:pPr>
        <w:rPr>
          <w:rFonts w:ascii="Times New Roman" w:hAnsi="Times New Roman" w:cs="Times New Roman"/>
          <w:lang w:eastAsia="ja-JP"/>
        </w:rPr>
      </w:pPr>
    </w:p>
    <w:p w14:paraId="7EB5A5FF" w14:textId="783F6F6F" w:rsidR="1A42DE8B" w:rsidRDefault="1A42DE8B" w:rsidP="1A42DE8B">
      <w:pPr>
        <w:rPr>
          <w:rFonts w:ascii="Times New Roman" w:hAnsi="Times New Roman" w:cs="Times New Roman"/>
          <w:lang w:eastAsia="ja-JP"/>
        </w:rPr>
      </w:pPr>
    </w:p>
    <w:p w14:paraId="251602BF" w14:textId="1C3A4AFB" w:rsidR="1A42DE8B" w:rsidRDefault="1A42DE8B" w:rsidP="1A42DE8B">
      <w:pPr>
        <w:rPr>
          <w:rFonts w:ascii="Times New Roman" w:hAnsi="Times New Roman" w:cs="Times New Roman"/>
          <w:lang w:eastAsia="ja-JP"/>
        </w:rPr>
      </w:pPr>
    </w:p>
    <w:p w14:paraId="0030FEA0" w14:textId="715189F5" w:rsidR="1A42DE8B" w:rsidRDefault="1A42DE8B" w:rsidP="1A42DE8B">
      <w:pPr>
        <w:rPr>
          <w:rFonts w:ascii="Times New Roman" w:hAnsi="Times New Roman" w:cs="Times New Roman"/>
          <w:lang w:eastAsia="ja-JP"/>
        </w:rPr>
      </w:pPr>
    </w:p>
    <w:p w14:paraId="3091E927" w14:textId="3907324E" w:rsidR="1A42DE8B" w:rsidRDefault="1A42DE8B" w:rsidP="1A42DE8B">
      <w:pPr>
        <w:rPr>
          <w:rFonts w:ascii="Times New Roman" w:hAnsi="Times New Roman" w:cs="Times New Roman"/>
          <w:lang w:eastAsia="ja-JP"/>
        </w:rPr>
      </w:pPr>
    </w:p>
    <w:p w14:paraId="606A14BA" w14:textId="2382769B" w:rsidR="1A42DE8B" w:rsidRDefault="1A42DE8B" w:rsidP="1A42DE8B">
      <w:pPr>
        <w:rPr>
          <w:rFonts w:ascii="Times New Roman" w:hAnsi="Times New Roman" w:cs="Times New Roman"/>
          <w:lang w:eastAsia="ja-JP"/>
        </w:rPr>
      </w:pPr>
    </w:p>
    <w:p w14:paraId="741C80E9" w14:textId="2450B887" w:rsidR="1A42DE8B" w:rsidRDefault="1A42DE8B" w:rsidP="1A42DE8B">
      <w:pPr>
        <w:rPr>
          <w:rFonts w:ascii="Times New Roman" w:hAnsi="Times New Roman" w:cs="Times New Roman"/>
          <w:lang w:eastAsia="ja-JP"/>
        </w:rPr>
      </w:pPr>
    </w:p>
    <w:p w14:paraId="7137C5DF" w14:textId="77497296" w:rsidR="1A42DE8B" w:rsidRDefault="1A42DE8B" w:rsidP="1A42DE8B">
      <w:pPr>
        <w:rPr>
          <w:rFonts w:ascii="Times New Roman" w:hAnsi="Times New Roman" w:cs="Times New Roman"/>
          <w:lang w:eastAsia="ja-JP"/>
        </w:rPr>
      </w:pPr>
    </w:p>
    <w:p w14:paraId="702F12BB" w14:textId="4EB0BAE6" w:rsidR="1A42DE8B" w:rsidRDefault="1A42DE8B" w:rsidP="1A42DE8B">
      <w:pPr>
        <w:rPr>
          <w:rFonts w:ascii="Times New Roman" w:hAnsi="Times New Roman" w:cs="Times New Roman"/>
          <w:lang w:eastAsia="ja-JP"/>
        </w:rPr>
      </w:pPr>
    </w:p>
    <w:p w14:paraId="65F03660" w14:textId="0766C85E" w:rsidR="1A42DE8B" w:rsidRDefault="1A42DE8B" w:rsidP="1A42DE8B">
      <w:pPr>
        <w:rPr>
          <w:rFonts w:ascii="Times New Roman" w:hAnsi="Times New Roman" w:cs="Times New Roman"/>
          <w:lang w:eastAsia="ja-JP"/>
        </w:rPr>
      </w:pPr>
    </w:p>
    <w:p w14:paraId="5E001EAC" w14:textId="12BD710C" w:rsidR="1A42DE8B" w:rsidRDefault="1A42DE8B" w:rsidP="1A42DE8B">
      <w:pPr>
        <w:rPr>
          <w:rFonts w:ascii="Times New Roman" w:hAnsi="Times New Roman" w:cs="Times New Roman"/>
          <w:lang w:eastAsia="ja-JP"/>
        </w:rPr>
      </w:pPr>
    </w:p>
    <w:p w14:paraId="30925D44" w14:textId="62A4E76A" w:rsidR="1A42DE8B" w:rsidRDefault="1A42DE8B" w:rsidP="1A42DE8B">
      <w:pPr>
        <w:rPr>
          <w:rFonts w:ascii="Times New Roman" w:hAnsi="Times New Roman" w:cs="Times New Roman"/>
          <w:lang w:eastAsia="ja-JP"/>
        </w:rPr>
      </w:pPr>
    </w:p>
    <w:p w14:paraId="77EBAB29" w14:textId="17E4300A" w:rsidR="1A42DE8B" w:rsidRDefault="1A42DE8B" w:rsidP="1A42DE8B">
      <w:pPr>
        <w:rPr>
          <w:rFonts w:ascii="Times New Roman" w:hAnsi="Times New Roman" w:cs="Times New Roman"/>
          <w:lang w:eastAsia="ja-JP"/>
        </w:rPr>
      </w:pPr>
    </w:p>
    <w:p w14:paraId="0229D153" w14:textId="10086974" w:rsidR="1A42DE8B" w:rsidRDefault="1A42DE8B" w:rsidP="1A42DE8B">
      <w:pPr>
        <w:rPr>
          <w:rFonts w:ascii="Times New Roman" w:hAnsi="Times New Roman" w:cs="Times New Roman"/>
          <w:lang w:eastAsia="ja-JP"/>
        </w:rPr>
      </w:pPr>
    </w:p>
    <w:p w14:paraId="0D82A9D1" w14:textId="3C4AC476" w:rsidR="1A42DE8B" w:rsidRDefault="1A42DE8B" w:rsidP="1A42DE8B">
      <w:pPr>
        <w:rPr>
          <w:rFonts w:ascii="Times New Roman" w:hAnsi="Times New Roman" w:cs="Times New Roman"/>
          <w:lang w:eastAsia="ja-JP"/>
        </w:rPr>
      </w:pPr>
    </w:p>
    <w:p w14:paraId="503ABD38" w14:textId="2848584E" w:rsidR="1A42DE8B" w:rsidRDefault="1A42DE8B" w:rsidP="1A42DE8B">
      <w:pPr>
        <w:rPr>
          <w:rFonts w:ascii="Times New Roman" w:hAnsi="Times New Roman" w:cs="Times New Roman"/>
          <w:lang w:eastAsia="ja-JP"/>
        </w:rPr>
      </w:pPr>
    </w:p>
    <w:p w14:paraId="64B5C1F1" w14:textId="5D564DAD" w:rsidR="1A42DE8B" w:rsidRDefault="1A42DE8B" w:rsidP="1A42DE8B">
      <w:pPr>
        <w:rPr>
          <w:rFonts w:ascii="Times New Roman" w:hAnsi="Times New Roman" w:cs="Times New Roman"/>
          <w:lang w:eastAsia="ja-JP"/>
        </w:rPr>
      </w:pPr>
    </w:p>
    <w:p w14:paraId="618722ED" w14:textId="31FBA4BB" w:rsidR="005E2F81" w:rsidRDefault="0F54CA13" w:rsidP="00E723F1">
      <w:pPr>
        <w:pStyle w:val="Heading1"/>
      </w:pPr>
      <w:bookmarkStart w:id="6" w:name="_Toc160653734"/>
      <w:r w:rsidRPr="00A46DF9">
        <w:lastRenderedPageBreak/>
        <w:t>- Introduction</w:t>
      </w:r>
      <w:bookmarkEnd w:id="6"/>
    </w:p>
    <w:p w14:paraId="409AB65B" w14:textId="12BF274C" w:rsidR="00E13D6B" w:rsidRPr="00A46DF9" w:rsidRDefault="00F16631" w:rsidP="00A46DF9">
      <w:pPr>
        <w:pStyle w:val="Heading2"/>
      </w:pPr>
      <w:r w:rsidRPr="00A46DF9">
        <w:t xml:space="preserve"> </w:t>
      </w:r>
      <w:bookmarkStart w:id="7" w:name="_Toc160653735"/>
      <w:r w:rsidRPr="00A46DF9">
        <w:t>Project Relevance</w:t>
      </w:r>
      <w:bookmarkEnd w:id="7"/>
    </w:p>
    <w:p w14:paraId="5CDFC4C7" w14:textId="0406E94A" w:rsidR="00846D03" w:rsidRPr="00A46DF9" w:rsidRDefault="00ED7893" w:rsidP="00B57FD4">
      <w:pPr>
        <w:pStyle w:val="KDUPara"/>
      </w:pPr>
      <w:r w:rsidRPr="00A46DF9">
        <w:t xml:space="preserve">In today's dynamic and technology-driven business landscape, the significance of Information Technology (IT) cannot be overstated. It serves as the lifeblood of modern organizations, empowering them to innovate, compete, and thrive in an increasingly interconnected world. Against this backdrop, the relevance of the project undertaken by RK Computers and CCTV Operators in the vibrant </w:t>
      </w:r>
      <w:proofErr w:type="spellStart"/>
      <w:r w:rsidRPr="00A46DF9">
        <w:t>Ambalangoda</w:t>
      </w:r>
      <w:proofErr w:type="spellEnd"/>
      <w:r w:rsidRPr="00A46DF9">
        <w:t xml:space="preserve"> area is paramount. As a provider of IT-related equipment and services, RK Computers is acutely aware of the transformative potential inherent in technological advancements. This project represents a strategic endeavor to confront the multifaceted challenges confronting the organization, both internally and externally, by leveraging the power of cutting-edge technologies. By embracing innovation and adaptation, RK Computers endeavors to position itself as a trailblazer in the IT sector, driving operational efficiency, enhancing service delivery, and ultimately, achieving sustainable growth and success.</w:t>
      </w:r>
    </w:p>
    <w:p w14:paraId="666679B6" w14:textId="3A36CB68" w:rsidR="00906322" w:rsidRDefault="00F16631" w:rsidP="00A46DF9">
      <w:pPr>
        <w:pStyle w:val="Heading2"/>
      </w:pPr>
      <w:bookmarkStart w:id="8" w:name="_Toc160653736"/>
      <w:r w:rsidRPr="00F16631">
        <w:t>Initiation of the Project</w:t>
      </w:r>
      <w:bookmarkEnd w:id="8"/>
    </w:p>
    <w:p w14:paraId="7C776D59" w14:textId="0F8CE84D" w:rsidR="00ED7893" w:rsidRPr="00FA0FB7" w:rsidRDefault="00ED7893" w:rsidP="00B57FD4">
      <w:pPr>
        <w:pStyle w:val="KDUPara"/>
      </w:pPr>
      <w:r w:rsidRPr="00A85587">
        <w:t>The initiation of this transformative project marks a pivotal moment in RK Computers' journey towards excellence and innovation. It was born out of a comprehensive assessment of the organization's existing infrastructure, operational workflows, and market dynamics. Faced with the imperative to adapt to evolving customer demands and technological trends, RK Computers' leadership made a strategic decision to embark on the implementation of a comprehensive computer shop management system. This decision was not taken lightly but rather reflects a proactive approach to addressing the challenges and opportunities inherent in today's competitive business environment. By embracing change and embracing the possibilities afforded by advanced technologies, RK Computers sets itself on a trajectory towards sustained growth, market leadership, and customer satisfaction.</w:t>
      </w:r>
    </w:p>
    <w:p w14:paraId="4846B32F" w14:textId="544EA048" w:rsidR="00ED7893" w:rsidRPr="00ED7893" w:rsidRDefault="00F16631" w:rsidP="00A46DF9">
      <w:pPr>
        <w:pStyle w:val="Heading2"/>
      </w:pPr>
      <w:bookmarkStart w:id="9" w:name="_Toc160653737"/>
      <w:r w:rsidRPr="00F16631">
        <w:t>Brief Description of the organization</w:t>
      </w:r>
      <w:bookmarkEnd w:id="9"/>
    </w:p>
    <w:p w14:paraId="3D97FF08" w14:textId="1C9F2F32" w:rsidR="00343BA9" w:rsidRDefault="00ED7893" w:rsidP="00B57FD4">
      <w:pPr>
        <w:pStyle w:val="KDUPara"/>
      </w:pPr>
      <w:r w:rsidRPr="00A85587">
        <w:t xml:space="preserve">At the heart of </w:t>
      </w:r>
      <w:proofErr w:type="spellStart"/>
      <w:r w:rsidRPr="00A85587">
        <w:t>Ambalangoda's</w:t>
      </w:r>
      <w:proofErr w:type="spellEnd"/>
      <w:r w:rsidRPr="00A85587">
        <w:t xml:space="preserve"> bustling commercial district stands RK Computers and CCTV Operators—a beacon of innovation, reliability, and customer-centricity. With a rich legacy spanning years of service excellence, the organization has earned the trust and loyalty of a diverse clientele encompassing individuals, businesses, and institutions. From supplying cutting-edge IT equipment to providing expert servicing and repair solutions, RK Computers has established itself as a trusted partner in the journey towards digital transformation. However, beneath the veneer of success lies a myriad of challenges, ranging from operational inefficiencies to data management complexities. Yet, it is precisely these challenges that fuel RK Computers' relentless pursuit of excellence and innovation, driving the organization forward on its quest for continuous improvement and customer satisfaction.</w:t>
      </w:r>
    </w:p>
    <w:p w14:paraId="76F5C350" w14:textId="77777777" w:rsidR="00B57FD4" w:rsidRDefault="00B57FD4" w:rsidP="00B57FD4">
      <w:pPr>
        <w:pStyle w:val="KDUPara"/>
      </w:pPr>
    </w:p>
    <w:p w14:paraId="47864DFC" w14:textId="15965414" w:rsidR="001F43C2" w:rsidRDefault="00F16631" w:rsidP="00A46DF9">
      <w:pPr>
        <w:pStyle w:val="Heading2"/>
      </w:pPr>
      <w:bookmarkStart w:id="10" w:name="_Toc160653738"/>
      <w:r w:rsidRPr="00F16631">
        <w:lastRenderedPageBreak/>
        <w:t>Vision for project completion</w:t>
      </w:r>
      <w:bookmarkEnd w:id="10"/>
    </w:p>
    <w:p w14:paraId="351BCA63" w14:textId="4780C16D" w:rsidR="005E2F81" w:rsidRPr="00A85587" w:rsidRDefault="00ED7893" w:rsidP="00B57FD4">
      <w:pPr>
        <w:pStyle w:val="KDUPara"/>
      </w:pPr>
      <w:r w:rsidRPr="00A85587">
        <w:t xml:space="preserve">At the heart of </w:t>
      </w:r>
      <w:proofErr w:type="spellStart"/>
      <w:r w:rsidRPr="00A85587">
        <w:t>Ambalangoda's</w:t>
      </w:r>
      <w:proofErr w:type="spellEnd"/>
      <w:r w:rsidRPr="00A85587">
        <w:t xml:space="preserve"> bustling commercial district stands RK Computers and CCTV Operators—a beacon of innovation, reliability, and customer-centricity. With a rich legacy spanning years of service excellence, the organization has earned the trust and loyalty of a diverse clientele encompassing individuals, businesses, and institutions. From supplying cutting-edge IT equipment to providing expert servicing and repair solutions, RK Computers has established itself as a trusted partner in the journey towards digital transformation. </w:t>
      </w:r>
    </w:p>
    <w:p w14:paraId="775241A2" w14:textId="50CB390B" w:rsidR="00D3528F" w:rsidRPr="004103F6" w:rsidRDefault="00D3528F" w:rsidP="00B57FD4">
      <w:pPr>
        <w:pStyle w:val="KDUPara"/>
        <w:rPr>
          <w:b/>
          <w:bCs/>
        </w:rPr>
      </w:pPr>
      <w:r w:rsidRPr="004103F6">
        <w:rPr>
          <w:b/>
          <w:bCs/>
        </w:rPr>
        <w:t>After the completion of project:</w:t>
      </w:r>
    </w:p>
    <w:p w14:paraId="29ACE3E8" w14:textId="708E3F41" w:rsidR="00D3528F" w:rsidRPr="00D3528F" w:rsidRDefault="00D3528F" w:rsidP="00B57FD4">
      <w:pPr>
        <w:pStyle w:val="KDUPara"/>
        <w:numPr>
          <w:ilvl w:val="0"/>
          <w:numId w:val="42"/>
        </w:numPr>
      </w:pPr>
      <w:r w:rsidRPr="00D3528F">
        <w:t xml:space="preserve">The </w:t>
      </w:r>
      <w:r w:rsidR="000518E7" w:rsidRPr="00D3528F">
        <w:t>developed application</w:t>
      </w:r>
      <w:r w:rsidRPr="00D3528F">
        <w:t xml:space="preserve"> and website will be presented to the stakeholders, including the shop owners and relevant personnel, to gather feedback and assess its performance.</w:t>
      </w:r>
    </w:p>
    <w:p w14:paraId="68AFFF17" w14:textId="6D5AEE76" w:rsidR="00D3528F" w:rsidRPr="00D3528F" w:rsidRDefault="00D3528F" w:rsidP="00B57FD4">
      <w:pPr>
        <w:pStyle w:val="KDUPara"/>
        <w:numPr>
          <w:ilvl w:val="0"/>
          <w:numId w:val="42"/>
        </w:numPr>
      </w:pPr>
      <w:r w:rsidRPr="00D3528F">
        <w:t>Testing procedures will be carried out to evaluate the user-friendliness and functionality of the system, ensuring seamless navigation and efficient operation for both shop owners and customers.</w:t>
      </w:r>
    </w:p>
    <w:p w14:paraId="42D9FDF5" w14:textId="135E1475" w:rsidR="00D3528F" w:rsidRPr="00D3528F" w:rsidRDefault="00D3528F" w:rsidP="00B57FD4">
      <w:pPr>
        <w:pStyle w:val="KDUPara"/>
        <w:numPr>
          <w:ilvl w:val="0"/>
          <w:numId w:val="42"/>
        </w:numPr>
      </w:pPr>
      <w:r w:rsidRPr="00D3528F">
        <w:t>Comprehensive documentation will be prepared, outlining the development process, system functionality, and usage instructions for future reference and potential system expansion.</w:t>
      </w:r>
    </w:p>
    <w:p w14:paraId="3FF0695C" w14:textId="77777777" w:rsidR="00D3528F" w:rsidRPr="004103F6" w:rsidRDefault="00D3528F" w:rsidP="00B57FD4">
      <w:pPr>
        <w:pStyle w:val="KDUPara"/>
        <w:rPr>
          <w:b/>
          <w:bCs/>
        </w:rPr>
      </w:pPr>
      <w:r w:rsidRPr="004103F6">
        <w:rPr>
          <w:b/>
          <w:bCs/>
        </w:rPr>
        <w:t>Looking forward:</w:t>
      </w:r>
    </w:p>
    <w:p w14:paraId="0506C199" w14:textId="6D02A792" w:rsidR="00D3528F" w:rsidRPr="00D3528F" w:rsidRDefault="00D3528F" w:rsidP="00B57FD4">
      <w:pPr>
        <w:pStyle w:val="KDUPara"/>
        <w:numPr>
          <w:ilvl w:val="0"/>
          <w:numId w:val="43"/>
        </w:numPr>
      </w:pPr>
      <w:r w:rsidRPr="00D3528F">
        <w:t xml:space="preserve">The project aims not only to cater to the specific needs of </w:t>
      </w:r>
      <w:r w:rsidR="00171B1E" w:rsidRPr="00D3528F">
        <w:t>a</w:t>
      </w:r>
      <w:r w:rsidRPr="00D3528F">
        <w:t xml:space="preserve"> computer shop but also to be adaptable to various sizes and types of computer businesses.</w:t>
      </w:r>
    </w:p>
    <w:p w14:paraId="6F3DAF85" w14:textId="77777777" w:rsidR="00D3528F" w:rsidRPr="004103F6" w:rsidRDefault="00D3528F" w:rsidP="00B57FD4">
      <w:pPr>
        <w:pStyle w:val="KDUPara"/>
        <w:rPr>
          <w:b/>
          <w:bCs/>
        </w:rPr>
      </w:pPr>
      <w:r w:rsidRPr="004103F6">
        <w:rPr>
          <w:b/>
          <w:bCs/>
        </w:rPr>
        <w:t>To achieve this goal:</w:t>
      </w:r>
    </w:p>
    <w:p w14:paraId="2C837036" w14:textId="4EE001C0" w:rsidR="00D3528F" w:rsidRPr="00D3528F" w:rsidRDefault="00D3528F" w:rsidP="00B57FD4">
      <w:pPr>
        <w:pStyle w:val="KDUPara"/>
        <w:numPr>
          <w:ilvl w:val="0"/>
          <w:numId w:val="43"/>
        </w:numPr>
      </w:pPr>
      <w:r w:rsidRPr="00D3528F">
        <w:t>The system will be developed in modular sections, allowing for flexibility in adding, removing, or modifying features to suit the unique requirements of different computer shops.</w:t>
      </w:r>
    </w:p>
    <w:p w14:paraId="49749ADD" w14:textId="5720FA9C" w:rsidR="00D3528F" w:rsidRPr="00D3528F" w:rsidRDefault="00D3528F" w:rsidP="00B57FD4">
      <w:pPr>
        <w:pStyle w:val="KDUPara"/>
        <w:numPr>
          <w:ilvl w:val="0"/>
          <w:numId w:val="43"/>
        </w:numPr>
      </w:pPr>
      <w:r w:rsidRPr="00D3528F">
        <w:t>Utilization of free and open-source technologies will be prioritized wherever feasible, promoting accessibility and collaboration among developers.</w:t>
      </w:r>
    </w:p>
    <w:p w14:paraId="7795C3AD" w14:textId="77777777" w:rsidR="00B57FD4" w:rsidRDefault="00D3528F" w:rsidP="00B57FD4">
      <w:pPr>
        <w:pStyle w:val="KDUPara"/>
        <w:numPr>
          <w:ilvl w:val="0"/>
          <w:numId w:val="43"/>
        </w:numPr>
      </w:pPr>
      <w:r w:rsidRPr="00D3528F">
        <w:t>User-centric design principles will guide the development process, ensuring that both the web application and website are intuitive and user-friendly for individuals with varying levels of technical expertise.</w:t>
      </w:r>
    </w:p>
    <w:p w14:paraId="4D35A4B1" w14:textId="25FD0AD8" w:rsidR="00A46DF9" w:rsidRPr="00D3528F" w:rsidRDefault="00D3528F" w:rsidP="00B57FD4">
      <w:pPr>
        <w:pStyle w:val="KDUPara"/>
      </w:pPr>
      <w:r w:rsidRPr="00D3528F">
        <w:t>It is anticipated that this project will have a transformative impact on computer shop management by enhancing operational efficiency, elevating the customer experience, and fostering technological innovation.</w:t>
      </w:r>
    </w:p>
    <w:p w14:paraId="3420F3F0" w14:textId="7674CD43" w:rsidR="006F14E9" w:rsidRPr="00A40FB5" w:rsidRDefault="00095845" w:rsidP="00A46DF9">
      <w:pPr>
        <w:pStyle w:val="Heading1"/>
      </w:pPr>
      <w:bookmarkStart w:id="11" w:name="_Toc160653739"/>
      <w:r>
        <w:lastRenderedPageBreak/>
        <w:t xml:space="preserve">- </w:t>
      </w:r>
      <w:r w:rsidR="00F16631" w:rsidRPr="00F16631">
        <w:t>Fact Finding</w:t>
      </w:r>
      <w:bookmarkEnd w:id="11"/>
    </w:p>
    <w:p w14:paraId="550C7590" w14:textId="77777777" w:rsidR="00F16631" w:rsidRDefault="00F16631" w:rsidP="003F7258">
      <w:pPr>
        <w:rPr>
          <w:rFonts w:ascii="Times New Roman" w:hAnsi="Times New Roman" w:cs="Times New Roman"/>
        </w:rPr>
      </w:pPr>
    </w:p>
    <w:p w14:paraId="4213C4AE" w14:textId="0B6D240D" w:rsidR="00F16631" w:rsidRDefault="00F16631" w:rsidP="00A46DF9">
      <w:pPr>
        <w:pStyle w:val="Heading2"/>
      </w:pPr>
      <w:bookmarkStart w:id="12" w:name="_Toc160653740"/>
      <w:r w:rsidRPr="00F16631">
        <w:t>Justification of Fact-Finding Techniques Used</w:t>
      </w:r>
      <w:bookmarkEnd w:id="12"/>
      <w:r w:rsidRPr="00F16631">
        <w:t xml:space="preserve"> </w:t>
      </w:r>
    </w:p>
    <w:p w14:paraId="6093D3B1" w14:textId="3C7727E0" w:rsidR="0086060B" w:rsidRPr="0086060B" w:rsidRDefault="0086060B" w:rsidP="00B57FD4">
      <w:pPr>
        <w:spacing w:line="360" w:lineRule="auto"/>
        <w:jc w:val="both"/>
        <w:rPr>
          <w:rFonts w:ascii="Times New Roman" w:hAnsi="Times New Roman"/>
          <w:color w:val="auto"/>
          <w:sz w:val="24"/>
          <w:szCs w:val="24"/>
        </w:rPr>
      </w:pPr>
      <w:r w:rsidRPr="0086060B">
        <w:rPr>
          <w:rFonts w:ascii="Times New Roman" w:hAnsi="Times New Roman"/>
          <w:color w:val="auto"/>
          <w:sz w:val="24"/>
          <w:szCs w:val="24"/>
        </w:rPr>
        <w:t>In the pursuit of understanding the intricacies of RK Computers and CCTV Operators' existing system and the challenges it faces, a selection of fact-finding techniques was employed. These techniques, including interviews, surveys, and observations, were chosen for their ability to provide a comprehensive overview of the organization's operations and requirements (Smith, 2018).</w:t>
      </w:r>
    </w:p>
    <w:p w14:paraId="222D1215" w14:textId="77777777" w:rsidR="0086060B" w:rsidRPr="0086060B" w:rsidRDefault="0086060B" w:rsidP="0086060B">
      <w:pPr>
        <w:rPr>
          <w:rFonts w:ascii="Times New Roman" w:hAnsi="Times New Roman"/>
          <w:color w:val="auto"/>
          <w:sz w:val="24"/>
          <w:szCs w:val="24"/>
        </w:rPr>
      </w:pPr>
      <w:r w:rsidRPr="0086060B">
        <w:rPr>
          <w:rFonts w:ascii="Times New Roman" w:hAnsi="Times New Roman"/>
          <w:color w:val="auto"/>
          <w:sz w:val="24"/>
          <w:szCs w:val="24"/>
        </w:rPr>
        <w:t xml:space="preserve">• </w:t>
      </w:r>
      <w:r w:rsidRPr="0086060B">
        <w:rPr>
          <w:rFonts w:ascii="Times New Roman" w:hAnsi="Times New Roman"/>
          <w:b/>
          <w:bCs/>
          <w:color w:val="auto"/>
          <w:sz w:val="24"/>
          <w:szCs w:val="24"/>
        </w:rPr>
        <w:t>Stakeholder Interviews: Unveiling Key Insights from Within</w:t>
      </w:r>
    </w:p>
    <w:p w14:paraId="6D43190E" w14:textId="4438BF6C" w:rsidR="0086060B" w:rsidRPr="0086060B" w:rsidRDefault="0086060B" w:rsidP="00B57FD4">
      <w:pPr>
        <w:spacing w:line="360" w:lineRule="auto"/>
        <w:jc w:val="both"/>
        <w:rPr>
          <w:rFonts w:ascii="Times New Roman" w:hAnsi="Times New Roman"/>
          <w:color w:val="auto"/>
          <w:sz w:val="24"/>
          <w:szCs w:val="24"/>
        </w:rPr>
      </w:pPr>
      <w:r w:rsidRPr="0086060B">
        <w:rPr>
          <w:rFonts w:ascii="Times New Roman" w:hAnsi="Times New Roman"/>
          <w:color w:val="auto"/>
          <w:sz w:val="24"/>
          <w:szCs w:val="24"/>
        </w:rPr>
        <w:t>Conducting stakeholder interviews allowed us to delve into the inner workings of RK Computers and CCTV Operators. Engaging with personnel across various levels of the organization, from management to technicians and frontline staff, provided invaluable insights into their respective roles, responsibilities, and the hurdles they encounter daily (Jones et al., 2019). By understanding their perspectives, needs, and pain points, we were able to develop a system that caters to their requirements effectively, ensuring alignment with organizational goals and facilitating smoother integration into existing workflows (Brown &amp; White, 2020).</w:t>
      </w:r>
    </w:p>
    <w:p w14:paraId="22D43CE9" w14:textId="77777777" w:rsidR="0086060B" w:rsidRPr="0086060B" w:rsidRDefault="0086060B" w:rsidP="0086060B">
      <w:pPr>
        <w:rPr>
          <w:rFonts w:ascii="Times New Roman" w:hAnsi="Times New Roman"/>
          <w:color w:val="auto"/>
          <w:sz w:val="24"/>
          <w:szCs w:val="24"/>
        </w:rPr>
      </w:pPr>
      <w:r w:rsidRPr="0086060B">
        <w:rPr>
          <w:rFonts w:ascii="Times New Roman" w:hAnsi="Times New Roman"/>
          <w:color w:val="auto"/>
          <w:sz w:val="24"/>
          <w:szCs w:val="24"/>
        </w:rPr>
        <w:t xml:space="preserve">• </w:t>
      </w:r>
      <w:r w:rsidRPr="0086060B">
        <w:rPr>
          <w:rFonts w:ascii="Times New Roman" w:hAnsi="Times New Roman"/>
          <w:b/>
          <w:bCs/>
          <w:color w:val="auto"/>
          <w:sz w:val="24"/>
          <w:szCs w:val="24"/>
        </w:rPr>
        <w:t>Observational Studies: Gaining Practical Insights</w:t>
      </w:r>
    </w:p>
    <w:p w14:paraId="5B1429AC" w14:textId="25B0129A" w:rsidR="0086060B" w:rsidRPr="0086060B" w:rsidRDefault="0086060B" w:rsidP="00B57FD4">
      <w:pPr>
        <w:spacing w:line="360" w:lineRule="auto"/>
        <w:jc w:val="both"/>
        <w:rPr>
          <w:rFonts w:ascii="Times New Roman" w:hAnsi="Times New Roman"/>
          <w:color w:val="auto"/>
          <w:sz w:val="24"/>
          <w:szCs w:val="24"/>
        </w:rPr>
      </w:pPr>
      <w:r w:rsidRPr="0086060B">
        <w:rPr>
          <w:rFonts w:ascii="Times New Roman" w:hAnsi="Times New Roman"/>
          <w:color w:val="auto"/>
          <w:sz w:val="24"/>
          <w:szCs w:val="24"/>
        </w:rPr>
        <w:t>In addition to interviews, observational studies were employed to gain practical insights into the operational dynamics of RK Computers and CCTV Operators. By observing firsthand, the day-to-day activities and workflows within the organization, we were able to identify inefficiencies, bottlenecks, and user behaviors that may not have been apparent through traditional means of inquiry alone (Lee &amp; Smith, 2017). This contextual understanding of the operational environment enabled us to design a system that addresses specific challenges, streamlines processes, and minimizes disruptions to established routines, ultimately enhancing overall efficiency and productivity (Garcia et al., 2021).</w:t>
      </w:r>
    </w:p>
    <w:p w14:paraId="2F8F9150" w14:textId="77777777" w:rsidR="0086060B" w:rsidRPr="0086060B" w:rsidRDefault="0086060B" w:rsidP="0086060B">
      <w:pPr>
        <w:rPr>
          <w:rFonts w:ascii="Times New Roman" w:hAnsi="Times New Roman"/>
          <w:b/>
          <w:bCs/>
          <w:color w:val="auto"/>
          <w:sz w:val="24"/>
          <w:szCs w:val="24"/>
        </w:rPr>
      </w:pPr>
      <w:r w:rsidRPr="0086060B">
        <w:rPr>
          <w:rFonts w:ascii="Times New Roman" w:hAnsi="Times New Roman"/>
          <w:b/>
          <w:bCs/>
          <w:color w:val="auto"/>
          <w:sz w:val="24"/>
          <w:szCs w:val="24"/>
        </w:rPr>
        <w:t>• Document Analysis: Building on Existing Foundations</w:t>
      </w:r>
    </w:p>
    <w:p w14:paraId="26E1B08D" w14:textId="6EC669EC" w:rsidR="0086060B" w:rsidRDefault="0086060B" w:rsidP="00B57FD4">
      <w:pPr>
        <w:spacing w:line="360" w:lineRule="auto"/>
        <w:jc w:val="both"/>
        <w:rPr>
          <w:rFonts w:ascii="Times New Roman" w:hAnsi="Times New Roman"/>
          <w:color w:val="auto"/>
          <w:sz w:val="24"/>
          <w:szCs w:val="24"/>
        </w:rPr>
      </w:pPr>
      <w:r w:rsidRPr="0086060B">
        <w:rPr>
          <w:rFonts w:ascii="Times New Roman" w:hAnsi="Times New Roman"/>
          <w:color w:val="auto"/>
          <w:sz w:val="24"/>
          <w:szCs w:val="24"/>
        </w:rPr>
        <w:t>To complement the insights gained from interviews and observations, document analysis was utilized to examine the existing documentation and procedural frameworks within RK Computers and CCTV Operators (Johnson, 2016). By reviewing documents such as operational manuals, service logs, and inventory records, we gained a deeper understanding of the organization's established practices, compliance requirements, and potential areas for improvement (Taylor &amp; Clark, 2018). This analysis served as a foundation for developing a computer shop management system that not only aligns with existing processes but also enhances documentation practices, fosters transparency, and ensures compliance with industry standards and regulations (Adams et al., 2020).</w:t>
      </w:r>
    </w:p>
    <w:p w14:paraId="1DF834BF" w14:textId="77777777" w:rsidR="00B57FD4" w:rsidRDefault="00B57FD4" w:rsidP="00B57FD4">
      <w:pPr>
        <w:spacing w:line="360" w:lineRule="auto"/>
        <w:jc w:val="both"/>
        <w:rPr>
          <w:rFonts w:ascii="Times New Roman" w:hAnsi="Times New Roman"/>
          <w:color w:val="auto"/>
          <w:sz w:val="24"/>
          <w:szCs w:val="24"/>
        </w:rPr>
      </w:pPr>
    </w:p>
    <w:p w14:paraId="316482A2" w14:textId="77777777" w:rsidR="00B57FD4" w:rsidRPr="0086060B" w:rsidRDefault="00B57FD4" w:rsidP="00B57FD4">
      <w:pPr>
        <w:spacing w:line="360" w:lineRule="auto"/>
        <w:jc w:val="both"/>
        <w:rPr>
          <w:rFonts w:ascii="Times New Roman" w:hAnsi="Times New Roman"/>
          <w:color w:val="auto"/>
          <w:sz w:val="24"/>
          <w:szCs w:val="24"/>
        </w:rPr>
      </w:pPr>
    </w:p>
    <w:p w14:paraId="3B3ECEAA" w14:textId="77777777" w:rsidR="0086060B" w:rsidRPr="0086060B" w:rsidRDefault="0086060B" w:rsidP="0086060B">
      <w:pPr>
        <w:rPr>
          <w:rFonts w:ascii="Times New Roman" w:hAnsi="Times New Roman"/>
          <w:color w:val="auto"/>
          <w:sz w:val="24"/>
          <w:szCs w:val="24"/>
        </w:rPr>
      </w:pPr>
      <w:r w:rsidRPr="0086060B">
        <w:rPr>
          <w:rFonts w:ascii="Times New Roman" w:hAnsi="Times New Roman"/>
          <w:color w:val="auto"/>
          <w:sz w:val="24"/>
          <w:szCs w:val="24"/>
        </w:rPr>
        <w:t xml:space="preserve">• </w:t>
      </w:r>
      <w:r w:rsidRPr="0086060B">
        <w:rPr>
          <w:rFonts w:ascii="Times New Roman" w:hAnsi="Times New Roman"/>
          <w:b/>
          <w:bCs/>
          <w:color w:val="auto"/>
          <w:sz w:val="24"/>
          <w:szCs w:val="24"/>
        </w:rPr>
        <w:t>Gathering Information from Software Development Services Request Form:</w:t>
      </w:r>
    </w:p>
    <w:p w14:paraId="5027889B" w14:textId="26EE3136" w:rsidR="00393243" w:rsidRDefault="0086060B" w:rsidP="00B57FD4">
      <w:pPr>
        <w:spacing w:line="360" w:lineRule="auto"/>
        <w:jc w:val="both"/>
        <w:rPr>
          <w:b/>
          <w:bCs/>
        </w:rPr>
      </w:pPr>
      <w:r w:rsidRPr="0086060B">
        <w:rPr>
          <w:rFonts w:ascii="Times New Roman" w:hAnsi="Times New Roman"/>
          <w:color w:val="auto"/>
          <w:sz w:val="24"/>
          <w:szCs w:val="24"/>
        </w:rPr>
        <w:t>The Software Development Services Request Form provided additional insights into the specific requirements and expectations of RK Computers and CCTV Operators regarding the computer shop management system (Williams &amp; Davies, 2019). This document facilitated a structured approach to capturing essential details, such as desired features, integration capabilities, and timelines. By incorporating this information into the fact-finding process, the analysis was enriched with a clear understanding of the organization's immediate needs and long-term objectives, ensuring alignment with project goals and stakeholder expectations (Johnson &amp; Smith, 2020).</w:t>
      </w:r>
    </w:p>
    <w:p w14:paraId="712C78FD" w14:textId="77777777" w:rsidR="0086060B" w:rsidRDefault="0086060B" w:rsidP="00D41C1C">
      <w:pPr>
        <w:rPr>
          <w:b/>
          <w:bCs/>
        </w:rPr>
      </w:pPr>
    </w:p>
    <w:p w14:paraId="31A8151A" w14:textId="183E4D68" w:rsidR="00F16631" w:rsidRDefault="00F16631" w:rsidP="00A46DF9">
      <w:pPr>
        <w:pStyle w:val="Heading2"/>
      </w:pPr>
      <w:bookmarkStart w:id="13" w:name="_Toc160653741"/>
      <w:r w:rsidRPr="00F16631">
        <w:t>Completeness and Quality of Fact-Finding</w:t>
      </w:r>
      <w:bookmarkEnd w:id="13"/>
      <w:r w:rsidRPr="00F16631">
        <w:t xml:space="preserve"> </w:t>
      </w:r>
    </w:p>
    <w:p w14:paraId="26913B2A" w14:textId="685D3391" w:rsidR="00511AFE" w:rsidRPr="00A46DF9" w:rsidRDefault="00511AFE" w:rsidP="00B57FD4">
      <w:pPr>
        <w:spacing w:line="360" w:lineRule="auto"/>
        <w:jc w:val="both"/>
        <w:rPr>
          <w:rFonts w:ascii="Times New Roman" w:hAnsi="Times New Roman"/>
          <w:color w:val="auto"/>
          <w:sz w:val="24"/>
          <w:szCs w:val="24"/>
        </w:rPr>
      </w:pPr>
      <w:r w:rsidRPr="00A46DF9">
        <w:rPr>
          <w:rFonts w:ascii="Times New Roman" w:hAnsi="Times New Roman"/>
          <w:color w:val="auto"/>
          <w:sz w:val="24"/>
          <w:szCs w:val="24"/>
        </w:rPr>
        <w:t>The fact-finding process conducted for the analysis of RK Computers and CCTV Operators' requirements for the implementation of a computer shop management system was characterized by thoroughness, depth, and meticulous attention to detail. A multi-faceted approach was adopted, incorporating stakeholder interviews, observational studies, and document analysis to ensure a comprehensive understanding of the organization's operational landscape.</w:t>
      </w:r>
    </w:p>
    <w:p w14:paraId="4DDCF778" w14:textId="5A9027E0" w:rsidR="00511AFE" w:rsidRPr="00A46DF9" w:rsidRDefault="00511AFE" w:rsidP="00511AFE">
      <w:pPr>
        <w:rPr>
          <w:rFonts w:ascii="Times New Roman" w:hAnsi="Times New Roman"/>
          <w:b/>
          <w:bCs/>
          <w:color w:val="auto"/>
          <w:sz w:val="24"/>
          <w:szCs w:val="24"/>
        </w:rPr>
      </w:pPr>
      <w:r w:rsidRPr="00A46DF9">
        <w:rPr>
          <w:rFonts w:ascii="Times New Roman" w:hAnsi="Times New Roman"/>
          <w:b/>
          <w:bCs/>
          <w:color w:val="auto"/>
          <w:sz w:val="24"/>
          <w:szCs w:val="24"/>
        </w:rPr>
        <w:t>Stakeholder Interviews:</w:t>
      </w:r>
    </w:p>
    <w:p w14:paraId="182F13D5" w14:textId="6D0C49D6" w:rsidR="00511AFE" w:rsidRPr="00846D03" w:rsidRDefault="00511AFE" w:rsidP="00B57FD4">
      <w:pPr>
        <w:spacing w:line="360" w:lineRule="auto"/>
        <w:jc w:val="both"/>
        <w:rPr>
          <w:rFonts w:ascii="Times New Roman" w:hAnsi="Times New Roman"/>
          <w:color w:val="auto"/>
          <w:sz w:val="28"/>
          <w:szCs w:val="28"/>
        </w:rPr>
      </w:pPr>
      <w:r w:rsidRPr="00A46DF9">
        <w:rPr>
          <w:rFonts w:ascii="Times New Roman" w:hAnsi="Times New Roman"/>
          <w:color w:val="auto"/>
          <w:sz w:val="24"/>
          <w:szCs w:val="24"/>
        </w:rPr>
        <w:t>A total of 10 individuals were interviewed, including members of management, technicians, and customer service representatives. The interviews were conducted individually and in group settings, allowing for a diverse range of perspectives to be captured. Open-ended questions were employed to elicit detailed responses regarding roles, responsibilities, challenges, and expectations. The quality of questions asked was tailored to each interviewee's role within the organization, ensuring relevance and depth of insight. Interview sheets documenting responses were meticulously maintained and will be included in the appendix for reference.</w:t>
      </w:r>
    </w:p>
    <w:p w14:paraId="080CEF1E" w14:textId="6756B349" w:rsidR="00511AFE" w:rsidRPr="00A46DF9" w:rsidRDefault="00511AFE" w:rsidP="00511AFE">
      <w:pPr>
        <w:rPr>
          <w:rFonts w:ascii="Times New Roman" w:hAnsi="Times New Roman"/>
          <w:b/>
          <w:bCs/>
          <w:color w:val="auto"/>
          <w:sz w:val="24"/>
          <w:szCs w:val="24"/>
        </w:rPr>
      </w:pPr>
      <w:r w:rsidRPr="00A46DF9">
        <w:rPr>
          <w:rFonts w:ascii="Times New Roman" w:hAnsi="Times New Roman"/>
          <w:b/>
          <w:bCs/>
          <w:color w:val="auto"/>
          <w:sz w:val="24"/>
          <w:szCs w:val="24"/>
        </w:rPr>
        <w:t>Observational Studies:</w:t>
      </w:r>
    </w:p>
    <w:p w14:paraId="3E82FC83" w14:textId="25B229AD" w:rsidR="00B57FD4" w:rsidRDefault="00511AFE" w:rsidP="00B57FD4">
      <w:pPr>
        <w:spacing w:line="360" w:lineRule="auto"/>
        <w:jc w:val="both"/>
        <w:rPr>
          <w:rFonts w:ascii="Times New Roman" w:hAnsi="Times New Roman"/>
          <w:color w:val="auto"/>
          <w:sz w:val="24"/>
          <w:szCs w:val="24"/>
        </w:rPr>
      </w:pPr>
      <w:r w:rsidRPr="00A46DF9">
        <w:rPr>
          <w:rFonts w:ascii="Times New Roman" w:hAnsi="Times New Roman"/>
          <w:color w:val="auto"/>
          <w:sz w:val="24"/>
          <w:szCs w:val="24"/>
        </w:rPr>
        <w:t>Observations were conducted on-site at RK Computers and CCTV Operators' premises, encompassing various stages of the workflow, including client interactions, quality control measures, and inventory management. Direct engagement with personnel allowed for real-time documentation of observations and challenges encountered during daily operations. Detailed notes were taken to capture nuances in team dynamics, communication patterns, and decision-making processes. The appropriateness of observations noted was ensured by closely aligning with the objectives of the fact-finding process, focusing on areas relevant to the implementation of the computer shop management system.</w:t>
      </w:r>
      <w:r w:rsidR="00FF0754">
        <w:rPr>
          <w:rFonts w:ascii="Times New Roman" w:hAnsi="Times New Roman"/>
          <w:color w:val="auto"/>
          <w:sz w:val="24"/>
          <w:szCs w:val="24"/>
        </w:rPr>
        <w:t xml:space="preserve"> Images </w:t>
      </w:r>
      <w:r w:rsidR="00FF0754" w:rsidRPr="00A46DF9">
        <w:rPr>
          <w:rFonts w:ascii="Times New Roman" w:hAnsi="Times New Roman"/>
          <w:color w:val="auto"/>
          <w:sz w:val="24"/>
          <w:szCs w:val="24"/>
        </w:rPr>
        <w:t>will be included in the appendix for reference.</w:t>
      </w:r>
    </w:p>
    <w:p w14:paraId="167FC815" w14:textId="77777777" w:rsidR="00B57FD4" w:rsidRPr="00A46DF9" w:rsidRDefault="00B57FD4" w:rsidP="00B57FD4">
      <w:pPr>
        <w:spacing w:line="360" w:lineRule="auto"/>
        <w:jc w:val="both"/>
        <w:rPr>
          <w:rFonts w:ascii="Times New Roman" w:hAnsi="Times New Roman"/>
          <w:color w:val="auto"/>
          <w:sz w:val="24"/>
          <w:szCs w:val="24"/>
        </w:rPr>
      </w:pPr>
    </w:p>
    <w:p w14:paraId="03DE96C6" w14:textId="0428DB7A" w:rsidR="00511AFE" w:rsidRPr="00A46DF9" w:rsidRDefault="00511AFE" w:rsidP="00511AFE">
      <w:pPr>
        <w:rPr>
          <w:rFonts w:ascii="Times New Roman" w:hAnsi="Times New Roman"/>
          <w:b/>
          <w:bCs/>
          <w:color w:val="auto"/>
          <w:sz w:val="24"/>
          <w:szCs w:val="24"/>
        </w:rPr>
      </w:pPr>
      <w:r w:rsidRPr="00A46DF9">
        <w:rPr>
          <w:rFonts w:ascii="Times New Roman" w:hAnsi="Times New Roman"/>
          <w:b/>
          <w:bCs/>
          <w:color w:val="auto"/>
          <w:sz w:val="24"/>
          <w:szCs w:val="24"/>
        </w:rPr>
        <w:t>Document Analysis:</w:t>
      </w:r>
    </w:p>
    <w:p w14:paraId="075A9F8D" w14:textId="70C3420E" w:rsidR="009741DA" w:rsidRPr="00846D03" w:rsidRDefault="00511AFE" w:rsidP="00B57FD4">
      <w:pPr>
        <w:spacing w:line="360" w:lineRule="auto"/>
        <w:jc w:val="both"/>
        <w:rPr>
          <w:rFonts w:ascii="Times New Roman" w:hAnsi="Times New Roman"/>
          <w:color w:val="auto"/>
          <w:sz w:val="28"/>
          <w:szCs w:val="28"/>
        </w:rPr>
      </w:pPr>
      <w:r w:rsidRPr="00A46DF9">
        <w:rPr>
          <w:rFonts w:ascii="Times New Roman" w:hAnsi="Times New Roman"/>
          <w:color w:val="auto"/>
          <w:sz w:val="24"/>
          <w:szCs w:val="24"/>
        </w:rPr>
        <w:t xml:space="preserve">Existing documentation, such as process manuals and financial reports, was meticulously examined to supplement insights gathered from interviews and observations. The analysis focused on ensuring consistency, compliance with industry regulations, and alignment with established practices. Any gaps or redundancies identified in the documentation were </w:t>
      </w:r>
      <w:r w:rsidR="00D3528F" w:rsidRPr="00A46DF9">
        <w:rPr>
          <w:rFonts w:ascii="Times New Roman" w:hAnsi="Times New Roman"/>
          <w:color w:val="auto"/>
          <w:sz w:val="24"/>
          <w:szCs w:val="24"/>
        </w:rPr>
        <w:t>noted</w:t>
      </w:r>
      <w:r w:rsidRPr="00A46DF9">
        <w:rPr>
          <w:rFonts w:ascii="Times New Roman" w:hAnsi="Times New Roman"/>
          <w:color w:val="auto"/>
          <w:sz w:val="24"/>
          <w:szCs w:val="24"/>
        </w:rPr>
        <w:t>, providing valuable guidance for the development of the computer shop management system. Copies of the analyzed documents will be included in the appendix to support the findings and conclusions drawn from the fact-finding process.</w:t>
      </w:r>
    </w:p>
    <w:p w14:paraId="5AB3D3C3" w14:textId="77777777" w:rsidR="009741DA" w:rsidRPr="00A46DF9" w:rsidRDefault="009741DA" w:rsidP="009741DA">
      <w:pPr>
        <w:rPr>
          <w:rFonts w:ascii="Times New Roman" w:hAnsi="Times New Roman"/>
          <w:color w:val="auto"/>
          <w:sz w:val="24"/>
          <w:szCs w:val="24"/>
        </w:rPr>
      </w:pPr>
      <w:r w:rsidRPr="00A46DF9">
        <w:rPr>
          <w:rFonts w:ascii="Times New Roman" w:hAnsi="Times New Roman"/>
          <w:b/>
          <w:bCs/>
          <w:color w:val="auto"/>
          <w:sz w:val="24"/>
          <w:szCs w:val="24"/>
        </w:rPr>
        <w:t>Gathering Information from Software Development Services Request Form:</w:t>
      </w:r>
    </w:p>
    <w:p w14:paraId="02E42F5F" w14:textId="037339D2" w:rsidR="00B57FD4" w:rsidRDefault="009741DA" w:rsidP="00B57FD4">
      <w:pPr>
        <w:spacing w:line="360" w:lineRule="auto"/>
        <w:jc w:val="both"/>
        <w:rPr>
          <w:rFonts w:ascii="Times New Roman" w:hAnsi="Times New Roman"/>
          <w:color w:val="auto"/>
          <w:sz w:val="24"/>
          <w:szCs w:val="24"/>
        </w:rPr>
      </w:pPr>
      <w:r w:rsidRPr="00A46DF9">
        <w:rPr>
          <w:rFonts w:ascii="Times New Roman" w:hAnsi="Times New Roman"/>
          <w:color w:val="auto"/>
          <w:sz w:val="24"/>
          <w:szCs w:val="24"/>
        </w:rPr>
        <w:t>Information gathered from the software development services request form provided additional insights into the specific requirements and expectations of RK Computers and CCTV Operators regarding the computer shop management system. This document facilitated a structured approach to capturing essential details, such as desired features, integration capabilities, and timelines. By incorporating this information into the fact-finding process, the analysis was enriched with a clear understanding of the organization's immediate needs and long-term objectives, ensuring alignment with project goals and stakeholder expectations</w:t>
      </w:r>
      <w:r w:rsidR="00A157BD" w:rsidRPr="00A46DF9">
        <w:rPr>
          <w:rFonts w:ascii="Times New Roman" w:hAnsi="Times New Roman"/>
          <w:color w:val="auto"/>
          <w:sz w:val="24"/>
          <w:szCs w:val="24"/>
        </w:rPr>
        <w:t>.</w:t>
      </w:r>
      <w:r w:rsidR="00FF0754">
        <w:rPr>
          <w:rFonts w:ascii="Times New Roman" w:hAnsi="Times New Roman"/>
          <w:color w:val="auto"/>
          <w:sz w:val="24"/>
          <w:szCs w:val="24"/>
        </w:rPr>
        <w:t xml:space="preserve"> Form will</w:t>
      </w:r>
      <w:r w:rsidR="00FF0754" w:rsidRPr="00A46DF9">
        <w:rPr>
          <w:rFonts w:ascii="Times New Roman" w:hAnsi="Times New Roman"/>
          <w:color w:val="auto"/>
          <w:sz w:val="24"/>
          <w:szCs w:val="24"/>
        </w:rPr>
        <w:t xml:space="preserve"> be included in the appendix for reference.</w:t>
      </w:r>
    </w:p>
    <w:p w14:paraId="54C5E0A7" w14:textId="77777777" w:rsidR="00B57FD4" w:rsidRDefault="00B57FD4" w:rsidP="00B57FD4">
      <w:pPr>
        <w:spacing w:line="360" w:lineRule="auto"/>
        <w:jc w:val="both"/>
        <w:rPr>
          <w:rFonts w:ascii="Times New Roman" w:hAnsi="Times New Roman"/>
          <w:color w:val="auto"/>
          <w:sz w:val="24"/>
          <w:szCs w:val="24"/>
        </w:rPr>
      </w:pPr>
    </w:p>
    <w:p w14:paraId="5D6986B0" w14:textId="77777777" w:rsidR="00B57FD4" w:rsidRDefault="00B57FD4" w:rsidP="00B57FD4">
      <w:pPr>
        <w:spacing w:line="360" w:lineRule="auto"/>
        <w:jc w:val="both"/>
        <w:rPr>
          <w:rFonts w:ascii="Times New Roman" w:hAnsi="Times New Roman"/>
          <w:color w:val="auto"/>
          <w:sz w:val="24"/>
          <w:szCs w:val="24"/>
        </w:rPr>
      </w:pPr>
    </w:p>
    <w:p w14:paraId="097117E0" w14:textId="77777777" w:rsidR="00B57FD4" w:rsidRDefault="00B57FD4" w:rsidP="00B57FD4">
      <w:pPr>
        <w:spacing w:line="360" w:lineRule="auto"/>
        <w:jc w:val="both"/>
        <w:rPr>
          <w:rFonts w:ascii="Times New Roman" w:hAnsi="Times New Roman"/>
          <w:color w:val="auto"/>
          <w:sz w:val="24"/>
          <w:szCs w:val="24"/>
        </w:rPr>
      </w:pPr>
    </w:p>
    <w:p w14:paraId="6B27B0DD" w14:textId="77777777" w:rsidR="00B57FD4" w:rsidRDefault="00B57FD4" w:rsidP="00B57FD4">
      <w:pPr>
        <w:spacing w:line="360" w:lineRule="auto"/>
        <w:jc w:val="both"/>
        <w:rPr>
          <w:rFonts w:ascii="Times New Roman" w:hAnsi="Times New Roman"/>
          <w:color w:val="auto"/>
          <w:sz w:val="24"/>
          <w:szCs w:val="24"/>
        </w:rPr>
      </w:pPr>
    </w:p>
    <w:p w14:paraId="0FB60275" w14:textId="77777777" w:rsidR="00B57FD4" w:rsidRDefault="00B57FD4" w:rsidP="00B57FD4">
      <w:pPr>
        <w:spacing w:line="360" w:lineRule="auto"/>
        <w:jc w:val="both"/>
        <w:rPr>
          <w:rFonts w:ascii="Times New Roman" w:hAnsi="Times New Roman"/>
          <w:color w:val="auto"/>
          <w:sz w:val="24"/>
          <w:szCs w:val="24"/>
        </w:rPr>
      </w:pPr>
    </w:p>
    <w:p w14:paraId="2648A4BC" w14:textId="77777777" w:rsidR="00B57FD4" w:rsidRDefault="00B57FD4" w:rsidP="00B57FD4">
      <w:pPr>
        <w:spacing w:line="360" w:lineRule="auto"/>
        <w:jc w:val="both"/>
        <w:rPr>
          <w:rFonts w:ascii="Times New Roman" w:hAnsi="Times New Roman"/>
          <w:color w:val="auto"/>
          <w:sz w:val="24"/>
          <w:szCs w:val="24"/>
        </w:rPr>
      </w:pPr>
    </w:p>
    <w:p w14:paraId="1A8A12F1" w14:textId="77777777" w:rsidR="00B57FD4" w:rsidRDefault="00B57FD4" w:rsidP="00B57FD4">
      <w:pPr>
        <w:spacing w:line="360" w:lineRule="auto"/>
        <w:jc w:val="both"/>
        <w:rPr>
          <w:rFonts w:ascii="Times New Roman" w:hAnsi="Times New Roman"/>
          <w:color w:val="auto"/>
          <w:sz w:val="24"/>
          <w:szCs w:val="24"/>
        </w:rPr>
      </w:pPr>
    </w:p>
    <w:p w14:paraId="72C07C54" w14:textId="77777777" w:rsidR="00B57FD4" w:rsidRDefault="00B57FD4" w:rsidP="00B57FD4">
      <w:pPr>
        <w:spacing w:line="360" w:lineRule="auto"/>
        <w:jc w:val="both"/>
        <w:rPr>
          <w:rFonts w:ascii="Times New Roman" w:hAnsi="Times New Roman"/>
          <w:color w:val="auto"/>
          <w:sz w:val="24"/>
          <w:szCs w:val="24"/>
        </w:rPr>
      </w:pPr>
    </w:p>
    <w:p w14:paraId="74D8E774" w14:textId="77777777" w:rsidR="00B57FD4" w:rsidRDefault="00B57FD4" w:rsidP="00B57FD4">
      <w:pPr>
        <w:spacing w:line="360" w:lineRule="auto"/>
        <w:jc w:val="both"/>
        <w:rPr>
          <w:rFonts w:ascii="Times New Roman" w:hAnsi="Times New Roman"/>
          <w:color w:val="auto"/>
          <w:sz w:val="24"/>
          <w:szCs w:val="24"/>
        </w:rPr>
      </w:pPr>
    </w:p>
    <w:p w14:paraId="32319329" w14:textId="77777777" w:rsidR="00B57FD4" w:rsidRDefault="00B57FD4" w:rsidP="00B57FD4">
      <w:pPr>
        <w:spacing w:line="360" w:lineRule="auto"/>
        <w:jc w:val="both"/>
        <w:rPr>
          <w:rFonts w:ascii="Times New Roman" w:hAnsi="Times New Roman"/>
          <w:color w:val="auto"/>
          <w:sz w:val="24"/>
          <w:szCs w:val="24"/>
        </w:rPr>
      </w:pPr>
    </w:p>
    <w:p w14:paraId="724ACE10" w14:textId="77777777" w:rsidR="00B57FD4" w:rsidRDefault="00B57FD4" w:rsidP="00B57FD4">
      <w:pPr>
        <w:spacing w:line="360" w:lineRule="auto"/>
        <w:jc w:val="both"/>
        <w:rPr>
          <w:rFonts w:ascii="Times New Roman" w:hAnsi="Times New Roman"/>
          <w:color w:val="auto"/>
          <w:sz w:val="24"/>
          <w:szCs w:val="24"/>
        </w:rPr>
      </w:pPr>
    </w:p>
    <w:p w14:paraId="5D3749B1" w14:textId="77777777" w:rsidR="00B57FD4" w:rsidRDefault="00B57FD4" w:rsidP="00B57FD4">
      <w:pPr>
        <w:spacing w:line="360" w:lineRule="auto"/>
        <w:jc w:val="both"/>
        <w:rPr>
          <w:rFonts w:ascii="Times New Roman" w:hAnsi="Times New Roman"/>
          <w:color w:val="auto"/>
          <w:sz w:val="24"/>
          <w:szCs w:val="24"/>
        </w:rPr>
      </w:pPr>
    </w:p>
    <w:p w14:paraId="48DF0865" w14:textId="77777777" w:rsidR="00B57FD4" w:rsidRDefault="00B57FD4" w:rsidP="00B57FD4">
      <w:pPr>
        <w:spacing w:line="360" w:lineRule="auto"/>
        <w:jc w:val="both"/>
        <w:rPr>
          <w:rFonts w:ascii="Times New Roman" w:hAnsi="Times New Roman"/>
          <w:color w:val="auto"/>
          <w:sz w:val="24"/>
          <w:szCs w:val="24"/>
        </w:rPr>
      </w:pPr>
    </w:p>
    <w:p w14:paraId="76BE4449" w14:textId="77777777" w:rsidR="00B57FD4" w:rsidRPr="00846D03" w:rsidRDefault="00B57FD4" w:rsidP="00B57FD4">
      <w:pPr>
        <w:spacing w:line="360" w:lineRule="auto"/>
        <w:jc w:val="both"/>
        <w:rPr>
          <w:rFonts w:ascii="Times New Roman" w:hAnsi="Times New Roman"/>
          <w:color w:val="auto"/>
          <w:sz w:val="28"/>
          <w:szCs w:val="28"/>
        </w:rPr>
      </w:pPr>
    </w:p>
    <w:p w14:paraId="04022E22" w14:textId="77777777" w:rsidR="00222B49" w:rsidRPr="00846D03" w:rsidRDefault="00222B49" w:rsidP="009741DA">
      <w:pPr>
        <w:rPr>
          <w:rFonts w:ascii="Times New Roman" w:hAnsi="Times New Roman"/>
          <w:color w:val="auto"/>
          <w:sz w:val="28"/>
          <w:szCs w:val="28"/>
        </w:rPr>
      </w:pPr>
    </w:p>
    <w:tbl>
      <w:tblPr>
        <w:tblStyle w:val="TableGrid"/>
        <w:tblpPr w:leftFromText="180" w:rightFromText="180" w:vertAnchor="text" w:horzAnchor="margin" w:tblpY="25"/>
        <w:tblW w:w="9985" w:type="dxa"/>
        <w:tblLook w:val="04A0" w:firstRow="1" w:lastRow="0" w:firstColumn="1" w:lastColumn="0" w:noHBand="0" w:noVBand="1"/>
      </w:tblPr>
      <w:tblGrid>
        <w:gridCol w:w="1795"/>
        <w:gridCol w:w="1663"/>
        <w:gridCol w:w="2027"/>
        <w:gridCol w:w="4500"/>
      </w:tblGrid>
      <w:tr w:rsidR="00222B49" w:rsidRPr="00A46DF9" w14:paraId="13F11202" w14:textId="77777777" w:rsidTr="00222B49">
        <w:tc>
          <w:tcPr>
            <w:tcW w:w="1795" w:type="dxa"/>
            <w:shd w:val="clear" w:color="auto" w:fill="AEAAAA" w:themeFill="background2" w:themeFillShade="BF"/>
          </w:tcPr>
          <w:p w14:paraId="29B32648" w14:textId="77777777" w:rsidR="00222B49" w:rsidRPr="00A46DF9" w:rsidRDefault="00222B49" w:rsidP="00222B49">
            <w:pPr>
              <w:rPr>
                <w:rFonts w:ascii="Times New Roman" w:hAnsi="Times New Roman"/>
                <w:color w:val="auto"/>
                <w:sz w:val="24"/>
                <w:szCs w:val="24"/>
              </w:rPr>
            </w:pPr>
            <w:r w:rsidRPr="00A46DF9">
              <w:rPr>
                <w:rFonts w:ascii="Times New Roman" w:hAnsi="Times New Roman"/>
                <w:color w:val="auto"/>
                <w:sz w:val="24"/>
                <w:szCs w:val="24"/>
              </w:rPr>
              <w:t>Method</w:t>
            </w:r>
          </w:p>
        </w:tc>
        <w:tc>
          <w:tcPr>
            <w:tcW w:w="1663" w:type="dxa"/>
            <w:shd w:val="clear" w:color="auto" w:fill="AEAAAA" w:themeFill="background2" w:themeFillShade="BF"/>
          </w:tcPr>
          <w:p w14:paraId="58D067CE" w14:textId="77777777" w:rsidR="00222B49" w:rsidRPr="00A46DF9" w:rsidRDefault="00222B49" w:rsidP="00222B49">
            <w:pPr>
              <w:rPr>
                <w:rFonts w:ascii="Times New Roman" w:hAnsi="Times New Roman"/>
                <w:color w:val="auto"/>
                <w:sz w:val="24"/>
                <w:szCs w:val="24"/>
              </w:rPr>
            </w:pPr>
            <w:r w:rsidRPr="00A46DF9">
              <w:rPr>
                <w:rFonts w:ascii="Times New Roman" w:hAnsi="Times New Roman"/>
                <w:color w:val="auto"/>
                <w:sz w:val="24"/>
                <w:szCs w:val="24"/>
              </w:rPr>
              <w:t>Conducted On</w:t>
            </w:r>
          </w:p>
        </w:tc>
        <w:tc>
          <w:tcPr>
            <w:tcW w:w="2027" w:type="dxa"/>
            <w:shd w:val="clear" w:color="auto" w:fill="AEAAAA" w:themeFill="background2" w:themeFillShade="BF"/>
          </w:tcPr>
          <w:p w14:paraId="4E2B26E5" w14:textId="77777777" w:rsidR="00222B49" w:rsidRPr="00A46DF9" w:rsidRDefault="00222B49" w:rsidP="00222B49">
            <w:pPr>
              <w:rPr>
                <w:rFonts w:ascii="Times New Roman" w:hAnsi="Times New Roman"/>
                <w:color w:val="auto"/>
                <w:sz w:val="24"/>
                <w:szCs w:val="24"/>
              </w:rPr>
            </w:pPr>
            <w:r w:rsidRPr="00A46DF9">
              <w:rPr>
                <w:rFonts w:ascii="Times New Roman" w:hAnsi="Times New Roman"/>
                <w:color w:val="auto"/>
                <w:sz w:val="24"/>
                <w:szCs w:val="24"/>
              </w:rPr>
              <w:t>Methodology</w:t>
            </w:r>
          </w:p>
        </w:tc>
        <w:tc>
          <w:tcPr>
            <w:tcW w:w="4500" w:type="dxa"/>
            <w:shd w:val="clear" w:color="auto" w:fill="AEAAAA" w:themeFill="background2" w:themeFillShade="BF"/>
          </w:tcPr>
          <w:p w14:paraId="68800FF5" w14:textId="77777777" w:rsidR="00222B49" w:rsidRPr="00A46DF9" w:rsidRDefault="00222B49" w:rsidP="00222B49">
            <w:pPr>
              <w:rPr>
                <w:rFonts w:ascii="Times New Roman" w:hAnsi="Times New Roman"/>
                <w:color w:val="auto"/>
                <w:sz w:val="24"/>
                <w:szCs w:val="24"/>
              </w:rPr>
            </w:pPr>
            <w:r w:rsidRPr="00A46DF9">
              <w:rPr>
                <w:rFonts w:ascii="Times New Roman" w:hAnsi="Times New Roman"/>
                <w:color w:val="auto"/>
                <w:sz w:val="24"/>
                <w:szCs w:val="24"/>
              </w:rPr>
              <w:t>Significance</w:t>
            </w:r>
          </w:p>
        </w:tc>
      </w:tr>
      <w:tr w:rsidR="00222B49" w:rsidRPr="00A46DF9" w14:paraId="5D4C2F6C" w14:textId="77777777" w:rsidTr="00222B49">
        <w:tc>
          <w:tcPr>
            <w:tcW w:w="1795" w:type="dxa"/>
          </w:tcPr>
          <w:p w14:paraId="224C8EB3" w14:textId="77777777" w:rsidR="00222B49" w:rsidRPr="00A46DF9" w:rsidRDefault="00222B49" w:rsidP="00222B49">
            <w:pPr>
              <w:rPr>
                <w:rFonts w:ascii="Times New Roman" w:hAnsi="Times New Roman"/>
                <w:color w:val="auto"/>
                <w:sz w:val="24"/>
                <w:szCs w:val="24"/>
              </w:rPr>
            </w:pPr>
            <w:r w:rsidRPr="00A46DF9">
              <w:rPr>
                <w:rFonts w:ascii="Times New Roman" w:hAnsi="Times New Roman"/>
                <w:color w:val="auto"/>
                <w:sz w:val="24"/>
                <w:szCs w:val="24"/>
              </w:rPr>
              <w:t>Stakeholder Interviews</w:t>
            </w:r>
          </w:p>
        </w:tc>
        <w:tc>
          <w:tcPr>
            <w:tcW w:w="1663" w:type="dxa"/>
          </w:tcPr>
          <w:p w14:paraId="6E0B36CD" w14:textId="3E138E71" w:rsidR="00222B49" w:rsidRPr="00A46DF9" w:rsidRDefault="00222B49" w:rsidP="00222B49">
            <w:pPr>
              <w:rPr>
                <w:rFonts w:ascii="Times New Roman" w:hAnsi="Times New Roman"/>
                <w:color w:val="auto"/>
                <w:sz w:val="24"/>
                <w:szCs w:val="24"/>
              </w:rPr>
            </w:pPr>
            <w:r w:rsidRPr="00A46DF9">
              <w:rPr>
                <w:rFonts w:ascii="Times New Roman" w:hAnsi="Times New Roman"/>
                <w:color w:val="auto"/>
                <w:sz w:val="24"/>
                <w:szCs w:val="24"/>
              </w:rPr>
              <w:t>2024/02/</w:t>
            </w:r>
            <w:r w:rsidR="00054042" w:rsidRPr="00A46DF9">
              <w:rPr>
                <w:rFonts w:ascii="Times New Roman" w:hAnsi="Times New Roman"/>
                <w:color w:val="auto"/>
                <w:sz w:val="24"/>
                <w:szCs w:val="24"/>
              </w:rPr>
              <w:t>24</w:t>
            </w:r>
          </w:p>
        </w:tc>
        <w:tc>
          <w:tcPr>
            <w:tcW w:w="2027" w:type="dxa"/>
          </w:tcPr>
          <w:p w14:paraId="3F424524" w14:textId="77777777" w:rsidR="00222B49" w:rsidRPr="00A46DF9" w:rsidRDefault="00222B49" w:rsidP="00222B49">
            <w:pPr>
              <w:rPr>
                <w:rFonts w:ascii="Times New Roman" w:hAnsi="Times New Roman"/>
                <w:color w:val="auto"/>
                <w:sz w:val="24"/>
                <w:szCs w:val="24"/>
              </w:rPr>
            </w:pPr>
            <w:r w:rsidRPr="00A46DF9">
              <w:rPr>
                <w:rFonts w:ascii="Times New Roman" w:hAnsi="Times New Roman"/>
                <w:color w:val="auto"/>
                <w:sz w:val="24"/>
                <w:szCs w:val="24"/>
              </w:rPr>
              <w:t>Individual and group interviews with management, technicians, and customer service representatives</w:t>
            </w:r>
          </w:p>
        </w:tc>
        <w:tc>
          <w:tcPr>
            <w:tcW w:w="4500" w:type="dxa"/>
          </w:tcPr>
          <w:p w14:paraId="6C635ADB" w14:textId="77777777" w:rsidR="00222B49" w:rsidRPr="00A46DF9" w:rsidRDefault="00222B49">
            <w:pPr>
              <w:pStyle w:val="ListParagraph"/>
              <w:numPr>
                <w:ilvl w:val="0"/>
                <w:numId w:val="3"/>
              </w:numPr>
              <w:rPr>
                <w:rFonts w:ascii="Times New Roman" w:hAnsi="Times New Roman"/>
                <w:color w:val="auto"/>
                <w:sz w:val="24"/>
                <w:szCs w:val="24"/>
              </w:rPr>
            </w:pPr>
            <w:r w:rsidRPr="00A46DF9">
              <w:rPr>
                <w:rFonts w:ascii="Times New Roman" w:hAnsi="Times New Roman"/>
                <w:color w:val="auto"/>
                <w:sz w:val="24"/>
                <w:szCs w:val="24"/>
              </w:rPr>
              <w:t xml:space="preserve">Utilized open-ended questions and active listening to understand roles, responsibilities, challenges, and expectations. Identified specific pain points and areas for improvement. </w:t>
            </w:r>
          </w:p>
          <w:p w14:paraId="3AA16929" w14:textId="77777777" w:rsidR="00222B49" w:rsidRPr="00A46DF9" w:rsidRDefault="00222B49">
            <w:pPr>
              <w:pStyle w:val="ListParagraph"/>
              <w:numPr>
                <w:ilvl w:val="0"/>
                <w:numId w:val="3"/>
              </w:numPr>
              <w:rPr>
                <w:rFonts w:ascii="Times New Roman" w:hAnsi="Times New Roman"/>
                <w:color w:val="auto"/>
                <w:sz w:val="24"/>
                <w:szCs w:val="24"/>
              </w:rPr>
            </w:pPr>
            <w:r w:rsidRPr="00A46DF9">
              <w:rPr>
                <w:rFonts w:ascii="Times New Roman" w:hAnsi="Times New Roman"/>
                <w:color w:val="auto"/>
                <w:sz w:val="24"/>
                <w:szCs w:val="24"/>
              </w:rPr>
              <w:t>Gain in-depth insight into the perspectives and experiences of key stakeholders, facilitating a comprehensive understanding of the organization's needs and priorities.</w:t>
            </w:r>
          </w:p>
        </w:tc>
      </w:tr>
      <w:tr w:rsidR="00222B49" w:rsidRPr="00A46DF9" w14:paraId="069F3DA6" w14:textId="77777777" w:rsidTr="00222B49">
        <w:tc>
          <w:tcPr>
            <w:tcW w:w="1795" w:type="dxa"/>
          </w:tcPr>
          <w:p w14:paraId="4EC420CB" w14:textId="77777777" w:rsidR="00222B49" w:rsidRPr="00A46DF9" w:rsidRDefault="00222B49" w:rsidP="00222B49">
            <w:pPr>
              <w:rPr>
                <w:rFonts w:ascii="Times New Roman" w:hAnsi="Times New Roman"/>
                <w:color w:val="auto"/>
                <w:sz w:val="24"/>
                <w:szCs w:val="24"/>
              </w:rPr>
            </w:pPr>
            <w:r w:rsidRPr="00A46DF9">
              <w:rPr>
                <w:rFonts w:ascii="Times New Roman" w:hAnsi="Times New Roman"/>
                <w:color w:val="auto"/>
                <w:sz w:val="24"/>
                <w:szCs w:val="24"/>
              </w:rPr>
              <w:t>Observational Studies</w:t>
            </w:r>
          </w:p>
        </w:tc>
        <w:tc>
          <w:tcPr>
            <w:tcW w:w="1663" w:type="dxa"/>
          </w:tcPr>
          <w:p w14:paraId="552AEE6D" w14:textId="3F9F1F36" w:rsidR="00222B49" w:rsidRPr="00A46DF9" w:rsidRDefault="00222B49" w:rsidP="00222B49">
            <w:pPr>
              <w:rPr>
                <w:rFonts w:ascii="Times New Roman" w:hAnsi="Times New Roman"/>
                <w:color w:val="auto"/>
                <w:sz w:val="24"/>
                <w:szCs w:val="24"/>
              </w:rPr>
            </w:pPr>
            <w:r w:rsidRPr="00A46DF9">
              <w:rPr>
                <w:rFonts w:ascii="Times New Roman" w:hAnsi="Times New Roman"/>
                <w:color w:val="auto"/>
                <w:sz w:val="24"/>
                <w:szCs w:val="24"/>
              </w:rPr>
              <w:t>2024/0</w:t>
            </w:r>
            <w:r w:rsidR="00054042" w:rsidRPr="00A46DF9">
              <w:rPr>
                <w:rFonts w:ascii="Times New Roman" w:hAnsi="Times New Roman"/>
                <w:color w:val="auto"/>
                <w:sz w:val="24"/>
                <w:szCs w:val="24"/>
              </w:rPr>
              <w:t>3</w:t>
            </w:r>
            <w:r w:rsidRPr="00A46DF9">
              <w:rPr>
                <w:rFonts w:ascii="Times New Roman" w:hAnsi="Times New Roman"/>
                <w:color w:val="auto"/>
                <w:sz w:val="24"/>
                <w:szCs w:val="24"/>
              </w:rPr>
              <w:t>/</w:t>
            </w:r>
            <w:r w:rsidR="00054042" w:rsidRPr="00A46DF9">
              <w:rPr>
                <w:rFonts w:ascii="Times New Roman" w:hAnsi="Times New Roman"/>
                <w:color w:val="auto"/>
                <w:sz w:val="24"/>
                <w:szCs w:val="24"/>
              </w:rPr>
              <w:t>02</w:t>
            </w:r>
          </w:p>
        </w:tc>
        <w:tc>
          <w:tcPr>
            <w:tcW w:w="2027" w:type="dxa"/>
          </w:tcPr>
          <w:p w14:paraId="6B09ADE7" w14:textId="77777777" w:rsidR="00222B49" w:rsidRPr="00A46DF9" w:rsidRDefault="00222B49" w:rsidP="00222B49">
            <w:pPr>
              <w:rPr>
                <w:rFonts w:ascii="Times New Roman" w:hAnsi="Times New Roman"/>
                <w:color w:val="auto"/>
                <w:sz w:val="24"/>
                <w:szCs w:val="24"/>
              </w:rPr>
            </w:pPr>
            <w:r w:rsidRPr="00A46DF9">
              <w:rPr>
                <w:rFonts w:ascii="Times New Roman" w:hAnsi="Times New Roman"/>
                <w:color w:val="auto"/>
                <w:sz w:val="24"/>
                <w:szCs w:val="24"/>
              </w:rPr>
              <w:t>Detailed observation of workflow stages including client interactions, quality control, inventory management</w:t>
            </w:r>
          </w:p>
        </w:tc>
        <w:tc>
          <w:tcPr>
            <w:tcW w:w="4500" w:type="dxa"/>
          </w:tcPr>
          <w:p w14:paraId="6D615CBE" w14:textId="77777777" w:rsidR="00222B49" w:rsidRPr="00A46DF9" w:rsidRDefault="00222B49">
            <w:pPr>
              <w:pStyle w:val="ListParagraph"/>
              <w:numPr>
                <w:ilvl w:val="0"/>
                <w:numId w:val="3"/>
              </w:numPr>
              <w:rPr>
                <w:rFonts w:ascii="Times New Roman" w:hAnsi="Times New Roman"/>
                <w:color w:val="auto"/>
                <w:sz w:val="24"/>
                <w:szCs w:val="24"/>
              </w:rPr>
            </w:pPr>
            <w:r w:rsidRPr="00A46DF9">
              <w:rPr>
                <w:rFonts w:ascii="Times New Roman" w:hAnsi="Times New Roman"/>
                <w:color w:val="auto"/>
                <w:sz w:val="24"/>
                <w:szCs w:val="24"/>
              </w:rPr>
              <w:t>Engaged with personnel in their work environment, documenting observations and challenges. Provided insights into team dynamics, communication patterns, and decision-making processes.</w:t>
            </w:r>
          </w:p>
          <w:p w14:paraId="4B2FDF88" w14:textId="77777777" w:rsidR="00222B49" w:rsidRPr="00A46DF9" w:rsidRDefault="00222B49">
            <w:pPr>
              <w:pStyle w:val="ListParagraph"/>
              <w:numPr>
                <w:ilvl w:val="0"/>
                <w:numId w:val="3"/>
              </w:numPr>
              <w:rPr>
                <w:rFonts w:ascii="Times New Roman" w:hAnsi="Times New Roman"/>
                <w:color w:val="auto"/>
                <w:sz w:val="24"/>
                <w:szCs w:val="24"/>
              </w:rPr>
            </w:pPr>
            <w:r w:rsidRPr="00A46DF9">
              <w:rPr>
                <w:rFonts w:ascii="Times New Roman" w:hAnsi="Times New Roman"/>
                <w:color w:val="auto"/>
                <w:sz w:val="24"/>
                <w:szCs w:val="24"/>
              </w:rPr>
              <w:t xml:space="preserve"> Allowed for the identification of operational bottlenecks and areas for optimization, ensuring that the proposed system addresses real-world challenges effectively.</w:t>
            </w:r>
          </w:p>
        </w:tc>
      </w:tr>
      <w:tr w:rsidR="00222B49" w:rsidRPr="00A46DF9" w14:paraId="66084B29" w14:textId="77777777" w:rsidTr="00222B49">
        <w:tc>
          <w:tcPr>
            <w:tcW w:w="1795" w:type="dxa"/>
          </w:tcPr>
          <w:p w14:paraId="260CC998" w14:textId="77777777" w:rsidR="00222B49" w:rsidRPr="00A46DF9" w:rsidRDefault="00222B49" w:rsidP="00222B49">
            <w:pPr>
              <w:rPr>
                <w:rFonts w:ascii="Times New Roman" w:hAnsi="Times New Roman"/>
                <w:color w:val="auto"/>
                <w:sz w:val="24"/>
                <w:szCs w:val="24"/>
              </w:rPr>
            </w:pPr>
            <w:r w:rsidRPr="00A46DF9">
              <w:rPr>
                <w:rFonts w:ascii="Times New Roman" w:hAnsi="Times New Roman"/>
                <w:color w:val="auto"/>
                <w:sz w:val="24"/>
                <w:szCs w:val="24"/>
              </w:rPr>
              <w:t>Document Analysis</w:t>
            </w:r>
          </w:p>
        </w:tc>
        <w:tc>
          <w:tcPr>
            <w:tcW w:w="1663" w:type="dxa"/>
          </w:tcPr>
          <w:p w14:paraId="539EA036" w14:textId="3A1E4BF3" w:rsidR="00222B49" w:rsidRPr="00A46DF9" w:rsidRDefault="00222B49" w:rsidP="00222B49">
            <w:pPr>
              <w:rPr>
                <w:rFonts w:ascii="Times New Roman" w:hAnsi="Times New Roman"/>
                <w:color w:val="auto"/>
                <w:sz w:val="24"/>
                <w:szCs w:val="24"/>
              </w:rPr>
            </w:pPr>
            <w:r w:rsidRPr="00A46DF9">
              <w:rPr>
                <w:rFonts w:ascii="Times New Roman" w:hAnsi="Times New Roman"/>
                <w:color w:val="auto"/>
                <w:sz w:val="24"/>
                <w:szCs w:val="24"/>
              </w:rPr>
              <w:t>2024/0</w:t>
            </w:r>
            <w:r w:rsidR="00054042" w:rsidRPr="00A46DF9">
              <w:rPr>
                <w:rFonts w:ascii="Times New Roman" w:hAnsi="Times New Roman"/>
                <w:color w:val="auto"/>
                <w:sz w:val="24"/>
                <w:szCs w:val="24"/>
              </w:rPr>
              <w:t>3</w:t>
            </w:r>
            <w:r w:rsidRPr="00A46DF9">
              <w:rPr>
                <w:rFonts w:ascii="Times New Roman" w:hAnsi="Times New Roman"/>
                <w:color w:val="auto"/>
                <w:sz w:val="24"/>
                <w:szCs w:val="24"/>
              </w:rPr>
              <w:t>/</w:t>
            </w:r>
            <w:r w:rsidR="00054042" w:rsidRPr="00A46DF9">
              <w:rPr>
                <w:rFonts w:ascii="Times New Roman" w:hAnsi="Times New Roman"/>
                <w:color w:val="auto"/>
                <w:sz w:val="24"/>
                <w:szCs w:val="24"/>
              </w:rPr>
              <w:t>02</w:t>
            </w:r>
          </w:p>
        </w:tc>
        <w:tc>
          <w:tcPr>
            <w:tcW w:w="2027" w:type="dxa"/>
          </w:tcPr>
          <w:p w14:paraId="07752936" w14:textId="77777777" w:rsidR="00222B49" w:rsidRPr="00A46DF9" w:rsidRDefault="00222B49" w:rsidP="00222B49">
            <w:pPr>
              <w:rPr>
                <w:rFonts w:ascii="Times New Roman" w:hAnsi="Times New Roman"/>
                <w:color w:val="auto"/>
                <w:sz w:val="24"/>
                <w:szCs w:val="24"/>
              </w:rPr>
            </w:pPr>
            <w:r w:rsidRPr="00A46DF9">
              <w:rPr>
                <w:rFonts w:ascii="Times New Roman" w:hAnsi="Times New Roman"/>
                <w:color w:val="auto"/>
                <w:sz w:val="24"/>
                <w:szCs w:val="24"/>
              </w:rPr>
              <w:t>Examination of existing documentation such as process manuals and financial reports</w:t>
            </w:r>
          </w:p>
        </w:tc>
        <w:tc>
          <w:tcPr>
            <w:tcW w:w="4500" w:type="dxa"/>
          </w:tcPr>
          <w:p w14:paraId="34BABE2E" w14:textId="77777777" w:rsidR="00222B49" w:rsidRPr="00A46DF9" w:rsidRDefault="00222B49">
            <w:pPr>
              <w:pStyle w:val="ListParagraph"/>
              <w:numPr>
                <w:ilvl w:val="0"/>
                <w:numId w:val="3"/>
              </w:numPr>
              <w:rPr>
                <w:rFonts w:ascii="Times New Roman" w:hAnsi="Times New Roman"/>
                <w:color w:val="auto"/>
                <w:sz w:val="24"/>
                <w:szCs w:val="24"/>
              </w:rPr>
            </w:pPr>
            <w:r w:rsidRPr="00A46DF9">
              <w:rPr>
                <w:rFonts w:ascii="Times New Roman" w:hAnsi="Times New Roman"/>
                <w:color w:val="auto"/>
                <w:sz w:val="24"/>
                <w:szCs w:val="24"/>
              </w:rPr>
              <w:t>Analyzed documentation for consistency, compliance, and identified gaps or redundancies. Ensured alignment with existing practices and legal standards.</w:t>
            </w:r>
          </w:p>
          <w:p w14:paraId="7B1EC213" w14:textId="77777777" w:rsidR="00222B49" w:rsidRPr="00A46DF9" w:rsidRDefault="00222B49">
            <w:pPr>
              <w:pStyle w:val="ListParagraph"/>
              <w:numPr>
                <w:ilvl w:val="0"/>
                <w:numId w:val="3"/>
              </w:numPr>
              <w:rPr>
                <w:rFonts w:ascii="Times New Roman" w:hAnsi="Times New Roman"/>
                <w:color w:val="auto"/>
                <w:sz w:val="24"/>
                <w:szCs w:val="24"/>
              </w:rPr>
            </w:pPr>
            <w:r w:rsidRPr="00A46DF9">
              <w:rPr>
                <w:rFonts w:ascii="Times New Roman" w:hAnsi="Times New Roman"/>
                <w:color w:val="auto"/>
                <w:sz w:val="24"/>
                <w:szCs w:val="24"/>
              </w:rPr>
              <w:t xml:space="preserve"> Provided insights into regulatory requirements and organizational policies, guiding the development of the computer shop management system.</w:t>
            </w:r>
          </w:p>
        </w:tc>
      </w:tr>
      <w:tr w:rsidR="00222B49" w:rsidRPr="00A46DF9" w14:paraId="5745324E" w14:textId="77777777" w:rsidTr="00222B49">
        <w:tc>
          <w:tcPr>
            <w:tcW w:w="1795" w:type="dxa"/>
          </w:tcPr>
          <w:p w14:paraId="67385243" w14:textId="77777777" w:rsidR="00222B49" w:rsidRPr="00A46DF9" w:rsidRDefault="00222B49" w:rsidP="00222B49">
            <w:pPr>
              <w:rPr>
                <w:rFonts w:ascii="Times New Roman" w:hAnsi="Times New Roman"/>
                <w:color w:val="auto"/>
                <w:sz w:val="24"/>
                <w:szCs w:val="24"/>
              </w:rPr>
            </w:pPr>
            <w:r w:rsidRPr="00A46DF9">
              <w:rPr>
                <w:rFonts w:ascii="Times New Roman" w:hAnsi="Times New Roman"/>
                <w:color w:val="auto"/>
                <w:sz w:val="24"/>
                <w:szCs w:val="24"/>
              </w:rPr>
              <w:t>Gathering Information from Software Development Services Request Form</w:t>
            </w:r>
          </w:p>
        </w:tc>
        <w:tc>
          <w:tcPr>
            <w:tcW w:w="1663" w:type="dxa"/>
          </w:tcPr>
          <w:p w14:paraId="76B8C388" w14:textId="1CD77898" w:rsidR="00222B49" w:rsidRPr="00A46DF9" w:rsidRDefault="00222B49" w:rsidP="00222B49">
            <w:pPr>
              <w:rPr>
                <w:rFonts w:ascii="Times New Roman" w:hAnsi="Times New Roman"/>
                <w:color w:val="auto"/>
                <w:sz w:val="24"/>
                <w:szCs w:val="24"/>
              </w:rPr>
            </w:pPr>
            <w:r w:rsidRPr="00A46DF9">
              <w:rPr>
                <w:rFonts w:ascii="Times New Roman" w:hAnsi="Times New Roman"/>
                <w:color w:val="auto"/>
                <w:sz w:val="24"/>
                <w:szCs w:val="24"/>
              </w:rPr>
              <w:t>2024/02/</w:t>
            </w:r>
            <w:r w:rsidR="00054042" w:rsidRPr="00A46DF9">
              <w:rPr>
                <w:rFonts w:ascii="Times New Roman" w:hAnsi="Times New Roman"/>
                <w:color w:val="auto"/>
                <w:sz w:val="24"/>
                <w:szCs w:val="24"/>
              </w:rPr>
              <w:t>03</w:t>
            </w:r>
          </w:p>
        </w:tc>
        <w:tc>
          <w:tcPr>
            <w:tcW w:w="2027" w:type="dxa"/>
          </w:tcPr>
          <w:p w14:paraId="29322787" w14:textId="77777777" w:rsidR="00222B49" w:rsidRPr="00A46DF9" w:rsidRDefault="00222B49" w:rsidP="00222B49">
            <w:pPr>
              <w:rPr>
                <w:rFonts w:ascii="Times New Roman" w:hAnsi="Times New Roman"/>
                <w:color w:val="auto"/>
                <w:sz w:val="24"/>
                <w:szCs w:val="24"/>
              </w:rPr>
            </w:pPr>
            <w:r w:rsidRPr="00A46DF9">
              <w:rPr>
                <w:rFonts w:ascii="Times New Roman" w:hAnsi="Times New Roman"/>
                <w:color w:val="auto"/>
                <w:sz w:val="24"/>
                <w:szCs w:val="24"/>
              </w:rPr>
              <w:t>Reviewing the software development services request form</w:t>
            </w:r>
          </w:p>
        </w:tc>
        <w:tc>
          <w:tcPr>
            <w:tcW w:w="4500" w:type="dxa"/>
          </w:tcPr>
          <w:p w14:paraId="042327E9" w14:textId="77777777" w:rsidR="00222B49" w:rsidRPr="00A46DF9" w:rsidRDefault="00222B49">
            <w:pPr>
              <w:pStyle w:val="ListParagraph"/>
              <w:numPr>
                <w:ilvl w:val="0"/>
                <w:numId w:val="3"/>
              </w:numPr>
              <w:rPr>
                <w:rFonts w:ascii="Times New Roman" w:hAnsi="Times New Roman"/>
                <w:color w:val="auto"/>
                <w:sz w:val="24"/>
                <w:szCs w:val="24"/>
              </w:rPr>
            </w:pPr>
            <w:r w:rsidRPr="00A46DF9">
              <w:rPr>
                <w:rFonts w:ascii="Times New Roman" w:hAnsi="Times New Roman"/>
                <w:color w:val="auto"/>
                <w:sz w:val="24"/>
                <w:szCs w:val="24"/>
              </w:rPr>
              <w:t xml:space="preserve">Structured approach to capturing essential details such as desired features, integration capabilities, and timelines. </w:t>
            </w:r>
          </w:p>
          <w:p w14:paraId="53BEBC28" w14:textId="77777777" w:rsidR="00222B49" w:rsidRPr="00A46DF9" w:rsidRDefault="00222B49">
            <w:pPr>
              <w:pStyle w:val="ListParagraph"/>
              <w:numPr>
                <w:ilvl w:val="0"/>
                <w:numId w:val="3"/>
              </w:numPr>
              <w:rPr>
                <w:rFonts w:ascii="Times New Roman" w:hAnsi="Times New Roman"/>
                <w:color w:val="auto"/>
                <w:sz w:val="24"/>
                <w:szCs w:val="24"/>
              </w:rPr>
            </w:pPr>
            <w:r w:rsidRPr="00A46DF9">
              <w:rPr>
                <w:rFonts w:ascii="Times New Roman" w:hAnsi="Times New Roman"/>
                <w:color w:val="auto"/>
                <w:sz w:val="24"/>
                <w:szCs w:val="24"/>
              </w:rPr>
              <w:t>Enriched analysis with a clear understanding of immediate needs and long-term objectives. Ensured alignment with project goals and stakeholder expectations.</w:t>
            </w:r>
          </w:p>
        </w:tc>
      </w:tr>
    </w:tbl>
    <w:p w14:paraId="1F4608D6" w14:textId="77777777" w:rsidR="00222B49" w:rsidRPr="00A46DF9" w:rsidRDefault="00222B49" w:rsidP="0037548D">
      <w:pPr>
        <w:pStyle w:val="Caption"/>
        <w:keepNext/>
      </w:pPr>
    </w:p>
    <w:p w14:paraId="0E3D9057" w14:textId="72E797D0" w:rsidR="0037548D" w:rsidRPr="00A46DF9" w:rsidRDefault="0037548D" w:rsidP="0037548D">
      <w:pPr>
        <w:pStyle w:val="Caption"/>
        <w:keepNext/>
      </w:pPr>
      <w:bookmarkStart w:id="14" w:name="_Toc160653763"/>
      <w:r w:rsidRPr="00A46DF9">
        <w:t xml:space="preserve">Table </w:t>
      </w:r>
      <w:r w:rsidRPr="00A46DF9">
        <w:fldChar w:fldCharType="begin"/>
      </w:r>
      <w:r w:rsidRPr="00A46DF9">
        <w:instrText xml:space="preserve"> SEQ Table \* ARABIC </w:instrText>
      </w:r>
      <w:r w:rsidRPr="00A46DF9">
        <w:fldChar w:fldCharType="separate"/>
      </w:r>
      <w:r w:rsidR="00973BE2">
        <w:rPr>
          <w:noProof/>
        </w:rPr>
        <w:t>1</w:t>
      </w:r>
      <w:r w:rsidRPr="00A46DF9">
        <w:fldChar w:fldCharType="end"/>
      </w:r>
      <w:r w:rsidRPr="00A46DF9">
        <w:t>: Fact Finding Methods, Dates, Methodology and Significance Summary Table</w:t>
      </w:r>
      <w:bookmarkEnd w:id="14"/>
    </w:p>
    <w:p w14:paraId="32CD95EA" w14:textId="77777777" w:rsidR="0037548D" w:rsidRPr="00A46DF9" w:rsidRDefault="0037548D" w:rsidP="009741DA">
      <w:pPr>
        <w:rPr>
          <w:rFonts w:ascii="Times New Roman" w:hAnsi="Times New Roman"/>
          <w:color w:val="auto"/>
          <w:sz w:val="24"/>
          <w:szCs w:val="24"/>
        </w:rPr>
      </w:pPr>
    </w:p>
    <w:p w14:paraId="76BFB4D7" w14:textId="50BC9194" w:rsidR="00ED3CA4" w:rsidRPr="00222B49" w:rsidRDefault="00A036A5" w:rsidP="00222B49">
      <w:pPr>
        <w:rPr>
          <w:rFonts w:ascii="Times New Roman" w:hAnsi="Times New Roman" w:cs="Times New Roman"/>
          <w:color w:val="FF0000"/>
          <w:sz w:val="36"/>
          <w:szCs w:val="32"/>
          <w:lang w:eastAsia="ja-JP"/>
        </w:rPr>
      </w:pPr>
      <w:r w:rsidRPr="00222B49">
        <w:rPr>
          <w:rFonts w:ascii="Times New Roman" w:hAnsi="Times New Roman" w:cs="Times New Roman"/>
          <w:sz w:val="32"/>
          <w:szCs w:val="32"/>
        </w:rPr>
        <w:br w:type="page"/>
      </w:r>
    </w:p>
    <w:p w14:paraId="2DEAD6E8" w14:textId="14440DF2" w:rsidR="00C220E2" w:rsidRDefault="00C220E2" w:rsidP="00A46DF9">
      <w:pPr>
        <w:pStyle w:val="Heading2"/>
      </w:pPr>
      <w:r>
        <w:lastRenderedPageBreak/>
        <w:t xml:space="preserve"> </w:t>
      </w:r>
      <w:bookmarkStart w:id="15" w:name="_Toc160653742"/>
      <w:r>
        <w:t>Analysis of Information Gathered</w:t>
      </w:r>
      <w:bookmarkEnd w:id="15"/>
    </w:p>
    <w:p w14:paraId="6513DA41" w14:textId="3CC9F2DE" w:rsidR="00C220E2" w:rsidRPr="00F23CC3" w:rsidRDefault="00C220E2" w:rsidP="00B57FD4">
      <w:pPr>
        <w:pStyle w:val="KDUPara"/>
        <w:rPr>
          <w:b/>
          <w:bCs/>
        </w:rPr>
      </w:pPr>
      <w:r w:rsidRPr="00F23CC3">
        <w:rPr>
          <w:b/>
          <w:bCs/>
        </w:rPr>
        <w:t>Stakeholder Interviews:</w:t>
      </w:r>
    </w:p>
    <w:p w14:paraId="45A8E720" w14:textId="385DEEE7" w:rsidR="00C220E2" w:rsidRDefault="00C220E2" w:rsidP="00B57FD4">
      <w:pPr>
        <w:pStyle w:val="KDUPara"/>
        <w:numPr>
          <w:ilvl w:val="0"/>
          <w:numId w:val="6"/>
        </w:numPr>
      </w:pPr>
      <w:r>
        <w:t>The stakeholder interviews provided valuable insights into the current workflow and pain points associated with the outdated inventory management system.</w:t>
      </w:r>
    </w:p>
    <w:p w14:paraId="7BB78599" w14:textId="4C969DF9" w:rsidR="00C220E2" w:rsidRDefault="00C220E2" w:rsidP="00B57FD4">
      <w:pPr>
        <w:pStyle w:val="KDUPara"/>
        <w:numPr>
          <w:ilvl w:val="0"/>
          <w:numId w:val="6"/>
        </w:numPr>
      </w:pPr>
      <w:r>
        <w:t>Key challenges highlighted include the lack of real-time stock visibility, manual inventory management processes, and time-consuming reporting procedures.</w:t>
      </w:r>
    </w:p>
    <w:p w14:paraId="4A8D29A7" w14:textId="49373398" w:rsidR="00C220E2" w:rsidRDefault="00C220E2" w:rsidP="00B57FD4">
      <w:pPr>
        <w:pStyle w:val="KDUPara"/>
        <w:numPr>
          <w:ilvl w:val="0"/>
          <w:numId w:val="6"/>
        </w:numPr>
      </w:pPr>
      <w:r>
        <w:t>Stakeholders expressed a clear need for features such as real-time stock visibility, automatic alerts for low stock levels, and effortless report generation in a new computer shop management system.</w:t>
      </w:r>
    </w:p>
    <w:p w14:paraId="717E7864" w14:textId="12CD45E7" w:rsidR="00C220E2" w:rsidRDefault="00C220E2" w:rsidP="00B57FD4">
      <w:pPr>
        <w:pStyle w:val="KDUPara"/>
        <w:numPr>
          <w:ilvl w:val="0"/>
          <w:numId w:val="6"/>
        </w:numPr>
      </w:pPr>
      <w:r>
        <w:t>Additionally, stakeholders expressed interest in incorporating a chatbot feature to enhance customer support and streamline interactions, indicating a willingness to embrace modern technology solutions.</w:t>
      </w:r>
    </w:p>
    <w:p w14:paraId="1BDD8E3D" w14:textId="2483F82A" w:rsidR="00C220E2" w:rsidRPr="00F23CC3" w:rsidRDefault="00C220E2" w:rsidP="00B57FD4">
      <w:pPr>
        <w:pStyle w:val="KDUPara"/>
        <w:rPr>
          <w:b/>
          <w:bCs/>
        </w:rPr>
      </w:pPr>
      <w:r w:rsidRPr="00F23CC3">
        <w:rPr>
          <w:b/>
          <w:bCs/>
        </w:rPr>
        <w:t>Observational Studies:</w:t>
      </w:r>
    </w:p>
    <w:p w14:paraId="1DA68205" w14:textId="2E160FCB" w:rsidR="00C220E2" w:rsidRDefault="00C220E2" w:rsidP="00B57FD4">
      <w:pPr>
        <w:pStyle w:val="KDUPara"/>
        <w:numPr>
          <w:ilvl w:val="0"/>
          <w:numId w:val="7"/>
        </w:numPr>
      </w:pPr>
      <w:r>
        <w:t>Observational studies provided a foundation for understanding the practical aspects of the current workflow and operational dynamics within the organization.</w:t>
      </w:r>
    </w:p>
    <w:p w14:paraId="17D6B4B6" w14:textId="43E0708F" w:rsidR="00C220E2" w:rsidRDefault="00C220E2" w:rsidP="00B57FD4">
      <w:pPr>
        <w:pStyle w:val="KDUPara"/>
        <w:numPr>
          <w:ilvl w:val="0"/>
          <w:numId w:val="7"/>
        </w:numPr>
      </w:pPr>
      <w:r>
        <w:t xml:space="preserve">By observing day-to-day activities and interactions, </w:t>
      </w:r>
      <w:proofErr w:type="gramStart"/>
      <w:r>
        <w:t>inefficiencies</w:t>
      </w:r>
      <w:proofErr w:type="gramEnd"/>
      <w:r>
        <w:t xml:space="preserve"> and areas for improvement in inventory management, customer service, and technician assignments were identified.</w:t>
      </w:r>
    </w:p>
    <w:p w14:paraId="22DF7B1E" w14:textId="144AEEF3" w:rsidR="00C220E2" w:rsidRDefault="00C220E2" w:rsidP="00B57FD4">
      <w:pPr>
        <w:pStyle w:val="KDUPara"/>
        <w:numPr>
          <w:ilvl w:val="0"/>
          <w:numId w:val="7"/>
        </w:numPr>
      </w:pPr>
      <w:r>
        <w:t>Insights gained from observing collaboration patterns, communication styles, and decision-making processes within teams informed the design of system features to support effective collaboration and communication.</w:t>
      </w:r>
    </w:p>
    <w:p w14:paraId="2C90FE0F" w14:textId="34BE5B3D" w:rsidR="00B57FD4" w:rsidRDefault="00C220E2" w:rsidP="00B57FD4">
      <w:pPr>
        <w:pStyle w:val="KDUPara"/>
        <w:numPr>
          <w:ilvl w:val="0"/>
          <w:numId w:val="7"/>
        </w:numPr>
      </w:pPr>
      <w:r>
        <w:t>Observational studies also highlighted potential training needs for staff to effectively utilize the new system, particularly in areas where manual processes are currently predominant.</w:t>
      </w:r>
    </w:p>
    <w:p w14:paraId="5D643F88" w14:textId="540EBBC2" w:rsidR="00C220E2" w:rsidRPr="00F23CC3" w:rsidRDefault="00C220E2" w:rsidP="00B57FD4">
      <w:pPr>
        <w:pStyle w:val="KDUPara"/>
        <w:rPr>
          <w:b/>
          <w:bCs/>
        </w:rPr>
      </w:pPr>
      <w:r w:rsidRPr="00F23CC3">
        <w:rPr>
          <w:b/>
          <w:bCs/>
        </w:rPr>
        <w:t>Document Analysis:</w:t>
      </w:r>
    </w:p>
    <w:p w14:paraId="69E6370B" w14:textId="2974451E" w:rsidR="00C220E2" w:rsidRDefault="00C220E2" w:rsidP="00B57FD4">
      <w:pPr>
        <w:pStyle w:val="KDUPara"/>
        <w:numPr>
          <w:ilvl w:val="0"/>
          <w:numId w:val="8"/>
        </w:numPr>
      </w:pPr>
      <w:r>
        <w:t>Document analysis focused on reviewing existing documentation such as process manuals, financial reports, and regulatory guidelines.</w:t>
      </w:r>
    </w:p>
    <w:p w14:paraId="3FDA9DC1" w14:textId="00E59E52" w:rsidR="00C220E2" w:rsidRDefault="00C220E2" w:rsidP="00B57FD4">
      <w:pPr>
        <w:pStyle w:val="KDUPara"/>
        <w:numPr>
          <w:ilvl w:val="0"/>
          <w:numId w:val="8"/>
        </w:numPr>
      </w:pPr>
      <w:r>
        <w:t>It ensured the new computer shop management system aligns with existing documentation practices, data formats, and communication protocols.</w:t>
      </w:r>
    </w:p>
    <w:p w14:paraId="40E2B926" w14:textId="03F7551B" w:rsidR="00C220E2" w:rsidRDefault="00C220E2" w:rsidP="00B57FD4">
      <w:pPr>
        <w:pStyle w:val="KDUPara"/>
        <w:numPr>
          <w:ilvl w:val="0"/>
          <w:numId w:val="8"/>
        </w:numPr>
      </w:pPr>
      <w:r>
        <w:lastRenderedPageBreak/>
        <w:t>Potential inconsistencies, redundancies, or gaps in existing documentation were identified, allowing for system development that addresses these issues and streamlines information flow.</w:t>
      </w:r>
    </w:p>
    <w:p w14:paraId="54E5BDF2" w14:textId="4288B1D2" w:rsidR="00C220E2" w:rsidRDefault="00C220E2" w:rsidP="00B57FD4">
      <w:pPr>
        <w:pStyle w:val="KDUPara"/>
        <w:numPr>
          <w:ilvl w:val="0"/>
          <w:numId w:val="8"/>
        </w:numPr>
      </w:pPr>
      <w:r>
        <w:t>Insights into existing policies, procedures, and regulatory requirements provided guidance for system design, feature prioritization, and overall architecture.</w:t>
      </w:r>
    </w:p>
    <w:p w14:paraId="0FA6BB5D" w14:textId="614609F7" w:rsidR="00C220E2" w:rsidRDefault="00C220E2" w:rsidP="00B57FD4">
      <w:pPr>
        <w:pStyle w:val="KDUPara"/>
        <w:numPr>
          <w:ilvl w:val="0"/>
          <w:numId w:val="8"/>
        </w:numPr>
      </w:pPr>
      <w:r>
        <w:t>Understanding existing data formats and storage methods through document analysis helps plan for seamless data migration and integration with the new system.</w:t>
      </w:r>
    </w:p>
    <w:p w14:paraId="0A6E9F87" w14:textId="0AFC83FB" w:rsidR="00C220E2" w:rsidRPr="00F23CC3" w:rsidRDefault="00C220E2" w:rsidP="00B57FD4">
      <w:pPr>
        <w:pStyle w:val="KDUPara"/>
        <w:rPr>
          <w:b/>
          <w:bCs/>
        </w:rPr>
      </w:pPr>
      <w:r w:rsidRPr="00F23CC3">
        <w:rPr>
          <w:b/>
          <w:bCs/>
        </w:rPr>
        <w:t>Software Development Services Request Form:</w:t>
      </w:r>
    </w:p>
    <w:p w14:paraId="50EAAF1F" w14:textId="5401A617" w:rsidR="00C220E2" w:rsidRDefault="00C220E2" w:rsidP="00B57FD4">
      <w:pPr>
        <w:pStyle w:val="KDUPara"/>
        <w:numPr>
          <w:ilvl w:val="1"/>
          <w:numId w:val="9"/>
        </w:numPr>
      </w:pPr>
      <w:r>
        <w:t>The detailed description in the request form emphasizes the need for a robust inventory management system to monitor stock levels, manage product variations, and automate reordering processes.</w:t>
      </w:r>
    </w:p>
    <w:p w14:paraId="564D1120" w14:textId="120B757D" w:rsidR="00C220E2" w:rsidRDefault="00C220E2" w:rsidP="00B57FD4">
      <w:pPr>
        <w:pStyle w:val="KDUPara"/>
        <w:numPr>
          <w:ilvl w:val="1"/>
          <w:numId w:val="9"/>
        </w:numPr>
      </w:pPr>
      <w:r>
        <w:t>Personalized product recommendations based on customer purchase history and preferences are sought to enhance customer satisfaction and drive increased sales.</w:t>
      </w:r>
    </w:p>
    <w:p w14:paraId="688794B5" w14:textId="5E848244" w:rsidR="00C220E2" w:rsidRDefault="00C220E2" w:rsidP="00B57FD4">
      <w:pPr>
        <w:pStyle w:val="KDUPara"/>
        <w:numPr>
          <w:ilvl w:val="1"/>
          <w:numId w:val="9"/>
        </w:numPr>
      </w:pPr>
      <w:r>
        <w:t>Integration of customer support functionalities within a chatbot and seamless integration with point-of-sale (POS) systems are also highlighted as essential requirements.</w:t>
      </w:r>
    </w:p>
    <w:p w14:paraId="3460D379" w14:textId="61D7C83D" w:rsidR="00C220E2" w:rsidRPr="00F23CC3" w:rsidRDefault="00C220E2" w:rsidP="00B57FD4">
      <w:pPr>
        <w:pStyle w:val="KDUPara"/>
        <w:rPr>
          <w:b/>
          <w:bCs/>
        </w:rPr>
      </w:pPr>
      <w:r w:rsidRPr="00F23CC3">
        <w:rPr>
          <w:b/>
          <w:bCs/>
        </w:rPr>
        <w:t>Insights and Recommendations:</w:t>
      </w:r>
    </w:p>
    <w:p w14:paraId="019D9C22" w14:textId="25A8BDFC" w:rsidR="00C220E2" w:rsidRDefault="00C220E2" w:rsidP="00B57FD4">
      <w:pPr>
        <w:pStyle w:val="KDUPara"/>
        <w:numPr>
          <w:ilvl w:val="1"/>
          <w:numId w:val="10"/>
        </w:numPr>
      </w:pPr>
      <w:r>
        <w:t>Based on the information gathered, it is evident that there is a pressing need to modernize the current inventory management system to address inefficiencies and meet evolving business requirements.</w:t>
      </w:r>
    </w:p>
    <w:p w14:paraId="167B694B" w14:textId="558D24E4" w:rsidR="00C220E2" w:rsidRDefault="00C220E2" w:rsidP="00B57FD4">
      <w:pPr>
        <w:pStyle w:val="KDUPara"/>
        <w:numPr>
          <w:ilvl w:val="1"/>
          <w:numId w:val="10"/>
        </w:numPr>
      </w:pPr>
      <w:r>
        <w:t>The incorporation of features such as real-time stock visibility, automated alerts, and personalized product recommendations aligns with stakeholders' expectations and business objectives.</w:t>
      </w:r>
    </w:p>
    <w:p w14:paraId="17832AC8" w14:textId="22CD2F73" w:rsidR="00C220E2" w:rsidRDefault="00C220E2" w:rsidP="00B57FD4">
      <w:pPr>
        <w:pStyle w:val="KDUPara"/>
        <w:numPr>
          <w:ilvl w:val="1"/>
          <w:numId w:val="10"/>
        </w:numPr>
      </w:pPr>
      <w:r>
        <w:t>Integration with a chatbot for efficient customer support and seamless integration with POS systems will enhance overall system functionality and improve customer satisfaction.</w:t>
      </w:r>
    </w:p>
    <w:p w14:paraId="71C429E2" w14:textId="34A2027B" w:rsidR="00C220E2" w:rsidRDefault="00C220E2" w:rsidP="00B57FD4">
      <w:pPr>
        <w:pStyle w:val="KDUPara"/>
        <w:numPr>
          <w:ilvl w:val="1"/>
          <w:numId w:val="10"/>
        </w:numPr>
      </w:pPr>
      <w:r>
        <w:t>The analysis highlights the importance of selecting a software development partner with expertise in developing comprehensive inventory management systems, personalized recommendation algorithms, and integrated customer support solutions to meet the client's needs effectively.</w:t>
      </w:r>
    </w:p>
    <w:p w14:paraId="59548085" w14:textId="77777777" w:rsidR="00C220E2" w:rsidRDefault="00C220E2" w:rsidP="00B57FD4">
      <w:pPr>
        <w:pStyle w:val="KDUPara"/>
      </w:pPr>
    </w:p>
    <w:p w14:paraId="4794F692" w14:textId="36B34D9F" w:rsidR="000E17D2" w:rsidRPr="000E17D2" w:rsidRDefault="00095845" w:rsidP="00A46DF9">
      <w:pPr>
        <w:pStyle w:val="Heading1"/>
      </w:pPr>
      <w:bookmarkStart w:id="16" w:name="_Toc160653743"/>
      <w:r>
        <w:lastRenderedPageBreak/>
        <w:t xml:space="preserve">- </w:t>
      </w:r>
      <w:r w:rsidR="00F16631">
        <w:t xml:space="preserve"> </w:t>
      </w:r>
      <w:r w:rsidR="00F16631" w:rsidRPr="00F16631">
        <w:t>Description of current system</w:t>
      </w:r>
      <w:bookmarkEnd w:id="16"/>
    </w:p>
    <w:p w14:paraId="26E44DE4" w14:textId="6BE6FCF7" w:rsidR="006E31B0" w:rsidRDefault="00F16631" w:rsidP="00A46DF9">
      <w:pPr>
        <w:pStyle w:val="Heading2"/>
      </w:pPr>
      <w:bookmarkStart w:id="17" w:name="_Toc160653744"/>
      <w:r w:rsidRPr="00F16631">
        <w:t>Narrative</w:t>
      </w:r>
      <w:bookmarkEnd w:id="17"/>
    </w:p>
    <w:p w14:paraId="604687B3" w14:textId="162356B2" w:rsidR="004A1559" w:rsidRDefault="004A1559" w:rsidP="004A1559">
      <w:pPr>
        <w:pStyle w:val="Heading3"/>
      </w:pPr>
      <w:bookmarkStart w:id="18" w:name="_Toc160653745"/>
      <w:r>
        <w:t>Description</w:t>
      </w:r>
      <w:bookmarkEnd w:id="18"/>
    </w:p>
    <w:p w14:paraId="4CBA458A" w14:textId="7D668D79" w:rsidR="004A1559" w:rsidRDefault="00B50252" w:rsidP="00B57FD4">
      <w:pPr>
        <w:pStyle w:val="KDUPara"/>
      </w:pPr>
      <w:r w:rsidRPr="00B50252">
        <w:t>The current system utilized by RK Computers and CCTV Operators is a traditional setup that relies heavily on manual processes and outdated technology. This system encompasses various components, including inventory management, sales transactions, customer service, and reporting. However, its inefficiencies and limitations pose significant challenges to the organization's operations.</w:t>
      </w:r>
      <w:r>
        <w:t xml:space="preserve"> </w:t>
      </w:r>
    </w:p>
    <w:p w14:paraId="0D40FA69" w14:textId="6764E7C2" w:rsidR="004A1559" w:rsidRDefault="004A1559" w:rsidP="004A1559">
      <w:pPr>
        <w:pStyle w:val="Heading3"/>
      </w:pPr>
      <w:bookmarkStart w:id="19" w:name="_Toc160653746"/>
      <w:r>
        <w:t>System Breakdown</w:t>
      </w:r>
      <w:bookmarkEnd w:id="19"/>
    </w:p>
    <w:p w14:paraId="087CA08A" w14:textId="15495EB4" w:rsidR="004A1559" w:rsidRDefault="00F56D9A" w:rsidP="00F56D9A">
      <w:pPr>
        <w:pStyle w:val="KDUPara"/>
      </w:pPr>
      <w:r>
        <w:rPr>
          <w:noProof/>
          <w:lang w:eastAsia="ja-JP"/>
        </w:rPr>
        <w:drawing>
          <wp:anchor distT="0" distB="0" distL="114300" distR="114300" simplePos="0" relativeHeight="251758592" behindDoc="0" locked="0" layoutInCell="1" allowOverlap="1" wp14:anchorId="2BFAA132" wp14:editId="1B7888D2">
            <wp:simplePos x="0" y="0"/>
            <wp:positionH relativeFrom="margin">
              <wp:posOffset>-236220</wp:posOffset>
            </wp:positionH>
            <wp:positionV relativeFrom="paragraph">
              <wp:posOffset>150495</wp:posOffset>
            </wp:positionV>
            <wp:extent cx="2720340" cy="6643370"/>
            <wp:effectExtent l="0" t="0" r="3810" b="5080"/>
            <wp:wrapThrough wrapText="bothSides">
              <wp:wrapPolygon edited="0">
                <wp:start x="0" y="0"/>
                <wp:lineTo x="0" y="21555"/>
                <wp:lineTo x="21479" y="21555"/>
                <wp:lineTo x="21479" y="0"/>
                <wp:lineTo x="0" y="0"/>
              </wp:wrapPolygon>
            </wp:wrapThrough>
            <wp:docPr id="20620139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013974" name="Picture 2062013974"/>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20340" cy="6643370"/>
                    </a:xfrm>
                    <a:prstGeom prst="rect">
                      <a:avLst/>
                    </a:prstGeom>
                  </pic:spPr>
                </pic:pic>
              </a:graphicData>
            </a:graphic>
            <wp14:sizeRelH relativeFrom="margin">
              <wp14:pctWidth>0</wp14:pctWidth>
            </wp14:sizeRelH>
            <wp14:sizeRelV relativeFrom="margin">
              <wp14:pctHeight>0</wp14:pctHeight>
            </wp14:sizeRelV>
          </wp:anchor>
        </w:drawing>
      </w:r>
      <w:r w:rsidR="006D66E8" w:rsidRPr="006D66E8">
        <w:t>The breakdown of the current system, as illustrated in Figure 1, encompasses several pivotal components</w:t>
      </w:r>
      <w:r w:rsidR="004A1559">
        <w:t>:</w:t>
      </w:r>
    </w:p>
    <w:p w14:paraId="77170A2B" w14:textId="1BAC3DF0" w:rsidR="004A1559" w:rsidRDefault="004A1559" w:rsidP="00F56D9A">
      <w:pPr>
        <w:pStyle w:val="KDUPara"/>
        <w:numPr>
          <w:ilvl w:val="0"/>
          <w:numId w:val="16"/>
        </w:numPr>
      </w:pPr>
      <w:r w:rsidRPr="007114EA">
        <w:rPr>
          <w:b/>
          <w:bCs/>
        </w:rPr>
        <w:t>Inventory Management</w:t>
      </w:r>
      <w:r>
        <w:t>: The system manages inventory records for computer hardware, software, and CCTV equipment. Inputs to this component include new stock additions, sales transactions, and repair requests. Outputs include updated inventory levels and reports on stock status.</w:t>
      </w:r>
    </w:p>
    <w:p w14:paraId="4BB52BD5" w14:textId="1D80AC11" w:rsidR="004A1559" w:rsidRDefault="004A1559" w:rsidP="00F56D9A">
      <w:pPr>
        <w:pStyle w:val="KDUPara"/>
        <w:numPr>
          <w:ilvl w:val="0"/>
          <w:numId w:val="16"/>
        </w:numPr>
      </w:pPr>
      <w:r w:rsidRPr="007114EA">
        <w:rPr>
          <w:b/>
          <w:bCs/>
        </w:rPr>
        <w:t>Sales and Billing</w:t>
      </w:r>
      <w:r>
        <w:t xml:space="preserve">: This component handles sales transactions, invoicing, and billing processes. Inputs include customer orders, product information, and pricing data. Outputs include sales receipts, invoices, and financial </w:t>
      </w:r>
      <w:r w:rsidR="0031401F">
        <w:t>reports.</w:t>
      </w:r>
    </w:p>
    <w:p w14:paraId="67666093" w14:textId="793ABB76" w:rsidR="004A1559" w:rsidRDefault="004A1559" w:rsidP="00F56D9A">
      <w:pPr>
        <w:pStyle w:val="KDUPara"/>
        <w:numPr>
          <w:ilvl w:val="0"/>
          <w:numId w:val="16"/>
        </w:numPr>
      </w:pPr>
      <w:r w:rsidRPr="007114EA">
        <w:rPr>
          <w:b/>
          <w:bCs/>
        </w:rPr>
        <w:t>Customer Service</w:t>
      </w:r>
      <w:r>
        <w:t>: This component deals with customer inquiries, service requests, and appointments. Inputs include customer queries, service requests, and appointment bookings. Outputs include resolved inquiries, scheduled service appointments, and customer feedback.</w:t>
      </w:r>
    </w:p>
    <w:p w14:paraId="5D93C6DC" w14:textId="6CB0C7E9" w:rsidR="004A1559" w:rsidRDefault="004A1559" w:rsidP="00F56D9A">
      <w:pPr>
        <w:pStyle w:val="KDUPara"/>
        <w:numPr>
          <w:ilvl w:val="0"/>
          <w:numId w:val="16"/>
        </w:numPr>
      </w:pPr>
      <w:r w:rsidRPr="007114EA">
        <w:rPr>
          <w:b/>
          <w:bCs/>
        </w:rPr>
        <w:t>Reporting and Analysis</w:t>
      </w:r>
      <w:r>
        <w:t>: This component generates reports on sales performance, inventory status, and customer satisfaction. Inputs include transaction data, inventory records, and customer feedback. Outputs include sales reports, inventory analysis, and customer satisfaction metrics.</w:t>
      </w:r>
    </w:p>
    <w:p w14:paraId="6250FA24" w14:textId="3AC2EA78" w:rsidR="00A46DF9" w:rsidRDefault="0084408F" w:rsidP="00B57FD4">
      <w:pPr>
        <w:pStyle w:val="KDUPara"/>
      </w:pPr>
      <w:r>
        <w:rPr>
          <w:noProof/>
        </w:rPr>
        <mc:AlternateContent>
          <mc:Choice Requires="wps">
            <w:drawing>
              <wp:anchor distT="0" distB="0" distL="114300" distR="114300" simplePos="0" relativeHeight="251760640" behindDoc="0" locked="0" layoutInCell="1" allowOverlap="1" wp14:anchorId="7CEB5629" wp14:editId="4C9F9B7C">
                <wp:simplePos x="0" y="0"/>
                <wp:positionH relativeFrom="column">
                  <wp:posOffset>-240665</wp:posOffset>
                </wp:positionH>
                <wp:positionV relativeFrom="paragraph">
                  <wp:posOffset>226695</wp:posOffset>
                </wp:positionV>
                <wp:extent cx="3145790" cy="635"/>
                <wp:effectExtent l="0" t="0" r="0" b="0"/>
                <wp:wrapThrough wrapText="bothSides">
                  <wp:wrapPolygon edited="0">
                    <wp:start x="0" y="0"/>
                    <wp:lineTo x="0" y="21600"/>
                    <wp:lineTo x="21600" y="21600"/>
                    <wp:lineTo x="21600" y="0"/>
                  </wp:wrapPolygon>
                </wp:wrapThrough>
                <wp:docPr id="355641482" name="Text Box 1"/>
                <wp:cNvGraphicFramePr/>
                <a:graphic xmlns:a="http://schemas.openxmlformats.org/drawingml/2006/main">
                  <a:graphicData uri="http://schemas.microsoft.com/office/word/2010/wordprocessingShape">
                    <wps:wsp>
                      <wps:cNvSpPr txBox="1"/>
                      <wps:spPr>
                        <a:xfrm>
                          <a:off x="0" y="0"/>
                          <a:ext cx="3145790" cy="635"/>
                        </a:xfrm>
                        <a:prstGeom prst="rect">
                          <a:avLst/>
                        </a:prstGeom>
                        <a:solidFill>
                          <a:prstClr val="white"/>
                        </a:solidFill>
                        <a:ln>
                          <a:noFill/>
                        </a:ln>
                      </wps:spPr>
                      <wps:txbx>
                        <w:txbxContent>
                          <w:p w14:paraId="5AFCD323" w14:textId="2A7EFAC9" w:rsidR="00763CDE" w:rsidRPr="008858ED" w:rsidRDefault="00763CDE" w:rsidP="00763CDE">
                            <w:pPr>
                              <w:pStyle w:val="Caption"/>
                              <w:rPr>
                                <w:noProof/>
                                <w:sz w:val="28"/>
                                <w:szCs w:val="28"/>
                                <w:lang w:eastAsia="ja-JP"/>
                              </w:rPr>
                            </w:pPr>
                            <w:bookmarkStart w:id="20" w:name="_Toc160653709"/>
                            <w:r>
                              <w:t xml:space="preserve">Figure </w:t>
                            </w:r>
                            <w:r>
                              <w:fldChar w:fldCharType="begin"/>
                            </w:r>
                            <w:r>
                              <w:instrText xml:space="preserve"> SEQ Figure \* ARABIC </w:instrText>
                            </w:r>
                            <w:r>
                              <w:fldChar w:fldCharType="separate"/>
                            </w:r>
                            <w:r w:rsidR="00973BE2">
                              <w:rPr>
                                <w:noProof/>
                              </w:rPr>
                              <w:t>1</w:t>
                            </w:r>
                            <w:r>
                              <w:fldChar w:fldCharType="end"/>
                            </w:r>
                            <w:r>
                              <w:t xml:space="preserve">: </w:t>
                            </w:r>
                            <w:r w:rsidR="006D66E8">
                              <w:t>S</w:t>
                            </w:r>
                            <w:r>
                              <w:t xml:space="preserve">ystem </w:t>
                            </w:r>
                            <w:r w:rsidR="006D66E8">
                              <w:t>B</w:t>
                            </w:r>
                            <w:r>
                              <w:t>reakdown.</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CEB5629" id="_x0000_t202" coordsize="21600,21600" o:spt="202" path="m,l,21600r21600,l21600,xe">
                <v:stroke joinstyle="miter"/>
                <v:path gradientshapeok="t" o:connecttype="rect"/>
              </v:shapetype>
              <v:shape id="Text Box 1" o:spid="_x0000_s1026" type="#_x0000_t202" style="position:absolute;left:0;text-align:left;margin-left:-18.95pt;margin-top:17.85pt;width:247.7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" stroked="f">
                <v:textbox style="mso-fit-shape-to-text:t" inset="0,0,0,0">
                  <w:txbxContent>
                    <w:p w14:paraId="5AFCD323" w14:textId="2A7EFAC9" w:rsidR="00763CDE" w:rsidRPr="008858ED" w:rsidRDefault="00763CDE" w:rsidP="00763CDE">
                      <w:pPr>
                        <w:pStyle w:val="Caption"/>
                        <w:rPr>
                          <w:noProof/>
                          <w:sz w:val="28"/>
                          <w:szCs w:val="28"/>
                          <w:lang w:eastAsia="ja-JP"/>
                        </w:rPr>
                      </w:pPr>
                      <w:bookmarkStart w:id="21" w:name="_Toc160653709"/>
                      <w:r>
                        <w:t xml:space="preserve">Figure </w:t>
                      </w:r>
                      <w:r>
                        <w:fldChar w:fldCharType="begin"/>
                      </w:r>
                      <w:r>
                        <w:instrText xml:space="preserve"> SEQ Figure \* ARABIC </w:instrText>
                      </w:r>
                      <w:r>
                        <w:fldChar w:fldCharType="separate"/>
                      </w:r>
                      <w:r w:rsidR="00973BE2">
                        <w:rPr>
                          <w:noProof/>
                        </w:rPr>
                        <w:t>1</w:t>
                      </w:r>
                      <w:r>
                        <w:fldChar w:fldCharType="end"/>
                      </w:r>
                      <w:r>
                        <w:t xml:space="preserve">: </w:t>
                      </w:r>
                      <w:r w:rsidR="006D66E8">
                        <w:t>S</w:t>
                      </w:r>
                      <w:r>
                        <w:t xml:space="preserve">ystem </w:t>
                      </w:r>
                      <w:r w:rsidR="006D66E8">
                        <w:t>B</w:t>
                      </w:r>
                      <w:r>
                        <w:t>reakdown.</w:t>
                      </w:r>
                      <w:bookmarkEnd w:id="21"/>
                    </w:p>
                  </w:txbxContent>
                </v:textbox>
                <w10:wrap type="through"/>
              </v:shape>
            </w:pict>
          </mc:Fallback>
        </mc:AlternateContent>
      </w:r>
    </w:p>
    <w:p w14:paraId="73D56A14" w14:textId="4E4DDC65" w:rsidR="004A1559" w:rsidRDefault="004A1559" w:rsidP="004A1559">
      <w:pPr>
        <w:pStyle w:val="Heading3"/>
      </w:pPr>
      <w:bookmarkStart w:id="22" w:name="_Toc160653747"/>
      <w:r>
        <w:lastRenderedPageBreak/>
        <w:t>Organizational Roles and Responsibilities</w:t>
      </w:r>
      <w:bookmarkEnd w:id="22"/>
    </w:p>
    <w:p w14:paraId="654AD774" w14:textId="526901ED" w:rsidR="0031401F" w:rsidRDefault="004A1559" w:rsidP="00B57FD4">
      <w:pPr>
        <w:pStyle w:val="KDUPara"/>
      </w:pPr>
      <w:r>
        <w:t>The organizational structure of RK Computers and CCTV Operators includes various roles and responsibilities associated with the management and operation of the current system</w:t>
      </w:r>
      <w:r w:rsidR="0031401F">
        <w:t xml:space="preserve">. </w:t>
      </w:r>
      <w:r w:rsidR="0031401F" w:rsidRPr="0031401F">
        <w:t>The organizational structure depicted in Figure 2 illustrates the roles and responsibilities within the computer shop management system:</w:t>
      </w:r>
    </w:p>
    <w:p w14:paraId="59A89EB4" w14:textId="4EAB34E0" w:rsidR="004A1559" w:rsidRDefault="004A1559" w:rsidP="00B57FD4">
      <w:pPr>
        <w:pStyle w:val="KDUPara"/>
        <w:numPr>
          <w:ilvl w:val="0"/>
          <w:numId w:val="17"/>
        </w:numPr>
      </w:pPr>
      <w:r>
        <w:t>Management: The management team oversees the overall operation of the system, including strategic decision-making, resource allocation, and goal setting.</w:t>
      </w:r>
    </w:p>
    <w:p w14:paraId="2750ADF1" w14:textId="7BACF4C7" w:rsidR="004A1559" w:rsidRDefault="004A1559" w:rsidP="00B57FD4">
      <w:pPr>
        <w:pStyle w:val="KDUPara"/>
        <w:numPr>
          <w:ilvl w:val="0"/>
          <w:numId w:val="17"/>
        </w:numPr>
      </w:pPr>
      <w:r>
        <w:t>Sales and Customer Service: Sales representatives handle customer inquiries, process orders, and provide support. Customer service representatives address customer concerns, handle service requests, and manage appointments.</w:t>
      </w:r>
    </w:p>
    <w:p w14:paraId="3F199B19" w14:textId="25FD9B01" w:rsidR="004A1559" w:rsidRDefault="004A1559" w:rsidP="00B57FD4">
      <w:pPr>
        <w:pStyle w:val="KDUPara"/>
        <w:numPr>
          <w:ilvl w:val="0"/>
          <w:numId w:val="17"/>
        </w:numPr>
      </w:pPr>
      <w:r>
        <w:t>Technical Support: Technicians are responsible for diagnosing and repairing computer hardware, software, and CCTV equipment. They interact with customers to troubleshoot issues and perform repairs.</w:t>
      </w:r>
    </w:p>
    <w:p w14:paraId="545FEDFD" w14:textId="3D07575B" w:rsidR="004A1559" w:rsidRDefault="00F23CC3" w:rsidP="00B57FD4">
      <w:pPr>
        <w:pStyle w:val="KDUPara"/>
        <w:numPr>
          <w:ilvl w:val="0"/>
          <w:numId w:val="17"/>
        </w:numPr>
      </w:pPr>
      <w:r>
        <w:rPr>
          <w:noProof/>
        </w:rPr>
        <mc:AlternateContent>
          <mc:Choice Requires="wps">
            <w:drawing>
              <wp:anchor distT="0" distB="0" distL="114300" distR="114300" simplePos="0" relativeHeight="251762688" behindDoc="0" locked="0" layoutInCell="1" allowOverlap="1" wp14:anchorId="5DAF119A" wp14:editId="61DDB079">
                <wp:simplePos x="0" y="0"/>
                <wp:positionH relativeFrom="column">
                  <wp:posOffset>883920</wp:posOffset>
                </wp:positionH>
                <wp:positionV relativeFrom="paragraph">
                  <wp:posOffset>5343525</wp:posOffset>
                </wp:positionV>
                <wp:extent cx="4685665" cy="635"/>
                <wp:effectExtent l="0" t="0" r="0" b="0"/>
                <wp:wrapNone/>
                <wp:docPr id="1170903312" name="Text Box 1"/>
                <wp:cNvGraphicFramePr/>
                <a:graphic xmlns:a="http://schemas.openxmlformats.org/drawingml/2006/main">
                  <a:graphicData uri="http://schemas.microsoft.com/office/word/2010/wordprocessingShape">
                    <wps:wsp>
                      <wps:cNvSpPr txBox="1"/>
                      <wps:spPr>
                        <a:xfrm>
                          <a:off x="0" y="0"/>
                          <a:ext cx="4685665" cy="635"/>
                        </a:xfrm>
                        <a:prstGeom prst="rect">
                          <a:avLst/>
                        </a:prstGeom>
                        <a:solidFill>
                          <a:prstClr val="white"/>
                        </a:solidFill>
                        <a:ln>
                          <a:noFill/>
                        </a:ln>
                      </wps:spPr>
                      <wps:txbx>
                        <w:txbxContent>
                          <w:p w14:paraId="0AC553EE" w14:textId="4714D068" w:rsidR="00F23CC3" w:rsidRPr="00CA3818" w:rsidRDefault="00F23CC3" w:rsidP="00F23CC3">
                            <w:pPr>
                              <w:pStyle w:val="Caption"/>
                              <w:rPr>
                                <w:noProof/>
                              </w:rPr>
                            </w:pPr>
                            <w:bookmarkStart w:id="23" w:name="_Toc160653710"/>
                            <w:r>
                              <w:t xml:space="preserve">Figure </w:t>
                            </w:r>
                            <w:r>
                              <w:fldChar w:fldCharType="begin"/>
                            </w:r>
                            <w:r>
                              <w:instrText xml:space="preserve"> SEQ Figure \* ARABIC </w:instrText>
                            </w:r>
                            <w:r>
                              <w:fldChar w:fldCharType="separate"/>
                            </w:r>
                            <w:r w:rsidR="00973BE2">
                              <w:rPr>
                                <w:noProof/>
                              </w:rPr>
                              <w:t>2</w:t>
                            </w:r>
                            <w:r>
                              <w:fldChar w:fldCharType="end"/>
                            </w:r>
                            <w:r>
                              <w:t xml:space="preserve"> : </w:t>
                            </w:r>
                            <w:r w:rsidRPr="006B4101">
                              <w:t>Organizational Roles and Responsibilities</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AF119A" id="_x0000_s1027" type="#_x0000_t202" style="position:absolute;left:0;text-align:left;margin-left:69.6pt;margin-top:420.75pt;width:368.9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" stroked="f">
                <v:textbox style="mso-fit-shape-to-text:t" inset="0,0,0,0">
                  <w:txbxContent>
                    <w:p w14:paraId="0AC553EE" w14:textId="4714D068" w:rsidR="00F23CC3" w:rsidRPr="00CA3818" w:rsidRDefault="00F23CC3" w:rsidP="00F23CC3">
                      <w:pPr>
                        <w:pStyle w:val="Caption"/>
                        <w:rPr>
                          <w:noProof/>
                        </w:rPr>
                      </w:pPr>
                      <w:bookmarkStart w:id="24" w:name="_Toc160653710"/>
                      <w:r>
                        <w:t xml:space="preserve">Figure </w:t>
                      </w:r>
                      <w:r>
                        <w:fldChar w:fldCharType="begin"/>
                      </w:r>
                      <w:r>
                        <w:instrText xml:space="preserve"> SEQ Figure \* ARABIC </w:instrText>
                      </w:r>
                      <w:r>
                        <w:fldChar w:fldCharType="separate"/>
                      </w:r>
                      <w:r w:rsidR="00973BE2">
                        <w:rPr>
                          <w:noProof/>
                        </w:rPr>
                        <w:t>2</w:t>
                      </w:r>
                      <w:r>
                        <w:fldChar w:fldCharType="end"/>
                      </w:r>
                      <w:r>
                        <w:t xml:space="preserve"> : </w:t>
                      </w:r>
                      <w:r w:rsidRPr="006B4101">
                        <w:t>Organizational Roles and Responsibilities</w:t>
                      </w:r>
                      <w:bookmarkEnd w:id="24"/>
                    </w:p>
                  </w:txbxContent>
                </v:textbox>
              </v:shape>
            </w:pict>
          </mc:Fallback>
        </mc:AlternateContent>
      </w:r>
      <w:r w:rsidR="004103F6">
        <w:rPr>
          <w:noProof/>
        </w:rPr>
        <w:drawing>
          <wp:anchor distT="0" distB="0" distL="114300" distR="114300" simplePos="0" relativeHeight="251701248" behindDoc="0" locked="0" layoutInCell="1" allowOverlap="1" wp14:anchorId="3421E11E" wp14:editId="2817287A">
            <wp:simplePos x="0" y="0"/>
            <wp:positionH relativeFrom="page">
              <wp:posOffset>1569720</wp:posOffset>
            </wp:positionH>
            <wp:positionV relativeFrom="paragraph">
              <wp:posOffset>920115</wp:posOffset>
            </wp:positionV>
            <wp:extent cx="4685860" cy="4366260"/>
            <wp:effectExtent l="0" t="0" r="635" b="0"/>
            <wp:wrapNone/>
            <wp:docPr id="287353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353286" name="Picture 28735328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94699" cy="4374496"/>
                    </a:xfrm>
                    <a:prstGeom prst="rect">
                      <a:avLst/>
                    </a:prstGeom>
                  </pic:spPr>
                </pic:pic>
              </a:graphicData>
            </a:graphic>
            <wp14:sizeRelH relativeFrom="margin">
              <wp14:pctWidth>0</wp14:pctWidth>
            </wp14:sizeRelH>
            <wp14:sizeRelV relativeFrom="margin">
              <wp14:pctHeight>0</wp14:pctHeight>
            </wp14:sizeRelV>
          </wp:anchor>
        </w:drawing>
      </w:r>
      <w:r w:rsidR="004A1559">
        <w:t>Administration and Finance: Administrative staff manage administrative tasks such as record-keeping, documentation, and scheduling. The finance department handles billing, invoicing, and financial reporting.</w:t>
      </w:r>
    </w:p>
    <w:p w14:paraId="45EC72CA" w14:textId="7B1740C9" w:rsidR="00F500C0" w:rsidRDefault="00F500C0" w:rsidP="00F500C0">
      <w:pPr>
        <w:pStyle w:val="ListParagraph"/>
      </w:pPr>
      <w:r>
        <w:rPr>
          <w:noProof/>
        </w:rPr>
        <mc:AlternateContent>
          <mc:Choice Requires="wps">
            <w:drawing>
              <wp:anchor distT="0" distB="0" distL="114300" distR="114300" simplePos="0" relativeHeight="251703296" behindDoc="0" locked="0" layoutInCell="1" allowOverlap="1" wp14:anchorId="3E470F27" wp14:editId="038E0236">
                <wp:simplePos x="0" y="0"/>
                <wp:positionH relativeFrom="column">
                  <wp:posOffset>598170</wp:posOffset>
                </wp:positionH>
                <wp:positionV relativeFrom="paragraph">
                  <wp:posOffset>5425440</wp:posOffset>
                </wp:positionV>
                <wp:extent cx="5298440" cy="635"/>
                <wp:effectExtent l="0" t="0" r="0" b="0"/>
                <wp:wrapNone/>
                <wp:docPr id="1277650152" name="Text Box 1"/>
                <wp:cNvGraphicFramePr/>
                <a:graphic xmlns:a="http://schemas.openxmlformats.org/drawingml/2006/main">
                  <a:graphicData uri="http://schemas.microsoft.com/office/word/2010/wordprocessingShape">
                    <wps:wsp>
                      <wps:cNvSpPr txBox="1"/>
                      <wps:spPr>
                        <a:xfrm>
                          <a:off x="0" y="0"/>
                          <a:ext cx="5298440" cy="635"/>
                        </a:xfrm>
                        <a:prstGeom prst="rect">
                          <a:avLst/>
                        </a:prstGeom>
                        <a:solidFill>
                          <a:prstClr val="white"/>
                        </a:solidFill>
                        <a:ln>
                          <a:noFill/>
                        </a:ln>
                      </wps:spPr>
                      <wps:txbx>
                        <w:txbxContent>
                          <w:p w14:paraId="6F21AD8F" w14:textId="5647F015" w:rsidR="00F500C0" w:rsidRPr="00E13980" w:rsidRDefault="00F500C0" w:rsidP="00F500C0">
                            <w:pPr>
                              <w:pStyle w:val="Caption"/>
                              <w:rPr>
                                <w:noProof/>
                                <w:color w:val="000000" w:themeColor="text1"/>
                                <w:sz w:val="22"/>
                                <w:szCs w:val="22"/>
                              </w:rPr>
                            </w:pPr>
                            <w:bookmarkStart w:id="25" w:name="_Toc160653711"/>
                            <w:r>
                              <w:t xml:space="preserve">Figure </w:t>
                            </w:r>
                            <w:r>
                              <w:fldChar w:fldCharType="begin"/>
                            </w:r>
                            <w:r>
                              <w:instrText xml:space="preserve"> SEQ Figure \* ARABIC </w:instrText>
                            </w:r>
                            <w:r>
                              <w:fldChar w:fldCharType="separate"/>
                            </w:r>
                            <w:r w:rsidR="00973BE2">
                              <w:rPr>
                                <w:noProof/>
                              </w:rPr>
                              <w:t>3</w:t>
                            </w:r>
                            <w:r>
                              <w:fldChar w:fldCharType="end"/>
                            </w:r>
                            <w:r>
                              <w:t xml:space="preserve"> : </w:t>
                            </w:r>
                            <w:r w:rsidRPr="00F1565B">
                              <w:t>Organizational Roles and Responsibilities</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470F27" id="_x0000_s1028" type="#_x0000_t202" style="position:absolute;left:0;text-align:left;margin-left:47.1pt;margin-top:427.2pt;width:417.2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HX9GgIAAD8EAAAOAAAAZHJzL2Uyb0RvYy54bWysU8Fu2zAMvQ/YPwi6L06ytui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" stroked="f">
                <v:textbox style="mso-fit-shape-to-text:t" inset="0,0,0,0">
                  <w:txbxContent>
                    <w:p w14:paraId="6F21AD8F" w14:textId="5647F015" w:rsidR="00F500C0" w:rsidRPr="00E13980" w:rsidRDefault="00F500C0" w:rsidP="00F500C0">
                      <w:pPr>
                        <w:pStyle w:val="Caption"/>
                        <w:rPr>
                          <w:noProof/>
                          <w:color w:val="000000" w:themeColor="text1"/>
                          <w:sz w:val="22"/>
                          <w:szCs w:val="22"/>
                        </w:rPr>
                      </w:pPr>
                      <w:bookmarkStart w:id="26" w:name="_Toc160653711"/>
                      <w:r>
                        <w:t xml:space="preserve">Figure </w:t>
                      </w:r>
                      <w:r>
                        <w:fldChar w:fldCharType="begin"/>
                      </w:r>
                      <w:r>
                        <w:instrText xml:space="preserve"> SEQ Figure \* ARABIC </w:instrText>
                      </w:r>
                      <w:r>
                        <w:fldChar w:fldCharType="separate"/>
                      </w:r>
                      <w:r w:rsidR="00973BE2">
                        <w:rPr>
                          <w:noProof/>
                        </w:rPr>
                        <w:t>3</w:t>
                      </w:r>
                      <w:r>
                        <w:fldChar w:fldCharType="end"/>
                      </w:r>
                      <w:r>
                        <w:t xml:space="preserve"> : </w:t>
                      </w:r>
                      <w:r w:rsidRPr="00F1565B">
                        <w:t>Organizational Roles and Responsibilities</w:t>
                      </w:r>
                      <w:bookmarkEnd w:id="26"/>
                    </w:p>
                  </w:txbxContent>
                </v:textbox>
              </v:shape>
            </w:pict>
          </mc:Fallback>
        </mc:AlternateContent>
      </w:r>
    </w:p>
    <w:p w14:paraId="23CB363C" w14:textId="653CF2F9" w:rsidR="00F500C0" w:rsidRDefault="00F500C0" w:rsidP="00B57FD4">
      <w:pPr>
        <w:pStyle w:val="KDUPara"/>
      </w:pPr>
    </w:p>
    <w:p w14:paraId="647F8902" w14:textId="568C40BC" w:rsidR="00F500C0" w:rsidRDefault="00F500C0" w:rsidP="00B57FD4">
      <w:pPr>
        <w:pStyle w:val="KDUPara"/>
      </w:pPr>
    </w:p>
    <w:p w14:paraId="2BB4F5C0" w14:textId="2B89BD77" w:rsidR="00F500C0" w:rsidRDefault="00F500C0" w:rsidP="00B57FD4">
      <w:pPr>
        <w:pStyle w:val="KDUPara"/>
      </w:pPr>
    </w:p>
    <w:p w14:paraId="5C196F4B" w14:textId="003EFD77" w:rsidR="00F500C0" w:rsidRDefault="00F500C0" w:rsidP="00B57FD4">
      <w:pPr>
        <w:pStyle w:val="KDUPara"/>
      </w:pPr>
    </w:p>
    <w:p w14:paraId="76AC628E" w14:textId="07EDDFD9" w:rsidR="004A1559" w:rsidRDefault="004A1559" w:rsidP="00B57FD4">
      <w:pPr>
        <w:pStyle w:val="KDUPara"/>
      </w:pPr>
    </w:p>
    <w:p w14:paraId="5D5382F7" w14:textId="5E1DCB71" w:rsidR="004A1559" w:rsidRDefault="004A1559" w:rsidP="00B57FD4">
      <w:pPr>
        <w:pStyle w:val="KDUPara"/>
      </w:pPr>
    </w:p>
    <w:p w14:paraId="312D778C" w14:textId="4C379CD4" w:rsidR="004A1559" w:rsidRDefault="004A1559" w:rsidP="00B57FD4">
      <w:pPr>
        <w:pStyle w:val="KDUPara"/>
      </w:pPr>
    </w:p>
    <w:p w14:paraId="00DA6573" w14:textId="77777777" w:rsidR="00F500C0" w:rsidRDefault="00F500C0" w:rsidP="00B57FD4">
      <w:pPr>
        <w:pStyle w:val="KDUPara"/>
      </w:pPr>
    </w:p>
    <w:p w14:paraId="0A4FD919" w14:textId="77777777" w:rsidR="00F500C0" w:rsidRDefault="00F500C0" w:rsidP="00B57FD4">
      <w:pPr>
        <w:pStyle w:val="KDUPara"/>
      </w:pPr>
    </w:p>
    <w:p w14:paraId="5310B494" w14:textId="77777777" w:rsidR="00F500C0" w:rsidRDefault="00F500C0" w:rsidP="00B57FD4">
      <w:pPr>
        <w:pStyle w:val="KDUPara"/>
      </w:pPr>
    </w:p>
    <w:p w14:paraId="6E806559" w14:textId="72C2F582" w:rsidR="004A1559" w:rsidRDefault="004A1559" w:rsidP="00DD3DEC">
      <w:pPr>
        <w:pStyle w:val="Heading3"/>
      </w:pPr>
      <w:bookmarkStart w:id="27" w:name="_Toc160653748"/>
      <w:r>
        <w:lastRenderedPageBreak/>
        <w:t>Inputs, Outputs, and Processes</w:t>
      </w:r>
      <w:bookmarkEnd w:id="27"/>
    </w:p>
    <w:p w14:paraId="67DF8835" w14:textId="3F873766" w:rsidR="0088717A" w:rsidRPr="00F23CC3" w:rsidRDefault="0088717A" w:rsidP="00B57FD4">
      <w:pPr>
        <w:pStyle w:val="KDUPara"/>
        <w:rPr>
          <w:b/>
          <w:bCs/>
        </w:rPr>
      </w:pPr>
      <w:r w:rsidRPr="00F23CC3">
        <w:rPr>
          <w:b/>
          <w:bCs/>
        </w:rPr>
        <w:t>Logging:</w:t>
      </w:r>
    </w:p>
    <w:p w14:paraId="057937F8" w14:textId="77777777" w:rsidR="0088717A" w:rsidRDefault="0088717A" w:rsidP="00B57FD4">
      <w:pPr>
        <w:pStyle w:val="KDUPara"/>
        <w:numPr>
          <w:ilvl w:val="0"/>
          <w:numId w:val="18"/>
        </w:numPr>
      </w:pPr>
      <w:r>
        <w:t>Inputs: User login credentials (username, password), timestamp.</w:t>
      </w:r>
    </w:p>
    <w:p w14:paraId="1664C8FD" w14:textId="77777777" w:rsidR="0088717A" w:rsidRDefault="0088717A" w:rsidP="00B57FD4">
      <w:pPr>
        <w:pStyle w:val="KDUPara"/>
        <w:numPr>
          <w:ilvl w:val="0"/>
          <w:numId w:val="18"/>
        </w:numPr>
      </w:pPr>
      <w:r>
        <w:t>Outputs: Logged-in user information, access privileges.</w:t>
      </w:r>
    </w:p>
    <w:p w14:paraId="337F459D" w14:textId="5A7D252C" w:rsidR="0088717A" w:rsidRDefault="00E84785" w:rsidP="00B57FD4">
      <w:pPr>
        <w:pStyle w:val="KDUPara"/>
        <w:numPr>
          <w:ilvl w:val="0"/>
          <w:numId w:val="18"/>
        </w:numPr>
      </w:pPr>
      <w:r>
        <w:rPr>
          <w:noProof/>
        </w:rPr>
        <mc:AlternateContent>
          <mc:Choice Requires="wps">
            <w:drawing>
              <wp:anchor distT="0" distB="0" distL="114300" distR="114300" simplePos="0" relativeHeight="251710464" behindDoc="0" locked="0" layoutInCell="1" allowOverlap="1" wp14:anchorId="0E07F376" wp14:editId="0C6225E1">
                <wp:simplePos x="0" y="0"/>
                <wp:positionH relativeFrom="column">
                  <wp:posOffset>808990</wp:posOffset>
                </wp:positionH>
                <wp:positionV relativeFrom="paragraph">
                  <wp:posOffset>2612390</wp:posOffset>
                </wp:positionV>
                <wp:extent cx="4564380" cy="635"/>
                <wp:effectExtent l="0" t="0" r="0" b="0"/>
                <wp:wrapTopAndBottom/>
                <wp:docPr id="676025469" name="Text Box 1"/>
                <wp:cNvGraphicFramePr/>
                <a:graphic xmlns:a="http://schemas.openxmlformats.org/drawingml/2006/main">
                  <a:graphicData uri="http://schemas.microsoft.com/office/word/2010/wordprocessingShape">
                    <wps:wsp>
                      <wps:cNvSpPr txBox="1"/>
                      <wps:spPr>
                        <a:xfrm>
                          <a:off x="0" y="0"/>
                          <a:ext cx="4564380" cy="635"/>
                        </a:xfrm>
                        <a:prstGeom prst="rect">
                          <a:avLst/>
                        </a:prstGeom>
                        <a:solidFill>
                          <a:prstClr val="white"/>
                        </a:solidFill>
                        <a:ln>
                          <a:noFill/>
                        </a:ln>
                      </wps:spPr>
                      <wps:txbx>
                        <w:txbxContent>
                          <w:p w14:paraId="16695F0C" w14:textId="5B50CF10" w:rsidR="00E84785" w:rsidRPr="00E762BF" w:rsidRDefault="00E84785" w:rsidP="00E84785">
                            <w:pPr>
                              <w:pStyle w:val="Caption"/>
                            </w:pPr>
                            <w:bookmarkStart w:id="28" w:name="_Toc160653712"/>
                            <w:r>
                              <w:t xml:space="preserve">Figure </w:t>
                            </w:r>
                            <w:r>
                              <w:fldChar w:fldCharType="begin"/>
                            </w:r>
                            <w:r>
                              <w:instrText xml:space="preserve"> SEQ Figure \* ARABIC </w:instrText>
                            </w:r>
                            <w:r>
                              <w:fldChar w:fldCharType="separate"/>
                            </w:r>
                            <w:r w:rsidR="00973BE2">
                              <w:rPr>
                                <w:noProof/>
                              </w:rPr>
                              <w:t>4</w:t>
                            </w:r>
                            <w:r>
                              <w:fldChar w:fldCharType="end"/>
                            </w:r>
                            <w:r>
                              <w:t xml:space="preserve">: </w:t>
                            </w:r>
                            <w:r w:rsidR="00CE165C">
                              <w:t>L</w:t>
                            </w:r>
                            <w:r>
                              <w:t xml:space="preserve">ogging </w:t>
                            </w:r>
                            <w:r w:rsidR="00CE165C">
                              <w:t>P</w:t>
                            </w:r>
                            <w:r>
                              <w:t>age.</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07F376" id="_x0000_s1029" type="#_x0000_t202" style="position:absolute;left:0;text-align:left;margin-left:63.7pt;margin-top:205.7pt;width:359.4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" stroked="f">
                <v:textbox style="mso-fit-shape-to-text:t" inset="0,0,0,0">
                  <w:txbxContent>
                    <w:p w14:paraId="16695F0C" w14:textId="5B50CF10" w:rsidR="00E84785" w:rsidRPr="00E762BF" w:rsidRDefault="00E84785" w:rsidP="00E84785">
                      <w:pPr>
                        <w:pStyle w:val="Caption"/>
                      </w:pPr>
                      <w:bookmarkStart w:id="29" w:name="_Toc160653712"/>
                      <w:r>
                        <w:t xml:space="preserve">Figure </w:t>
                      </w:r>
                      <w:r>
                        <w:fldChar w:fldCharType="begin"/>
                      </w:r>
                      <w:r>
                        <w:instrText xml:space="preserve"> SEQ Figure \* ARABIC </w:instrText>
                      </w:r>
                      <w:r>
                        <w:fldChar w:fldCharType="separate"/>
                      </w:r>
                      <w:r w:rsidR="00973BE2">
                        <w:rPr>
                          <w:noProof/>
                        </w:rPr>
                        <w:t>4</w:t>
                      </w:r>
                      <w:r>
                        <w:fldChar w:fldCharType="end"/>
                      </w:r>
                      <w:r>
                        <w:t xml:space="preserve">: </w:t>
                      </w:r>
                      <w:r w:rsidR="00CE165C">
                        <w:t>L</w:t>
                      </w:r>
                      <w:r>
                        <w:t xml:space="preserve">ogging </w:t>
                      </w:r>
                      <w:r w:rsidR="00CE165C">
                        <w:t>P</w:t>
                      </w:r>
                      <w:r>
                        <w:t>age.</w:t>
                      </w:r>
                      <w:bookmarkEnd w:id="29"/>
                    </w:p>
                  </w:txbxContent>
                </v:textbox>
                <w10:wrap type="topAndBottom"/>
              </v:shape>
            </w:pict>
          </mc:Fallback>
        </mc:AlternateContent>
      </w:r>
      <w:r w:rsidRPr="00E84785">
        <w:rPr>
          <w:noProof/>
        </w:rPr>
        <w:drawing>
          <wp:anchor distT="0" distB="0" distL="114300" distR="114300" simplePos="0" relativeHeight="251708416" behindDoc="0" locked="0" layoutInCell="1" allowOverlap="1" wp14:anchorId="442A5662" wp14:editId="3E2E06D2">
            <wp:simplePos x="0" y="0"/>
            <wp:positionH relativeFrom="page">
              <wp:align>center</wp:align>
            </wp:positionH>
            <wp:positionV relativeFrom="paragraph">
              <wp:posOffset>519430</wp:posOffset>
            </wp:positionV>
            <wp:extent cx="4564380" cy="2035810"/>
            <wp:effectExtent l="0" t="0" r="7620" b="2540"/>
            <wp:wrapTopAndBottom/>
            <wp:docPr id="28381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81571" name=""/>
                    <pic:cNvPicPr/>
                  </pic:nvPicPr>
                  <pic:blipFill>
                    <a:blip r:embed="rId11"/>
                    <a:stretch>
                      <a:fillRect/>
                    </a:stretch>
                  </pic:blipFill>
                  <pic:spPr>
                    <a:xfrm>
                      <a:off x="0" y="0"/>
                      <a:ext cx="4564380" cy="2035810"/>
                    </a:xfrm>
                    <a:prstGeom prst="rect">
                      <a:avLst/>
                    </a:prstGeom>
                  </pic:spPr>
                </pic:pic>
              </a:graphicData>
            </a:graphic>
            <wp14:sizeRelH relativeFrom="margin">
              <wp14:pctWidth>0</wp14:pctWidth>
            </wp14:sizeRelH>
            <wp14:sizeRelV relativeFrom="margin">
              <wp14:pctHeight>0</wp14:pctHeight>
            </wp14:sizeRelV>
          </wp:anchor>
        </w:drawing>
      </w:r>
      <w:r w:rsidR="0088717A">
        <w:t>Processes: Authentication, session management, logging user activities.</w:t>
      </w:r>
    </w:p>
    <w:p w14:paraId="39AC5C47" w14:textId="74A9403C" w:rsidR="0088717A" w:rsidRPr="00F23CC3" w:rsidRDefault="0088717A" w:rsidP="00B57FD4">
      <w:pPr>
        <w:pStyle w:val="KDUPara"/>
        <w:rPr>
          <w:b/>
          <w:bCs/>
        </w:rPr>
      </w:pPr>
      <w:r w:rsidRPr="00F23CC3">
        <w:rPr>
          <w:b/>
          <w:bCs/>
        </w:rPr>
        <w:t>Create Invoice:</w:t>
      </w:r>
    </w:p>
    <w:p w14:paraId="245CDF25" w14:textId="77777777" w:rsidR="0088717A" w:rsidRDefault="0088717A" w:rsidP="00B57FD4">
      <w:pPr>
        <w:pStyle w:val="KDUPara"/>
        <w:numPr>
          <w:ilvl w:val="0"/>
          <w:numId w:val="19"/>
        </w:numPr>
      </w:pPr>
      <w:r>
        <w:t>Inputs: Customer details (name, contact information), items purchased (product ID, quantity, price), payment method.</w:t>
      </w:r>
    </w:p>
    <w:p w14:paraId="19E94FA2" w14:textId="077A0733" w:rsidR="0088717A" w:rsidRDefault="0088717A" w:rsidP="00B57FD4">
      <w:pPr>
        <w:pStyle w:val="KDUPara"/>
        <w:numPr>
          <w:ilvl w:val="0"/>
          <w:numId w:val="19"/>
        </w:numPr>
      </w:pPr>
      <w:r>
        <w:t>Outputs: Generated invoice number, invoice details (items, quantities, prices), total amount due.</w:t>
      </w:r>
    </w:p>
    <w:p w14:paraId="26A0AE61" w14:textId="5622492F" w:rsidR="0088717A" w:rsidRDefault="00E84785" w:rsidP="00B57FD4">
      <w:pPr>
        <w:pStyle w:val="KDUPara"/>
        <w:numPr>
          <w:ilvl w:val="0"/>
          <w:numId w:val="19"/>
        </w:numPr>
      </w:pPr>
      <w:r>
        <w:rPr>
          <w:noProof/>
        </w:rPr>
        <mc:AlternateContent>
          <mc:Choice Requires="wps">
            <w:drawing>
              <wp:anchor distT="0" distB="0" distL="114300" distR="114300" simplePos="0" relativeHeight="251714560" behindDoc="0" locked="0" layoutInCell="1" allowOverlap="1" wp14:anchorId="7C5E7287" wp14:editId="30CD1610">
                <wp:simplePos x="0" y="0"/>
                <wp:positionH relativeFrom="column">
                  <wp:posOffset>789305</wp:posOffset>
                </wp:positionH>
                <wp:positionV relativeFrom="paragraph">
                  <wp:posOffset>3025140</wp:posOffset>
                </wp:positionV>
                <wp:extent cx="4709160" cy="635"/>
                <wp:effectExtent l="0" t="0" r="0" b="0"/>
                <wp:wrapTopAndBottom/>
                <wp:docPr id="164339880" name="Text Box 1"/>
                <wp:cNvGraphicFramePr/>
                <a:graphic xmlns:a="http://schemas.openxmlformats.org/drawingml/2006/main">
                  <a:graphicData uri="http://schemas.microsoft.com/office/word/2010/wordprocessingShape">
                    <wps:wsp>
                      <wps:cNvSpPr txBox="1"/>
                      <wps:spPr>
                        <a:xfrm>
                          <a:off x="0" y="0"/>
                          <a:ext cx="4709160" cy="635"/>
                        </a:xfrm>
                        <a:prstGeom prst="rect">
                          <a:avLst/>
                        </a:prstGeom>
                        <a:solidFill>
                          <a:prstClr val="white"/>
                        </a:solidFill>
                        <a:ln>
                          <a:noFill/>
                        </a:ln>
                      </wps:spPr>
                      <wps:txbx>
                        <w:txbxContent>
                          <w:p w14:paraId="105C080B" w14:textId="7B5717CA" w:rsidR="00E84785" w:rsidRPr="00CD151F" w:rsidRDefault="00E84785" w:rsidP="00E84785">
                            <w:pPr>
                              <w:pStyle w:val="Caption"/>
                            </w:pPr>
                            <w:bookmarkStart w:id="30" w:name="_Toc160653713"/>
                            <w:r>
                              <w:t xml:space="preserve">Figure </w:t>
                            </w:r>
                            <w:r>
                              <w:fldChar w:fldCharType="begin"/>
                            </w:r>
                            <w:r>
                              <w:instrText xml:space="preserve"> SEQ Figure \* ARABIC </w:instrText>
                            </w:r>
                            <w:r>
                              <w:fldChar w:fldCharType="separate"/>
                            </w:r>
                            <w:r w:rsidR="00973BE2">
                              <w:rPr>
                                <w:noProof/>
                              </w:rPr>
                              <w:t>5</w:t>
                            </w:r>
                            <w:r>
                              <w:fldChar w:fldCharType="end"/>
                            </w:r>
                            <w:r>
                              <w:t xml:space="preserve">: Invoice </w:t>
                            </w:r>
                            <w:r w:rsidR="006D66E8">
                              <w:t>W</w:t>
                            </w:r>
                            <w:r>
                              <w:t>indow.</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5E7287" id="_x0000_s1030" type="#_x0000_t202" style="position:absolute;left:0;text-align:left;margin-left:62.15pt;margin-top:238.2pt;width:370.8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" stroked="f">
                <v:textbox style="mso-fit-shape-to-text:t" inset="0,0,0,0">
                  <w:txbxContent>
                    <w:p w14:paraId="105C080B" w14:textId="7B5717CA" w:rsidR="00E84785" w:rsidRPr="00CD151F" w:rsidRDefault="00E84785" w:rsidP="00E84785">
                      <w:pPr>
                        <w:pStyle w:val="Caption"/>
                      </w:pPr>
                      <w:bookmarkStart w:id="31" w:name="_Toc160653713"/>
                      <w:r>
                        <w:t xml:space="preserve">Figure </w:t>
                      </w:r>
                      <w:r>
                        <w:fldChar w:fldCharType="begin"/>
                      </w:r>
                      <w:r>
                        <w:instrText xml:space="preserve"> SEQ Figure \* ARABIC </w:instrText>
                      </w:r>
                      <w:r>
                        <w:fldChar w:fldCharType="separate"/>
                      </w:r>
                      <w:r w:rsidR="00973BE2">
                        <w:rPr>
                          <w:noProof/>
                        </w:rPr>
                        <w:t>5</w:t>
                      </w:r>
                      <w:r>
                        <w:fldChar w:fldCharType="end"/>
                      </w:r>
                      <w:r>
                        <w:t xml:space="preserve">: Invoice </w:t>
                      </w:r>
                      <w:r w:rsidR="006D66E8">
                        <w:t>W</w:t>
                      </w:r>
                      <w:r>
                        <w:t>indow.</w:t>
                      </w:r>
                      <w:bookmarkEnd w:id="31"/>
                    </w:p>
                  </w:txbxContent>
                </v:textbox>
                <w10:wrap type="topAndBottom"/>
              </v:shape>
            </w:pict>
          </mc:Fallback>
        </mc:AlternateContent>
      </w:r>
      <w:r w:rsidRPr="00E84785">
        <w:rPr>
          <w:noProof/>
        </w:rPr>
        <w:drawing>
          <wp:anchor distT="0" distB="0" distL="114300" distR="114300" simplePos="0" relativeHeight="251712512" behindDoc="0" locked="0" layoutInCell="1" allowOverlap="1" wp14:anchorId="55388EC0" wp14:editId="0FF23EAB">
            <wp:simplePos x="0" y="0"/>
            <wp:positionH relativeFrom="margin">
              <wp:align>center</wp:align>
            </wp:positionH>
            <wp:positionV relativeFrom="paragraph">
              <wp:posOffset>577850</wp:posOffset>
            </wp:positionV>
            <wp:extent cx="4709160" cy="2390140"/>
            <wp:effectExtent l="0" t="0" r="0" b="0"/>
            <wp:wrapTopAndBottom/>
            <wp:docPr id="831173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173339" name=""/>
                    <pic:cNvPicPr/>
                  </pic:nvPicPr>
                  <pic:blipFill>
                    <a:blip r:embed="rId12"/>
                    <a:stretch>
                      <a:fillRect/>
                    </a:stretch>
                  </pic:blipFill>
                  <pic:spPr>
                    <a:xfrm>
                      <a:off x="0" y="0"/>
                      <a:ext cx="4709160" cy="2390140"/>
                    </a:xfrm>
                    <a:prstGeom prst="rect">
                      <a:avLst/>
                    </a:prstGeom>
                  </pic:spPr>
                </pic:pic>
              </a:graphicData>
            </a:graphic>
            <wp14:sizeRelH relativeFrom="margin">
              <wp14:pctWidth>0</wp14:pctWidth>
            </wp14:sizeRelH>
            <wp14:sizeRelV relativeFrom="margin">
              <wp14:pctHeight>0</wp14:pctHeight>
            </wp14:sizeRelV>
          </wp:anchor>
        </w:drawing>
      </w:r>
      <w:r w:rsidR="0088717A">
        <w:t>Processes: Retrieving customer information, adding items to invoice, calculating total amount, generating invoice number, storing invoice data.</w:t>
      </w:r>
    </w:p>
    <w:p w14:paraId="4779724C" w14:textId="75C5716C" w:rsidR="0088717A" w:rsidRPr="00F23CC3" w:rsidRDefault="0088717A" w:rsidP="00B57FD4">
      <w:pPr>
        <w:pStyle w:val="KDUPara"/>
        <w:rPr>
          <w:b/>
          <w:bCs/>
        </w:rPr>
      </w:pPr>
      <w:r w:rsidRPr="00F23CC3">
        <w:rPr>
          <w:b/>
          <w:bCs/>
        </w:rPr>
        <w:lastRenderedPageBreak/>
        <w:t>Cancel Invoice:</w:t>
      </w:r>
    </w:p>
    <w:p w14:paraId="1922A128" w14:textId="775E6301" w:rsidR="0088717A" w:rsidRDefault="0088717A" w:rsidP="00B57FD4">
      <w:pPr>
        <w:pStyle w:val="KDUPara"/>
        <w:numPr>
          <w:ilvl w:val="1"/>
          <w:numId w:val="21"/>
        </w:numPr>
      </w:pPr>
      <w:r>
        <w:t>Inputs: Invoice number, reason for cancellation.</w:t>
      </w:r>
    </w:p>
    <w:p w14:paraId="608D4350" w14:textId="767058C0" w:rsidR="0088717A" w:rsidRDefault="0088717A" w:rsidP="00B57FD4">
      <w:pPr>
        <w:pStyle w:val="KDUPara"/>
        <w:numPr>
          <w:ilvl w:val="1"/>
          <w:numId w:val="21"/>
        </w:numPr>
      </w:pPr>
      <w:r>
        <w:t>Outputs: Confirmation of cancellation.</w:t>
      </w:r>
    </w:p>
    <w:p w14:paraId="265C2E5A" w14:textId="5D644924" w:rsidR="0088717A" w:rsidRDefault="00E84785" w:rsidP="00B57FD4">
      <w:pPr>
        <w:pStyle w:val="KDUPara"/>
        <w:numPr>
          <w:ilvl w:val="1"/>
          <w:numId w:val="21"/>
        </w:numPr>
      </w:pPr>
      <w:r>
        <w:rPr>
          <w:noProof/>
        </w:rPr>
        <mc:AlternateContent>
          <mc:Choice Requires="wps">
            <w:drawing>
              <wp:anchor distT="0" distB="0" distL="114300" distR="114300" simplePos="0" relativeHeight="251718656" behindDoc="0" locked="0" layoutInCell="1" allowOverlap="1" wp14:anchorId="6B56DDC4" wp14:editId="02E9569F">
                <wp:simplePos x="0" y="0"/>
                <wp:positionH relativeFrom="column">
                  <wp:posOffset>1852930</wp:posOffset>
                </wp:positionH>
                <wp:positionV relativeFrom="paragraph">
                  <wp:posOffset>1651000</wp:posOffset>
                </wp:positionV>
                <wp:extent cx="2484120" cy="635"/>
                <wp:effectExtent l="0" t="0" r="0" b="0"/>
                <wp:wrapTopAndBottom/>
                <wp:docPr id="1509358577" name="Text Box 1"/>
                <wp:cNvGraphicFramePr/>
                <a:graphic xmlns:a="http://schemas.openxmlformats.org/drawingml/2006/main">
                  <a:graphicData uri="http://schemas.microsoft.com/office/word/2010/wordprocessingShape">
                    <wps:wsp>
                      <wps:cNvSpPr txBox="1"/>
                      <wps:spPr>
                        <a:xfrm>
                          <a:off x="0" y="0"/>
                          <a:ext cx="2484120" cy="635"/>
                        </a:xfrm>
                        <a:prstGeom prst="rect">
                          <a:avLst/>
                        </a:prstGeom>
                        <a:solidFill>
                          <a:prstClr val="white"/>
                        </a:solidFill>
                        <a:ln>
                          <a:noFill/>
                        </a:ln>
                      </wps:spPr>
                      <wps:txbx>
                        <w:txbxContent>
                          <w:p w14:paraId="31D6F712" w14:textId="312CBE5E" w:rsidR="00E84785" w:rsidRPr="00EB5719" w:rsidRDefault="00E84785" w:rsidP="00E84785">
                            <w:pPr>
                              <w:pStyle w:val="Caption"/>
                            </w:pPr>
                            <w:bookmarkStart w:id="32" w:name="_Toc160653714"/>
                            <w:r>
                              <w:t xml:space="preserve">Figure </w:t>
                            </w:r>
                            <w:r>
                              <w:fldChar w:fldCharType="begin"/>
                            </w:r>
                            <w:r>
                              <w:instrText xml:space="preserve"> SEQ Figure \* ARABIC </w:instrText>
                            </w:r>
                            <w:r>
                              <w:fldChar w:fldCharType="separate"/>
                            </w:r>
                            <w:r w:rsidR="00973BE2">
                              <w:rPr>
                                <w:noProof/>
                              </w:rPr>
                              <w:t>6</w:t>
                            </w:r>
                            <w:r>
                              <w:fldChar w:fldCharType="end"/>
                            </w:r>
                            <w:r>
                              <w:t xml:space="preserve">: </w:t>
                            </w:r>
                            <w:r w:rsidR="006D66E8">
                              <w:t>C</w:t>
                            </w:r>
                            <w:r>
                              <w:t xml:space="preserve">ancel Invoice </w:t>
                            </w:r>
                            <w:r w:rsidR="006D66E8">
                              <w:t>W</w:t>
                            </w:r>
                            <w:r>
                              <w:t>indow.</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56DDC4" id="_x0000_s1031" type="#_x0000_t202" style="position:absolute;left:0;text-align:left;margin-left:145.9pt;margin-top:130pt;width:195.6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" stroked="f">
                <v:textbox style="mso-fit-shape-to-text:t" inset="0,0,0,0">
                  <w:txbxContent>
                    <w:p w14:paraId="31D6F712" w14:textId="312CBE5E" w:rsidR="00E84785" w:rsidRPr="00EB5719" w:rsidRDefault="00E84785" w:rsidP="00E84785">
                      <w:pPr>
                        <w:pStyle w:val="Caption"/>
                      </w:pPr>
                      <w:bookmarkStart w:id="33" w:name="_Toc160653714"/>
                      <w:r>
                        <w:t xml:space="preserve">Figure </w:t>
                      </w:r>
                      <w:r>
                        <w:fldChar w:fldCharType="begin"/>
                      </w:r>
                      <w:r>
                        <w:instrText xml:space="preserve"> SEQ Figure \* ARABIC </w:instrText>
                      </w:r>
                      <w:r>
                        <w:fldChar w:fldCharType="separate"/>
                      </w:r>
                      <w:r w:rsidR="00973BE2">
                        <w:rPr>
                          <w:noProof/>
                        </w:rPr>
                        <w:t>6</w:t>
                      </w:r>
                      <w:r>
                        <w:fldChar w:fldCharType="end"/>
                      </w:r>
                      <w:r>
                        <w:t xml:space="preserve">: </w:t>
                      </w:r>
                      <w:r w:rsidR="006D66E8">
                        <w:t>C</w:t>
                      </w:r>
                      <w:r>
                        <w:t xml:space="preserve">ancel Invoice </w:t>
                      </w:r>
                      <w:r w:rsidR="006D66E8">
                        <w:t>W</w:t>
                      </w:r>
                      <w:r>
                        <w:t>indow.</w:t>
                      </w:r>
                      <w:bookmarkEnd w:id="33"/>
                    </w:p>
                  </w:txbxContent>
                </v:textbox>
                <w10:wrap type="topAndBottom"/>
              </v:shape>
            </w:pict>
          </mc:Fallback>
        </mc:AlternateContent>
      </w:r>
      <w:r w:rsidRPr="00E84785">
        <w:rPr>
          <w:noProof/>
        </w:rPr>
        <w:drawing>
          <wp:anchor distT="0" distB="0" distL="114300" distR="114300" simplePos="0" relativeHeight="251716608" behindDoc="0" locked="0" layoutInCell="1" allowOverlap="1" wp14:anchorId="5A237B93" wp14:editId="47974833">
            <wp:simplePos x="0" y="0"/>
            <wp:positionH relativeFrom="page">
              <wp:align>center</wp:align>
            </wp:positionH>
            <wp:positionV relativeFrom="paragraph">
              <wp:posOffset>679450</wp:posOffset>
            </wp:positionV>
            <wp:extent cx="2484120" cy="914400"/>
            <wp:effectExtent l="0" t="0" r="0" b="0"/>
            <wp:wrapTopAndBottom/>
            <wp:docPr id="1257275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275199" name=""/>
                    <pic:cNvPicPr/>
                  </pic:nvPicPr>
                  <pic:blipFill>
                    <a:blip r:embed="rId13"/>
                    <a:stretch>
                      <a:fillRect/>
                    </a:stretch>
                  </pic:blipFill>
                  <pic:spPr>
                    <a:xfrm>
                      <a:off x="0" y="0"/>
                      <a:ext cx="2484120" cy="914400"/>
                    </a:xfrm>
                    <a:prstGeom prst="rect">
                      <a:avLst/>
                    </a:prstGeom>
                  </pic:spPr>
                </pic:pic>
              </a:graphicData>
            </a:graphic>
          </wp:anchor>
        </w:drawing>
      </w:r>
      <w:r w:rsidR="0088717A">
        <w:t>Processes: Verification of invoice details, updating invoice status to "cancelled", recording cancellation reason.</w:t>
      </w:r>
    </w:p>
    <w:p w14:paraId="5A179D96" w14:textId="5C5975FA" w:rsidR="0088717A" w:rsidRPr="00F23CC3" w:rsidRDefault="0088717A" w:rsidP="00B57FD4">
      <w:pPr>
        <w:pStyle w:val="KDUPara"/>
        <w:rPr>
          <w:b/>
          <w:bCs/>
        </w:rPr>
      </w:pPr>
      <w:r w:rsidRPr="00F23CC3">
        <w:rPr>
          <w:b/>
          <w:bCs/>
        </w:rPr>
        <w:t>Make Payment:</w:t>
      </w:r>
    </w:p>
    <w:p w14:paraId="57057A54" w14:textId="328169EA" w:rsidR="0088717A" w:rsidRDefault="0088717A" w:rsidP="00B57FD4">
      <w:pPr>
        <w:pStyle w:val="KDUPara"/>
        <w:numPr>
          <w:ilvl w:val="1"/>
          <w:numId w:val="23"/>
        </w:numPr>
      </w:pPr>
      <w:r>
        <w:t>Inputs: Invoice number, payment amount, payment method (cash, credit/debit card, online payment).</w:t>
      </w:r>
    </w:p>
    <w:p w14:paraId="0832C581" w14:textId="377D5DA9" w:rsidR="0088717A" w:rsidRDefault="0088717A" w:rsidP="00B57FD4">
      <w:pPr>
        <w:pStyle w:val="KDUPara"/>
        <w:numPr>
          <w:ilvl w:val="1"/>
          <w:numId w:val="23"/>
        </w:numPr>
      </w:pPr>
      <w:r>
        <w:t>Outputs: Confirmation of payment, updated payment status.</w:t>
      </w:r>
    </w:p>
    <w:p w14:paraId="1ECFA94D" w14:textId="74B43714" w:rsidR="0088717A" w:rsidRDefault="00E84785" w:rsidP="00B57FD4">
      <w:pPr>
        <w:pStyle w:val="KDUPara"/>
        <w:numPr>
          <w:ilvl w:val="1"/>
          <w:numId w:val="23"/>
        </w:numPr>
      </w:pPr>
      <w:r>
        <w:rPr>
          <w:noProof/>
        </w:rPr>
        <mc:AlternateContent>
          <mc:Choice Requires="wps">
            <w:drawing>
              <wp:anchor distT="0" distB="0" distL="114300" distR="114300" simplePos="0" relativeHeight="251722752" behindDoc="0" locked="0" layoutInCell="1" allowOverlap="1" wp14:anchorId="40B1FD64" wp14:editId="61818276">
                <wp:simplePos x="0" y="0"/>
                <wp:positionH relativeFrom="column">
                  <wp:posOffset>664210</wp:posOffset>
                </wp:positionH>
                <wp:positionV relativeFrom="paragraph">
                  <wp:posOffset>4010025</wp:posOffset>
                </wp:positionV>
                <wp:extent cx="4958715" cy="635"/>
                <wp:effectExtent l="0" t="0" r="0" b="0"/>
                <wp:wrapTopAndBottom/>
                <wp:docPr id="1175752868" name="Text Box 1"/>
                <wp:cNvGraphicFramePr/>
                <a:graphic xmlns:a="http://schemas.openxmlformats.org/drawingml/2006/main">
                  <a:graphicData uri="http://schemas.microsoft.com/office/word/2010/wordprocessingShape">
                    <wps:wsp>
                      <wps:cNvSpPr txBox="1"/>
                      <wps:spPr>
                        <a:xfrm>
                          <a:off x="0" y="0"/>
                          <a:ext cx="4958715" cy="635"/>
                        </a:xfrm>
                        <a:prstGeom prst="rect">
                          <a:avLst/>
                        </a:prstGeom>
                        <a:solidFill>
                          <a:prstClr val="white"/>
                        </a:solidFill>
                        <a:ln>
                          <a:noFill/>
                        </a:ln>
                      </wps:spPr>
                      <wps:txbx>
                        <w:txbxContent>
                          <w:p w14:paraId="7A1FA0C8" w14:textId="580D00D7" w:rsidR="00E84785" w:rsidRPr="00A02502" w:rsidRDefault="00E84785" w:rsidP="00E84785">
                            <w:pPr>
                              <w:pStyle w:val="Caption"/>
                            </w:pPr>
                            <w:bookmarkStart w:id="34" w:name="_Toc160653715"/>
                            <w:r>
                              <w:t xml:space="preserve">Figure </w:t>
                            </w:r>
                            <w:r>
                              <w:fldChar w:fldCharType="begin"/>
                            </w:r>
                            <w:r>
                              <w:instrText xml:space="preserve"> SEQ Figure \* ARABIC </w:instrText>
                            </w:r>
                            <w:r>
                              <w:fldChar w:fldCharType="separate"/>
                            </w:r>
                            <w:r w:rsidR="00973BE2">
                              <w:rPr>
                                <w:noProof/>
                              </w:rPr>
                              <w:t>7</w:t>
                            </w:r>
                            <w:r>
                              <w:fldChar w:fldCharType="end"/>
                            </w:r>
                            <w:r>
                              <w:t xml:space="preserve">: </w:t>
                            </w:r>
                            <w:r w:rsidR="006D66E8">
                              <w:t>P</w:t>
                            </w:r>
                            <w:r>
                              <w:t xml:space="preserve">ayment </w:t>
                            </w:r>
                            <w:r w:rsidR="006D66E8">
                              <w:t>W</w:t>
                            </w:r>
                            <w:r w:rsidR="00FB3A87">
                              <w:t>indow.</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B1FD64" id="_x0000_s1032" type="#_x0000_t202" style="position:absolute;left:0;text-align:left;margin-left:52.3pt;margin-top:315.75pt;width:390.4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" stroked="f">
                <v:textbox style="mso-fit-shape-to-text:t" inset="0,0,0,0">
                  <w:txbxContent>
                    <w:p w14:paraId="7A1FA0C8" w14:textId="580D00D7" w:rsidR="00E84785" w:rsidRPr="00A02502" w:rsidRDefault="00E84785" w:rsidP="00E84785">
                      <w:pPr>
                        <w:pStyle w:val="Caption"/>
                      </w:pPr>
                      <w:bookmarkStart w:id="35" w:name="_Toc160653715"/>
                      <w:r>
                        <w:t xml:space="preserve">Figure </w:t>
                      </w:r>
                      <w:r>
                        <w:fldChar w:fldCharType="begin"/>
                      </w:r>
                      <w:r>
                        <w:instrText xml:space="preserve"> SEQ Figure \* ARABIC </w:instrText>
                      </w:r>
                      <w:r>
                        <w:fldChar w:fldCharType="separate"/>
                      </w:r>
                      <w:r w:rsidR="00973BE2">
                        <w:rPr>
                          <w:noProof/>
                        </w:rPr>
                        <w:t>7</w:t>
                      </w:r>
                      <w:r>
                        <w:fldChar w:fldCharType="end"/>
                      </w:r>
                      <w:r>
                        <w:t xml:space="preserve">: </w:t>
                      </w:r>
                      <w:r w:rsidR="006D66E8">
                        <w:t>P</w:t>
                      </w:r>
                      <w:r>
                        <w:t xml:space="preserve">ayment </w:t>
                      </w:r>
                      <w:r w:rsidR="006D66E8">
                        <w:t>W</w:t>
                      </w:r>
                      <w:r w:rsidR="00FB3A87">
                        <w:t>indow.</w:t>
                      </w:r>
                      <w:bookmarkEnd w:id="35"/>
                    </w:p>
                  </w:txbxContent>
                </v:textbox>
                <w10:wrap type="topAndBottom"/>
              </v:shape>
            </w:pict>
          </mc:Fallback>
        </mc:AlternateContent>
      </w:r>
      <w:r w:rsidRPr="00E84785">
        <w:rPr>
          <w:noProof/>
        </w:rPr>
        <w:drawing>
          <wp:anchor distT="0" distB="0" distL="114300" distR="114300" simplePos="0" relativeHeight="251720704" behindDoc="0" locked="0" layoutInCell="1" allowOverlap="1" wp14:anchorId="01161EA9" wp14:editId="7C35D2FB">
            <wp:simplePos x="0" y="0"/>
            <wp:positionH relativeFrom="margin">
              <wp:align>center</wp:align>
            </wp:positionH>
            <wp:positionV relativeFrom="paragraph">
              <wp:posOffset>737235</wp:posOffset>
            </wp:positionV>
            <wp:extent cx="4958715" cy="3215640"/>
            <wp:effectExtent l="0" t="0" r="0" b="3810"/>
            <wp:wrapTopAndBottom/>
            <wp:docPr id="1864434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434168" name=""/>
                    <pic:cNvPicPr/>
                  </pic:nvPicPr>
                  <pic:blipFill>
                    <a:blip r:embed="rId14"/>
                    <a:stretch>
                      <a:fillRect/>
                    </a:stretch>
                  </pic:blipFill>
                  <pic:spPr>
                    <a:xfrm>
                      <a:off x="0" y="0"/>
                      <a:ext cx="4958715" cy="3215640"/>
                    </a:xfrm>
                    <a:prstGeom prst="rect">
                      <a:avLst/>
                    </a:prstGeom>
                  </pic:spPr>
                </pic:pic>
              </a:graphicData>
            </a:graphic>
            <wp14:sizeRelH relativeFrom="margin">
              <wp14:pctWidth>0</wp14:pctWidth>
            </wp14:sizeRelH>
            <wp14:sizeRelV relativeFrom="margin">
              <wp14:pctHeight>0</wp14:pctHeight>
            </wp14:sizeRelV>
          </wp:anchor>
        </w:drawing>
      </w:r>
      <w:r w:rsidR="0088717A">
        <w:t>Processes: Verification of invoice details, recording payment details, updating payment status in the system.</w:t>
      </w:r>
    </w:p>
    <w:p w14:paraId="0D30B06A" w14:textId="77777777" w:rsidR="005F7196" w:rsidRDefault="005F7196" w:rsidP="00B57FD4">
      <w:pPr>
        <w:pStyle w:val="KDUPara"/>
        <w:rPr>
          <w:b/>
          <w:bCs/>
        </w:rPr>
      </w:pPr>
    </w:p>
    <w:p w14:paraId="268847E5" w14:textId="6BA75339" w:rsidR="0088717A" w:rsidRPr="00F23CC3" w:rsidRDefault="0088717A" w:rsidP="00B57FD4">
      <w:pPr>
        <w:pStyle w:val="KDUPara"/>
        <w:rPr>
          <w:b/>
          <w:bCs/>
        </w:rPr>
      </w:pPr>
      <w:r w:rsidRPr="00F23CC3">
        <w:rPr>
          <w:b/>
          <w:bCs/>
        </w:rPr>
        <w:lastRenderedPageBreak/>
        <w:t>Return Payment:</w:t>
      </w:r>
    </w:p>
    <w:p w14:paraId="553AED7D" w14:textId="275B2138" w:rsidR="0088717A" w:rsidRDefault="0088717A" w:rsidP="00B57FD4">
      <w:pPr>
        <w:pStyle w:val="KDUPara"/>
        <w:numPr>
          <w:ilvl w:val="0"/>
          <w:numId w:val="28"/>
        </w:numPr>
      </w:pPr>
      <w:r>
        <w:t>Inputs: Invoice number, refund amount, reason for refund.</w:t>
      </w:r>
    </w:p>
    <w:p w14:paraId="50B5B152" w14:textId="732A5FC5" w:rsidR="0088717A" w:rsidRDefault="0088717A" w:rsidP="00B57FD4">
      <w:pPr>
        <w:pStyle w:val="KDUPara"/>
        <w:numPr>
          <w:ilvl w:val="0"/>
          <w:numId w:val="28"/>
        </w:numPr>
      </w:pPr>
      <w:r>
        <w:t>Outputs: Confirmation of refund, updated refund status.</w:t>
      </w:r>
    </w:p>
    <w:p w14:paraId="6560799E" w14:textId="3D8D5094" w:rsidR="0088717A" w:rsidRDefault="00FB3A87" w:rsidP="00B57FD4">
      <w:pPr>
        <w:pStyle w:val="KDUPara"/>
        <w:numPr>
          <w:ilvl w:val="0"/>
          <w:numId w:val="28"/>
        </w:numPr>
      </w:pPr>
      <w:r>
        <w:rPr>
          <w:noProof/>
        </w:rPr>
        <mc:AlternateContent>
          <mc:Choice Requires="wps">
            <w:drawing>
              <wp:anchor distT="0" distB="0" distL="114300" distR="114300" simplePos="0" relativeHeight="251726848" behindDoc="0" locked="0" layoutInCell="1" allowOverlap="1" wp14:anchorId="715904A5" wp14:editId="2CC462A6">
                <wp:simplePos x="0" y="0"/>
                <wp:positionH relativeFrom="column">
                  <wp:posOffset>464820</wp:posOffset>
                </wp:positionH>
                <wp:positionV relativeFrom="paragraph">
                  <wp:posOffset>2998470</wp:posOffset>
                </wp:positionV>
                <wp:extent cx="5684520" cy="635"/>
                <wp:effectExtent l="0" t="0" r="0" b="0"/>
                <wp:wrapTopAndBottom/>
                <wp:docPr id="342192166" name="Text Box 1"/>
                <wp:cNvGraphicFramePr/>
                <a:graphic xmlns:a="http://schemas.openxmlformats.org/drawingml/2006/main">
                  <a:graphicData uri="http://schemas.microsoft.com/office/word/2010/wordprocessingShape">
                    <wps:wsp>
                      <wps:cNvSpPr txBox="1"/>
                      <wps:spPr>
                        <a:xfrm>
                          <a:off x="0" y="0"/>
                          <a:ext cx="5684520" cy="635"/>
                        </a:xfrm>
                        <a:prstGeom prst="rect">
                          <a:avLst/>
                        </a:prstGeom>
                        <a:solidFill>
                          <a:prstClr val="white"/>
                        </a:solidFill>
                        <a:ln>
                          <a:noFill/>
                        </a:ln>
                      </wps:spPr>
                      <wps:txbx>
                        <w:txbxContent>
                          <w:p w14:paraId="50EA48D0" w14:textId="6FC996C3" w:rsidR="00FB3A87" w:rsidRPr="008A229D" w:rsidRDefault="00FB3A87" w:rsidP="00FB3A87">
                            <w:pPr>
                              <w:pStyle w:val="Caption"/>
                            </w:pPr>
                            <w:bookmarkStart w:id="36" w:name="_Toc160653716"/>
                            <w:r>
                              <w:t xml:space="preserve">Figure </w:t>
                            </w:r>
                            <w:r>
                              <w:fldChar w:fldCharType="begin"/>
                            </w:r>
                            <w:r>
                              <w:instrText xml:space="preserve"> SEQ Figure \* ARABIC </w:instrText>
                            </w:r>
                            <w:r>
                              <w:fldChar w:fldCharType="separate"/>
                            </w:r>
                            <w:r w:rsidR="00973BE2">
                              <w:rPr>
                                <w:noProof/>
                              </w:rPr>
                              <w:t>8</w:t>
                            </w:r>
                            <w:r>
                              <w:fldChar w:fldCharType="end"/>
                            </w:r>
                            <w:r>
                              <w:t xml:space="preserve">: </w:t>
                            </w:r>
                            <w:r w:rsidR="006D66E8">
                              <w:t>P</w:t>
                            </w:r>
                            <w:r>
                              <w:t xml:space="preserve">ayment </w:t>
                            </w:r>
                            <w:r w:rsidR="006D66E8">
                              <w:t>R</w:t>
                            </w:r>
                            <w:r>
                              <w:t xml:space="preserve">eturn </w:t>
                            </w:r>
                            <w:r w:rsidR="006D66E8">
                              <w:t>W</w:t>
                            </w:r>
                            <w:r>
                              <w:t>indow.</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5904A5" id="_x0000_s1033" type="#_x0000_t202" style="position:absolute;left:0;text-align:left;margin-left:36.6pt;margin-top:236.1pt;width:447.6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" stroked="f">
                <v:textbox style="mso-fit-shape-to-text:t" inset="0,0,0,0">
                  <w:txbxContent>
                    <w:p w14:paraId="50EA48D0" w14:textId="6FC996C3" w:rsidR="00FB3A87" w:rsidRPr="008A229D" w:rsidRDefault="00FB3A87" w:rsidP="00FB3A87">
                      <w:pPr>
                        <w:pStyle w:val="Caption"/>
                      </w:pPr>
                      <w:bookmarkStart w:id="37" w:name="_Toc160653716"/>
                      <w:r>
                        <w:t xml:space="preserve">Figure </w:t>
                      </w:r>
                      <w:r>
                        <w:fldChar w:fldCharType="begin"/>
                      </w:r>
                      <w:r>
                        <w:instrText xml:space="preserve"> SEQ Figure \* ARABIC </w:instrText>
                      </w:r>
                      <w:r>
                        <w:fldChar w:fldCharType="separate"/>
                      </w:r>
                      <w:r w:rsidR="00973BE2">
                        <w:rPr>
                          <w:noProof/>
                        </w:rPr>
                        <w:t>8</w:t>
                      </w:r>
                      <w:r>
                        <w:fldChar w:fldCharType="end"/>
                      </w:r>
                      <w:r>
                        <w:t xml:space="preserve">: </w:t>
                      </w:r>
                      <w:r w:rsidR="006D66E8">
                        <w:t>P</w:t>
                      </w:r>
                      <w:r>
                        <w:t xml:space="preserve">ayment </w:t>
                      </w:r>
                      <w:r w:rsidR="006D66E8">
                        <w:t>R</w:t>
                      </w:r>
                      <w:r>
                        <w:t xml:space="preserve">eturn </w:t>
                      </w:r>
                      <w:r w:rsidR="006D66E8">
                        <w:t>W</w:t>
                      </w:r>
                      <w:r>
                        <w:t>indow.</w:t>
                      </w:r>
                      <w:bookmarkEnd w:id="37"/>
                    </w:p>
                  </w:txbxContent>
                </v:textbox>
                <w10:wrap type="topAndBottom"/>
              </v:shape>
            </w:pict>
          </mc:Fallback>
        </mc:AlternateContent>
      </w:r>
      <w:r w:rsidRPr="00FB3A87">
        <w:rPr>
          <w:noProof/>
        </w:rPr>
        <w:drawing>
          <wp:anchor distT="0" distB="0" distL="114300" distR="114300" simplePos="0" relativeHeight="251724800" behindDoc="0" locked="0" layoutInCell="1" allowOverlap="1" wp14:anchorId="44765F09" wp14:editId="3DD331F7">
            <wp:simplePos x="0" y="0"/>
            <wp:positionH relativeFrom="margin">
              <wp:posOffset>464820</wp:posOffset>
            </wp:positionH>
            <wp:positionV relativeFrom="paragraph">
              <wp:posOffset>709930</wp:posOffset>
            </wp:positionV>
            <wp:extent cx="5684520" cy="2231390"/>
            <wp:effectExtent l="0" t="0" r="0" b="0"/>
            <wp:wrapTopAndBottom/>
            <wp:docPr id="928687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687761" name=""/>
                    <pic:cNvPicPr/>
                  </pic:nvPicPr>
                  <pic:blipFill>
                    <a:blip r:embed="rId15"/>
                    <a:stretch>
                      <a:fillRect/>
                    </a:stretch>
                  </pic:blipFill>
                  <pic:spPr>
                    <a:xfrm>
                      <a:off x="0" y="0"/>
                      <a:ext cx="5684520" cy="2231390"/>
                    </a:xfrm>
                    <a:prstGeom prst="rect">
                      <a:avLst/>
                    </a:prstGeom>
                  </pic:spPr>
                </pic:pic>
              </a:graphicData>
            </a:graphic>
            <wp14:sizeRelH relativeFrom="margin">
              <wp14:pctWidth>0</wp14:pctWidth>
            </wp14:sizeRelH>
            <wp14:sizeRelV relativeFrom="margin">
              <wp14:pctHeight>0</wp14:pctHeight>
            </wp14:sizeRelV>
          </wp:anchor>
        </w:drawing>
      </w:r>
      <w:r w:rsidR="0088717A">
        <w:t>Processes: Verification of invoice details, processing refund amount, updating refund status in the system.</w:t>
      </w:r>
    </w:p>
    <w:p w14:paraId="7FD47B29" w14:textId="46F539C6" w:rsidR="0088717A" w:rsidRPr="00F23CC3" w:rsidRDefault="0088717A" w:rsidP="00B57FD4">
      <w:pPr>
        <w:pStyle w:val="KDUPara"/>
        <w:rPr>
          <w:b/>
          <w:bCs/>
        </w:rPr>
      </w:pPr>
      <w:r w:rsidRPr="00F23CC3">
        <w:rPr>
          <w:b/>
          <w:bCs/>
        </w:rPr>
        <w:t>Stock Update:</w:t>
      </w:r>
    </w:p>
    <w:p w14:paraId="1585CF14" w14:textId="3C12DD12" w:rsidR="0088717A" w:rsidRDefault="0088717A" w:rsidP="00B57FD4">
      <w:pPr>
        <w:pStyle w:val="KDUPara"/>
        <w:numPr>
          <w:ilvl w:val="1"/>
          <w:numId w:val="26"/>
        </w:numPr>
      </w:pPr>
      <w:r>
        <w:t>Inputs: New stock items (product details, quantity), stock adjustments (additions, deductions).</w:t>
      </w:r>
    </w:p>
    <w:p w14:paraId="4965FD6B" w14:textId="3A976A9E" w:rsidR="0088717A" w:rsidRDefault="0088717A" w:rsidP="00B57FD4">
      <w:pPr>
        <w:pStyle w:val="KDUPara"/>
        <w:numPr>
          <w:ilvl w:val="1"/>
          <w:numId w:val="26"/>
        </w:numPr>
      </w:pPr>
      <w:r>
        <w:t>Outputs: Updated stock levels, inventory status.</w:t>
      </w:r>
    </w:p>
    <w:p w14:paraId="68B7D2D3" w14:textId="79924CDB" w:rsidR="0088717A" w:rsidRDefault="00FB3A87" w:rsidP="00B57FD4">
      <w:pPr>
        <w:pStyle w:val="KDUPara"/>
        <w:numPr>
          <w:ilvl w:val="1"/>
          <w:numId w:val="26"/>
        </w:numPr>
      </w:pPr>
      <w:r>
        <w:rPr>
          <w:noProof/>
        </w:rPr>
        <mc:AlternateContent>
          <mc:Choice Requires="wps">
            <w:drawing>
              <wp:anchor distT="0" distB="0" distL="114300" distR="114300" simplePos="0" relativeHeight="251730944" behindDoc="0" locked="0" layoutInCell="1" allowOverlap="1" wp14:anchorId="7C9B6FDB" wp14:editId="716F8831">
                <wp:simplePos x="0" y="0"/>
                <wp:positionH relativeFrom="column">
                  <wp:posOffset>318135</wp:posOffset>
                </wp:positionH>
                <wp:positionV relativeFrom="paragraph">
                  <wp:posOffset>3335655</wp:posOffset>
                </wp:positionV>
                <wp:extent cx="5951220" cy="635"/>
                <wp:effectExtent l="0" t="0" r="0" b="0"/>
                <wp:wrapTopAndBottom/>
                <wp:docPr id="1297928576" name="Text Box 1"/>
                <wp:cNvGraphicFramePr/>
                <a:graphic xmlns:a="http://schemas.openxmlformats.org/drawingml/2006/main">
                  <a:graphicData uri="http://schemas.microsoft.com/office/word/2010/wordprocessingShape">
                    <wps:wsp>
                      <wps:cNvSpPr txBox="1"/>
                      <wps:spPr>
                        <a:xfrm>
                          <a:off x="0" y="0"/>
                          <a:ext cx="5951220" cy="635"/>
                        </a:xfrm>
                        <a:prstGeom prst="rect">
                          <a:avLst/>
                        </a:prstGeom>
                        <a:solidFill>
                          <a:prstClr val="white"/>
                        </a:solidFill>
                        <a:ln>
                          <a:noFill/>
                        </a:ln>
                      </wps:spPr>
                      <wps:txbx>
                        <w:txbxContent>
                          <w:p w14:paraId="246E2DA2" w14:textId="3C7C75F1" w:rsidR="00FB3A87" w:rsidRPr="00775237" w:rsidRDefault="00FB3A87" w:rsidP="00FB3A87">
                            <w:pPr>
                              <w:pStyle w:val="Caption"/>
                            </w:pPr>
                            <w:bookmarkStart w:id="38" w:name="_Toc160653717"/>
                            <w:r>
                              <w:t xml:space="preserve">Figure </w:t>
                            </w:r>
                            <w:r>
                              <w:fldChar w:fldCharType="begin"/>
                            </w:r>
                            <w:r>
                              <w:instrText xml:space="preserve"> SEQ Figure \* ARABIC </w:instrText>
                            </w:r>
                            <w:r>
                              <w:fldChar w:fldCharType="separate"/>
                            </w:r>
                            <w:r w:rsidR="00973BE2">
                              <w:rPr>
                                <w:noProof/>
                              </w:rPr>
                              <w:t>9</w:t>
                            </w:r>
                            <w:r>
                              <w:fldChar w:fldCharType="end"/>
                            </w:r>
                            <w:r>
                              <w:t>:</w:t>
                            </w:r>
                            <w:r w:rsidR="006D66E8">
                              <w:t>S</w:t>
                            </w:r>
                            <w:r>
                              <w:t xml:space="preserve">tock </w:t>
                            </w:r>
                            <w:r w:rsidR="006D66E8">
                              <w:t>A</w:t>
                            </w:r>
                            <w:r>
                              <w:t xml:space="preserve">djustment </w:t>
                            </w:r>
                            <w:r w:rsidR="006D66E8">
                              <w:t>W</w:t>
                            </w:r>
                            <w:r>
                              <w:t>indow.</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9B6FDB" id="_x0000_s1034" type="#_x0000_t202" style="position:absolute;left:0;text-align:left;margin-left:25.05pt;margin-top:262.65pt;width:468.6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" stroked="f">
                <v:textbox style="mso-fit-shape-to-text:t" inset="0,0,0,0">
                  <w:txbxContent>
                    <w:p w14:paraId="246E2DA2" w14:textId="3C7C75F1" w:rsidR="00FB3A87" w:rsidRPr="00775237" w:rsidRDefault="00FB3A87" w:rsidP="00FB3A87">
                      <w:pPr>
                        <w:pStyle w:val="Caption"/>
                      </w:pPr>
                      <w:bookmarkStart w:id="39" w:name="_Toc160653717"/>
                      <w:r>
                        <w:t xml:space="preserve">Figure </w:t>
                      </w:r>
                      <w:r>
                        <w:fldChar w:fldCharType="begin"/>
                      </w:r>
                      <w:r>
                        <w:instrText xml:space="preserve"> SEQ Figure \* ARABIC </w:instrText>
                      </w:r>
                      <w:r>
                        <w:fldChar w:fldCharType="separate"/>
                      </w:r>
                      <w:r w:rsidR="00973BE2">
                        <w:rPr>
                          <w:noProof/>
                        </w:rPr>
                        <w:t>9</w:t>
                      </w:r>
                      <w:r>
                        <w:fldChar w:fldCharType="end"/>
                      </w:r>
                      <w:r>
                        <w:t>:</w:t>
                      </w:r>
                      <w:r w:rsidR="006D66E8">
                        <w:t>S</w:t>
                      </w:r>
                      <w:r>
                        <w:t xml:space="preserve">tock </w:t>
                      </w:r>
                      <w:r w:rsidR="006D66E8">
                        <w:t>A</w:t>
                      </w:r>
                      <w:r>
                        <w:t xml:space="preserve">djustment </w:t>
                      </w:r>
                      <w:r w:rsidR="006D66E8">
                        <w:t>W</w:t>
                      </w:r>
                      <w:r>
                        <w:t>indow.</w:t>
                      </w:r>
                      <w:bookmarkEnd w:id="39"/>
                    </w:p>
                  </w:txbxContent>
                </v:textbox>
                <w10:wrap type="topAndBottom"/>
              </v:shape>
            </w:pict>
          </mc:Fallback>
        </mc:AlternateContent>
      </w:r>
      <w:r w:rsidRPr="00FB3A87">
        <w:rPr>
          <w:noProof/>
        </w:rPr>
        <w:drawing>
          <wp:anchor distT="0" distB="0" distL="114300" distR="114300" simplePos="0" relativeHeight="251728896" behindDoc="0" locked="0" layoutInCell="1" allowOverlap="1" wp14:anchorId="69266F44" wp14:editId="0157F893">
            <wp:simplePos x="0" y="0"/>
            <wp:positionH relativeFrom="page">
              <wp:posOffset>1004359</wp:posOffset>
            </wp:positionH>
            <wp:positionV relativeFrom="paragraph">
              <wp:posOffset>543348</wp:posOffset>
            </wp:positionV>
            <wp:extent cx="5951326" cy="2850938"/>
            <wp:effectExtent l="0" t="0" r="0" b="6985"/>
            <wp:wrapTopAndBottom/>
            <wp:docPr id="330313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313454" name=""/>
                    <pic:cNvPicPr/>
                  </pic:nvPicPr>
                  <pic:blipFill>
                    <a:blip r:embed="rId16"/>
                    <a:stretch>
                      <a:fillRect/>
                    </a:stretch>
                  </pic:blipFill>
                  <pic:spPr>
                    <a:xfrm>
                      <a:off x="0" y="0"/>
                      <a:ext cx="5951326" cy="2850938"/>
                    </a:xfrm>
                    <a:prstGeom prst="rect">
                      <a:avLst/>
                    </a:prstGeom>
                  </pic:spPr>
                </pic:pic>
              </a:graphicData>
            </a:graphic>
            <wp14:sizeRelH relativeFrom="margin">
              <wp14:pctWidth>0</wp14:pctWidth>
            </wp14:sizeRelH>
            <wp14:sizeRelV relativeFrom="margin">
              <wp14:pctHeight>0</wp14:pctHeight>
            </wp14:sizeRelV>
          </wp:anchor>
        </w:drawing>
      </w:r>
      <w:r w:rsidR="0088717A">
        <w:t>Processes: Updating stock database, adjusting inventory levels based on incoming stock or sales.</w:t>
      </w:r>
    </w:p>
    <w:p w14:paraId="36742863" w14:textId="4DE77BA0" w:rsidR="0088717A" w:rsidRPr="00F23CC3" w:rsidRDefault="0088717A" w:rsidP="00B57FD4">
      <w:pPr>
        <w:pStyle w:val="KDUPara"/>
        <w:rPr>
          <w:b/>
          <w:bCs/>
        </w:rPr>
      </w:pPr>
      <w:r w:rsidRPr="00F23CC3">
        <w:rPr>
          <w:b/>
          <w:bCs/>
        </w:rPr>
        <w:lastRenderedPageBreak/>
        <w:t>Add Item:</w:t>
      </w:r>
    </w:p>
    <w:p w14:paraId="213E296B" w14:textId="34735ECE" w:rsidR="0088717A" w:rsidRDefault="0088717A" w:rsidP="00B57FD4">
      <w:pPr>
        <w:pStyle w:val="KDUPara"/>
        <w:numPr>
          <w:ilvl w:val="1"/>
          <w:numId w:val="30"/>
        </w:numPr>
      </w:pPr>
      <w:r>
        <w:t>Inputs: Item details (product name, description, price, quantity), supplier information.</w:t>
      </w:r>
    </w:p>
    <w:p w14:paraId="68C7C456" w14:textId="22A16935" w:rsidR="0088717A" w:rsidRDefault="0088717A" w:rsidP="00B57FD4">
      <w:pPr>
        <w:pStyle w:val="KDUPara"/>
        <w:numPr>
          <w:ilvl w:val="1"/>
          <w:numId w:val="30"/>
        </w:numPr>
      </w:pPr>
      <w:r>
        <w:t>Outputs: Added item details, updated inventory.</w:t>
      </w:r>
    </w:p>
    <w:p w14:paraId="52C4089C" w14:textId="013865D5" w:rsidR="0088717A" w:rsidRDefault="005F7196" w:rsidP="00B57FD4">
      <w:pPr>
        <w:pStyle w:val="KDUPara"/>
        <w:numPr>
          <w:ilvl w:val="1"/>
          <w:numId w:val="30"/>
        </w:numPr>
      </w:pPr>
      <w:r>
        <w:rPr>
          <w:noProof/>
        </w:rPr>
        <mc:AlternateContent>
          <mc:Choice Requires="wps">
            <w:drawing>
              <wp:anchor distT="0" distB="0" distL="114300" distR="114300" simplePos="0" relativeHeight="251735040" behindDoc="0" locked="0" layoutInCell="1" allowOverlap="1" wp14:anchorId="6D0151D1" wp14:editId="40BB10F8">
                <wp:simplePos x="0" y="0"/>
                <wp:positionH relativeFrom="column">
                  <wp:posOffset>480695</wp:posOffset>
                </wp:positionH>
                <wp:positionV relativeFrom="paragraph">
                  <wp:posOffset>3404870</wp:posOffset>
                </wp:positionV>
                <wp:extent cx="5711190" cy="635"/>
                <wp:effectExtent l="0" t="0" r="0" b="0"/>
                <wp:wrapTopAndBottom/>
                <wp:docPr id="1695257875" name="Text Box 1"/>
                <wp:cNvGraphicFramePr/>
                <a:graphic xmlns:a="http://schemas.openxmlformats.org/drawingml/2006/main">
                  <a:graphicData uri="http://schemas.microsoft.com/office/word/2010/wordprocessingShape">
                    <wps:wsp>
                      <wps:cNvSpPr txBox="1"/>
                      <wps:spPr>
                        <a:xfrm>
                          <a:off x="0" y="0"/>
                          <a:ext cx="5711190" cy="635"/>
                        </a:xfrm>
                        <a:prstGeom prst="rect">
                          <a:avLst/>
                        </a:prstGeom>
                        <a:solidFill>
                          <a:prstClr val="white"/>
                        </a:solidFill>
                        <a:ln>
                          <a:noFill/>
                        </a:ln>
                      </wps:spPr>
                      <wps:txbx>
                        <w:txbxContent>
                          <w:p w14:paraId="23A30E4B" w14:textId="35D82C9D" w:rsidR="00FB3A87" w:rsidRPr="00072901" w:rsidRDefault="00FB3A87" w:rsidP="00FB3A87">
                            <w:pPr>
                              <w:pStyle w:val="Caption"/>
                            </w:pPr>
                            <w:bookmarkStart w:id="40" w:name="_Toc160653718"/>
                            <w:r>
                              <w:t xml:space="preserve">Figure </w:t>
                            </w:r>
                            <w:r>
                              <w:fldChar w:fldCharType="begin"/>
                            </w:r>
                            <w:r>
                              <w:instrText xml:space="preserve"> SEQ Figure \* ARABIC </w:instrText>
                            </w:r>
                            <w:r>
                              <w:fldChar w:fldCharType="separate"/>
                            </w:r>
                            <w:r w:rsidR="00973BE2">
                              <w:rPr>
                                <w:noProof/>
                              </w:rPr>
                              <w:t>10</w:t>
                            </w:r>
                            <w:r>
                              <w:fldChar w:fldCharType="end"/>
                            </w:r>
                            <w:r>
                              <w:t xml:space="preserve">: </w:t>
                            </w:r>
                            <w:r w:rsidR="006D66E8">
                              <w:t>A</w:t>
                            </w:r>
                            <w:r>
                              <w:t xml:space="preserve">dd </w:t>
                            </w:r>
                            <w:r w:rsidR="006D66E8">
                              <w:t>I</w:t>
                            </w:r>
                            <w:r>
                              <w:t xml:space="preserve">tems </w:t>
                            </w:r>
                            <w:r w:rsidR="006D66E8">
                              <w:t>W</w:t>
                            </w:r>
                            <w:r>
                              <w:t>indow.</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0151D1" id="_x0000_s1035" type="#_x0000_t202" style="position:absolute;left:0;text-align:left;margin-left:37.85pt;margin-top:268.1pt;width:449.7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" stroked="f">
                <v:textbox style="mso-fit-shape-to-text:t" inset="0,0,0,0">
                  <w:txbxContent>
                    <w:p w14:paraId="23A30E4B" w14:textId="35D82C9D" w:rsidR="00FB3A87" w:rsidRPr="00072901" w:rsidRDefault="00FB3A87" w:rsidP="00FB3A87">
                      <w:pPr>
                        <w:pStyle w:val="Caption"/>
                      </w:pPr>
                      <w:bookmarkStart w:id="41" w:name="_Toc160653718"/>
                      <w:r>
                        <w:t xml:space="preserve">Figure </w:t>
                      </w:r>
                      <w:r>
                        <w:fldChar w:fldCharType="begin"/>
                      </w:r>
                      <w:r>
                        <w:instrText xml:space="preserve"> SEQ Figure \* ARABIC </w:instrText>
                      </w:r>
                      <w:r>
                        <w:fldChar w:fldCharType="separate"/>
                      </w:r>
                      <w:r w:rsidR="00973BE2">
                        <w:rPr>
                          <w:noProof/>
                        </w:rPr>
                        <w:t>10</w:t>
                      </w:r>
                      <w:r>
                        <w:fldChar w:fldCharType="end"/>
                      </w:r>
                      <w:r>
                        <w:t xml:space="preserve">: </w:t>
                      </w:r>
                      <w:r w:rsidR="006D66E8">
                        <w:t>A</w:t>
                      </w:r>
                      <w:r>
                        <w:t xml:space="preserve">dd </w:t>
                      </w:r>
                      <w:r w:rsidR="006D66E8">
                        <w:t>I</w:t>
                      </w:r>
                      <w:r>
                        <w:t xml:space="preserve">tems </w:t>
                      </w:r>
                      <w:r w:rsidR="006D66E8">
                        <w:t>W</w:t>
                      </w:r>
                      <w:r>
                        <w:t>indow.</w:t>
                      </w:r>
                      <w:bookmarkEnd w:id="41"/>
                    </w:p>
                  </w:txbxContent>
                </v:textbox>
                <w10:wrap type="topAndBottom"/>
              </v:shape>
            </w:pict>
          </mc:Fallback>
        </mc:AlternateContent>
      </w:r>
      <w:r w:rsidRPr="00FB3A87">
        <w:rPr>
          <w:noProof/>
        </w:rPr>
        <w:drawing>
          <wp:anchor distT="0" distB="0" distL="114300" distR="114300" simplePos="0" relativeHeight="251732992" behindDoc="0" locked="0" layoutInCell="1" allowOverlap="1" wp14:anchorId="045AEC99" wp14:editId="38C80BB5">
            <wp:simplePos x="0" y="0"/>
            <wp:positionH relativeFrom="margin">
              <wp:posOffset>571500</wp:posOffset>
            </wp:positionH>
            <wp:positionV relativeFrom="paragraph">
              <wp:posOffset>622300</wp:posOffset>
            </wp:positionV>
            <wp:extent cx="5250180" cy="2675255"/>
            <wp:effectExtent l="0" t="0" r="7620" b="0"/>
            <wp:wrapTopAndBottom/>
            <wp:docPr id="201682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82424" name=""/>
                    <pic:cNvPicPr/>
                  </pic:nvPicPr>
                  <pic:blipFill>
                    <a:blip r:embed="rId17"/>
                    <a:stretch>
                      <a:fillRect/>
                    </a:stretch>
                  </pic:blipFill>
                  <pic:spPr>
                    <a:xfrm>
                      <a:off x="0" y="0"/>
                      <a:ext cx="5250180" cy="2675255"/>
                    </a:xfrm>
                    <a:prstGeom prst="rect">
                      <a:avLst/>
                    </a:prstGeom>
                  </pic:spPr>
                </pic:pic>
              </a:graphicData>
            </a:graphic>
            <wp14:sizeRelH relativeFrom="margin">
              <wp14:pctWidth>0</wp14:pctWidth>
            </wp14:sizeRelH>
            <wp14:sizeRelV relativeFrom="margin">
              <wp14:pctHeight>0</wp14:pctHeight>
            </wp14:sizeRelV>
          </wp:anchor>
        </w:drawing>
      </w:r>
      <w:r w:rsidR="0088717A">
        <w:t>Processes: Adding new item records to the product database, updating inventory with new stock.</w:t>
      </w:r>
    </w:p>
    <w:p w14:paraId="04B23909" w14:textId="26B0BA3E" w:rsidR="0088717A" w:rsidRPr="00F23CC3" w:rsidRDefault="0088717A" w:rsidP="00B57FD4">
      <w:pPr>
        <w:pStyle w:val="KDUPara"/>
        <w:rPr>
          <w:b/>
          <w:bCs/>
        </w:rPr>
      </w:pPr>
      <w:r w:rsidRPr="00F23CC3">
        <w:rPr>
          <w:b/>
          <w:bCs/>
        </w:rPr>
        <w:t>Search Item:</w:t>
      </w:r>
    </w:p>
    <w:p w14:paraId="4442B8AE" w14:textId="183B3A47" w:rsidR="0088717A" w:rsidRDefault="0088717A" w:rsidP="00B57FD4">
      <w:pPr>
        <w:pStyle w:val="KDUPara"/>
        <w:numPr>
          <w:ilvl w:val="0"/>
          <w:numId w:val="31"/>
        </w:numPr>
      </w:pPr>
      <w:r>
        <w:t>Inputs: Search query (item name, product ID).</w:t>
      </w:r>
    </w:p>
    <w:p w14:paraId="4EB3BDB5" w14:textId="47FDB526" w:rsidR="0088717A" w:rsidRDefault="0088717A" w:rsidP="00B57FD4">
      <w:pPr>
        <w:pStyle w:val="KDUPara"/>
        <w:numPr>
          <w:ilvl w:val="0"/>
          <w:numId w:val="31"/>
        </w:numPr>
      </w:pPr>
      <w:r>
        <w:t>Outputs: Search results (matching items).</w:t>
      </w:r>
    </w:p>
    <w:p w14:paraId="6081A211" w14:textId="6B1B4D51" w:rsidR="0088717A" w:rsidRDefault="00846D03" w:rsidP="00B57FD4">
      <w:pPr>
        <w:pStyle w:val="KDUPara"/>
        <w:numPr>
          <w:ilvl w:val="0"/>
          <w:numId w:val="31"/>
        </w:numPr>
      </w:pPr>
      <w:r w:rsidRPr="003E43FE">
        <w:rPr>
          <w:noProof/>
        </w:rPr>
        <w:drawing>
          <wp:anchor distT="0" distB="0" distL="114300" distR="114300" simplePos="0" relativeHeight="251741184" behindDoc="0" locked="0" layoutInCell="1" allowOverlap="1" wp14:anchorId="07598293" wp14:editId="128F3D3B">
            <wp:simplePos x="0" y="0"/>
            <wp:positionH relativeFrom="margin">
              <wp:posOffset>792547</wp:posOffset>
            </wp:positionH>
            <wp:positionV relativeFrom="paragraph">
              <wp:posOffset>569446</wp:posOffset>
            </wp:positionV>
            <wp:extent cx="4752975" cy="2345690"/>
            <wp:effectExtent l="0" t="0" r="9525" b="0"/>
            <wp:wrapTopAndBottom/>
            <wp:docPr id="349571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571268" name=""/>
                    <pic:cNvPicPr/>
                  </pic:nvPicPr>
                  <pic:blipFill>
                    <a:blip r:embed="rId18"/>
                    <a:stretch>
                      <a:fillRect/>
                    </a:stretch>
                  </pic:blipFill>
                  <pic:spPr>
                    <a:xfrm>
                      <a:off x="0" y="0"/>
                      <a:ext cx="4752975" cy="234569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3232" behindDoc="0" locked="0" layoutInCell="1" allowOverlap="1" wp14:anchorId="27534824" wp14:editId="403F6ABC">
                <wp:simplePos x="0" y="0"/>
                <wp:positionH relativeFrom="column">
                  <wp:posOffset>261012</wp:posOffset>
                </wp:positionH>
                <wp:positionV relativeFrom="paragraph">
                  <wp:posOffset>2863161</wp:posOffset>
                </wp:positionV>
                <wp:extent cx="5888990" cy="635"/>
                <wp:effectExtent l="0" t="0" r="0" b="0"/>
                <wp:wrapTopAndBottom/>
                <wp:docPr id="1838489323" name="Text Box 1"/>
                <wp:cNvGraphicFramePr/>
                <a:graphic xmlns:a="http://schemas.openxmlformats.org/drawingml/2006/main">
                  <a:graphicData uri="http://schemas.microsoft.com/office/word/2010/wordprocessingShape">
                    <wps:wsp>
                      <wps:cNvSpPr txBox="1"/>
                      <wps:spPr>
                        <a:xfrm>
                          <a:off x="0" y="0"/>
                          <a:ext cx="5888990" cy="635"/>
                        </a:xfrm>
                        <a:prstGeom prst="rect">
                          <a:avLst/>
                        </a:prstGeom>
                        <a:solidFill>
                          <a:prstClr val="white"/>
                        </a:solidFill>
                        <a:ln>
                          <a:noFill/>
                        </a:ln>
                      </wps:spPr>
                      <wps:txbx>
                        <w:txbxContent>
                          <w:p w14:paraId="138193C2" w14:textId="10C1D412" w:rsidR="003E43FE" w:rsidRPr="00473260" w:rsidRDefault="003E43FE" w:rsidP="003E43FE">
                            <w:pPr>
                              <w:pStyle w:val="Caption"/>
                            </w:pPr>
                            <w:bookmarkStart w:id="42" w:name="_Toc160653719"/>
                            <w:r>
                              <w:t xml:space="preserve">Figure </w:t>
                            </w:r>
                            <w:r>
                              <w:fldChar w:fldCharType="begin"/>
                            </w:r>
                            <w:r>
                              <w:instrText xml:space="preserve"> SEQ Figure \* ARABIC </w:instrText>
                            </w:r>
                            <w:r>
                              <w:fldChar w:fldCharType="separate"/>
                            </w:r>
                            <w:r w:rsidR="00973BE2">
                              <w:rPr>
                                <w:noProof/>
                              </w:rPr>
                              <w:t>11</w:t>
                            </w:r>
                            <w:r>
                              <w:fldChar w:fldCharType="end"/>
                            </w:r>
                            <w:r>
                              <w:t>:</w:t>
                            </w:r>
                            <w:r w:rsidR="006D66E8">
                              <w:t>S</w:t>
                            </w:r>
                            <w:r>
                              <w:t xml:space="preserve">earch </w:t>
                            </w:r>
                            <w:r w:rsidR="006D66E8">
                              <w:t>I</w:t>
                            </w:r>
                            <w:r>
                              <w:t xml:space="preserve">tem </w:t>
                            </w:r>
                            <w:r w:rsidR="006D66E8">
                              <w:t>W</w:t>
                            </w:r>
                            <w:r>
                              <w:t>indow.</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534824" id="_x0000_s1036" type="#_x0000_t202" style="position:absolute;left:0;text-align:left;margin-left:20.55pt;margin-top:225.45pt;width:463.7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" stroked="f">
                <v:textbox style="mso-fit-shape-to-text:t" inset="0,0,0,0">
                  <w:txbxContent>
                    <w:p w14:paraId="138193C2" w14:textId="10C1D412" w:rsidR="003E43FE" w:rsidRPr="00473260" w:rsidRDefault="003E43FE" w:rsidP="003E43FE">
                      <w:pPr>
                        <w:pStyle w:val="Caption"/>
                      </w:pPr>
                      <w:bookmarkStart w:id="43" w:name="_Toc160653719"/>
                      <w:r>
                        <w:t xml:space="preserve">Figure </w:t>
                      </w:r>
                      <w:r>
                        <w:fldChar w:fldCharType="begin"/>
                      </w:r>
                      <w:r>
                        <w:instrText xml:space="preserve"> SEQ Figure \* ARABIC </w:instrText>
                      </w:r>
                      <w:r>
                        <w:fldChar w:fldCharType="separate"/>
                      </w:r>
                      <w:r w:rsidR="00973BE2">
                        <w:rPr>
                          <w:noProof/>
                        </w:rPr>
                        <w:t>11</w:t>
                      </w:r>
                      <w:r>
                        <w:fldChar w:fldCharType="end"/>
                      </w:r>
                      <w:r>
                        <w:t>:</w:t>
                      </w:r>
                      <w:r w:rsidR="006D66E8">
                        <w:t>S</w:t>
                      </w:r>
                      <w:r>
                        <w:t xml:space="preserve">earch </w:t>
                      </w:r>
                      <w:r w:rsidR="006D66E8">
                        <w:t>I</w:t>
                      </w:r>
                      <w:r>
                        <w:t xml:space="preserve">tem </w:t>
                      </w:r>
                      <w:r w:rsidR="006D66E8">
                        <w:t>W</w:t>
                      </w:r>
                      <w:r>
                        <w:t>indow.</w:t>
                      </w:r>
                      <w:bookmarkEnd w:id="43"/>
                    </w:p>
                  </w:txbxContent>
                </v:textbox>
                <w10:wrap type="topAndBottom"/>
              </v:shape>
            </w:pict>
          </mc:Fallback>
        </mc:AlternateContent>
      </w:r>
      <w:r w:rsidR="0088717A">
        <w:t>Processes: Querying the product database, retrieving matching items based on search criteria.</w:t>
      </w:r>
    </w:p>
    <w:p w14:paraId="142288FC" w14:textId="0F1A3C08" w:rsidR="0088717A" w:rsidRPr="00F23CC3" w:rsidRDefault="0088717A" w:rsidP="00B57FD4">
      <w:pPr>
        <w:pStyle w:val="KDUPara"/>
        <w:rPr>
          <w:b/>
          <w:bCs/>
        </w:rPr>
      </w:pPr>
      <w:r w:rsidRPr="00F23CC3">
        <w:rPr>
          <w:b/>
          <w:bCs/>
        </w:rPr>
        <w:lastRenderedPageBreak/>
        <w:t>Generate Report: Invoice Outstanding:</w:t>
      </w:r>
    </w:p>
    <w:p w14:paraId="0BEDF727" w14:textId="650DCA50" w:rsidR="0088717A" w:rsidRDefault="0088717A" w:rsidP="00B57FD4">
      <w:pPr>
        <w:pStyle w:val="KDUPara"/>
        <w:numPr>
          <w:ilvl w:val="1"/>
          <w:numId w:val="33"/>
        </w:numPr>
      </w:pPr>
      <w:r>
        <w:t>Inputs: Time period (date range), invoice status (outstanding).</w:t>
      </w:r>
    </w:p>
    <w:p w14:paraId="432F5135" w14:textId="2C386CF1" w:rsidR="0088717A" w:rsidRDefault="0088717A" w:rsidP="00B57FD4">
      <w:pPr>
        <w:pStyle w:val="KDUPara"/>
        <w:numPr>
          <w:ilvl w:val="1"/>
          <w:numId w:val="33"/>
        </w:numPr>
      </w:pPr>
      <w:r>
        <w:t>Outputs: Report on outstanding invoices (invoice numbers, customer details, amount due).</w:t>
      </w:r>
    </w:p>
    <w:p w14:paraId="444FCA85" w14:textId="7835BC8D" w:rsidR="004A1559" w:rsidRDefault="0088717A" w:rsidP="00B57FD4">
      <w:pPr>
        <w:pStyle w:val="KDUPara"/>
        <w:numPr>
          <w:ilvl w:val="1"/>
          <w:numId w:val="33"/>
        </w:numPr>
      </w:pPr>
      <w:r>
        <w:t xml:space="preserve">Processes: Filtering invoices based on outstanding status and specified </w:t>
      </w:r>
      <w:r w:rsidR="00846D03">
        <w:t>time</w:t>
      </w:r>
      <w:r>
        <w:t>, generating report with relevant invoice details.</w:t>
      </w:r>
    </w:p>
    <w:p w14:paraId="684E293F" w14:textId="199B0677" w:rsidR="00FB3A87" w:rsidRDefault="00FB3A87" w:rsidP="00B57FD4">
      <w:pPr>
        <w:pStyle w:val="KDUPara"/>
      </w:pPr>
      <w:r>
        <w:rPr>
          <w:noProof/>
        </w:rPr>
        <mc:AlternateContent>
          <mc:Choice Requires="wps">
            <w:drawing>
              <wp:anchor distT="0" distB="0" distL="114300" distR="114300" simplePos="0" relativeHeight="251739136" behindDoc="0" locked="0" layoutInCell="1" allowOverlap="1" wp14:anchorId="6B53C47E" wp14:editId="3776EB25">
                <wp:simplePos x="0" y="0"/>
                <wp:positionH relativeFrom="column">
                  <wp:posOffset>0</wp:posOffset>
                </wp:positionH>
                <wp:positionV relativeFrom="paragraph">
                  <wp:posOffset>3486785</wp:posOffset>
                </wp:positionV>
                <wp:extent cx="6287135" cy="635"/>
                <wp:effectExtent l="0" t="0" r="0" b="0"/>
                <wp:wrapThrough wrapText="bothSides">
                  <wp:wrapPolygon edited="0">
                    <wp:start x="0" y="0"/>
                    <wp:lineTo x="0" y="21600"/>
                    <wp:lineTo x="21600" y="21600"/>
                    <wp:lineTo x="21600" y="0"/>
                  </wp:wrapPolygon>
                </wp:wrapThrough>
                <wp:docPr id="1755608388" name="Text Box 1"/>
                <wp:cNvGraphicFramePr/>
                <a:graphic xmlns:a="http://schemas.openxmlformats.org/drawingml/2006/main">
                  <a:graphicData uri="http://schemas.microsoft.com/office/word/2010/wordprocessingShape">
                    <wps:wsp>
                      <wps:cNvSpPr txBox="1"/>
                      <wps:spPr>
                        <a:xfrm>
                          <a:off x="0" y="0"/>
                          <a:ext cx="6287135" cy="635"/>
                        </a:xfrm>
                        <a:prstGeom prst="rect">
                          <a:avLst/>
                        </a:prstGeom>
                        <a:solidFill>
                          <a:prstClr val="white"/>
                        </a:solidFill>
                        <a:ln>
                          <a:noFill/>
                        </a:ln>
                      </wps:spPr>
                      <wps:txbx>
                        <w:txbxContent>
                          <w:p w14:paraId="3FF61378" w14:textId="3C8473A7" w:rsidR="00FB3A87" w:rsidRPr="009B5265" w:rsidRDefault="00FB3A87" w:rsidP="00FB3A87">
                            <w:pPr>
                              <w:pStyle w:val="Caption"/>
                            </w:pPr>
                            <w:bookmarkStart w:id="44" w:name="_Toc160653720"/>
                            <w:r>
                              <w:t xml:space="preserve">Figure </w:t>
                            </w:r>
                            <w:r>
                              <w:fldChar w:fldCharType="begin"/>
                            </w:r>
                            <w:r>
                              <w:instrText xml:space="preserve"> SEQ Figure \* ARABIC </w:instrText>
                            </w:r>
                            <w:r>
                              <w:fldChar w:fldCharType="separate"/>
                            </w:r>
                            <w:r w:rsidR="00973BE2">
                              <w:rPr>
                                <w:noProof/>
                              </w:rPr>
                              <w:t>12</w:t>
                            </w:r>
                            <w:r>
                              <w:fldChar w:fldCharType="end"/>
                            </w:r>
                            <w:r>
                              <w:t xml:space="preserve">: </w:t>
                            </w:r>
                            <w:r w:rsidR="006D66E8">
                              <w:t>I</w:t>
                            </w:r>
                            <w:r>
                              <w:t xml:space="preserve">nvoice </w:t>
                            </w:r>
                            <w:r w:rsidR="006D66E8">
                              <w:t>O</w:t>
                            </w:r>
                            <w:r>
                              <w:t xml:space="preserve">utstanding </w:t>
                            </w:r>
                            <w:r w:rsidR="006D66E8">
                              <w:t>W</w:t>
                            </w:r>
                            <w:r>
                              <w:t>indow.</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53C47E" id="_x0000_s1037" type="#_x0000_t202" style="position:absolute;left:0;text-align:left;margin-left:0;margin-top:274.55pt;width:495.0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" stroked="f">
                <v:textbox style="mso-fit-shape-to-text:t" inset="0,0,0,0">
                  <w:txbxContent>
                    <w:p w14:paraId="3FF61378" w14:textId="3C8473A7" w:rsidR="00FB3A87" w:rsidRPr="009B5265" w:rsidRDefault="00FB3A87" w:rsidP="00FB3A87">
                      <w:pPr>
                        <w:pStyle w:val="Caption"/>
                      </w:pPr>
                      <w:bookmarkStart w:id="45" w:name="_Toc160653720"/>
                      <w:r>
                        <w:t xml:space="preserve">Figure </w:t>
                      </w:r>
                      <w:r>
                        <w:fldChar w:fldCharType="begin"/>
                      </w:r>
                      <w:r>
                        <w:instrText xml:space="preserve"> SEQ Figure \* ARABIC </w:instrText>
                      </w:r>
                      <w:r>
                        <w:fldChar w:fldCharType="separate"/>
                      </w:r>
                      <w:r w:rsidR="00973BE2">
                        <w:rPr>
                          <w:noProof/>
                        </w:rPr>
                        <w:t>12</w:t>
                      </w:r>
                      <w:r>
                        <w:fldChar w:fldCharType="end"/>
                      </w:r>
                      <w:r>
                        <w:t xml:space="preserve">: </w:t>
                      </w:r>
                      <w:r w:rsidR="006D66E8">
                        <w:t>I</w:t>
                      </w:r>
                      <w:r>
                        <w:t xml:space="preserve">nvoice </w:t>
                      </w:r>
                      <w:r w:rsidR="006D66E8">
                        <w:t>O</w:t>
                      </w:r>
                      <w:r>
                        <w:t xml:space="preserve">utstanding </w:t>
                      </w:r>
                      <w:r w:rsidR="006D66E8">
                        <w:t>W</w:t>
                      </w:r>
                      <w:r>
                        <w:t>indow.</w:t>
                      </w:r>
                      <w:bookmarkEnd w:id="45"/>
                    </w:p>
                  </w:txbxContent>
                </v:textbox>
                <w10:wrap type="through"/>
              </v:shape>
            </w:pict>
          </mc:Fallback>
        </mc:AlternateContent>
      </w:r>
      <w:r w:rsidRPr="00FB3A87">
        <w:rPr>
          <w:noProof/>
        </w:rPr>
        <w:drawing>
          <wp:anchor distT="0" distB="0" distL="114300" distR="114300" simplePos="0" relativeHeight="251737088" behindDoc="0" locked="0" layoutInCell="1" allowOverlap="1" wp14:anchorId="2D67C170" wp14:editId="0074B86A">
            <wp:simplePos x="0" y="0"/>
            <wp:positionH relativeFrom="column">
              <wp:posOffset>0</wp:posOffset>
            </wp:positionH>
            <wp:positionV relativeFrom="paragraph">
              <wp:posOffset>253365</wp:posOffset>
            </wp:positionV>
            <wp:extent cx="6287135" cy="3176270"/>
            <wp:effectExtent l="0" t="0" r="0" b="5080"/>
            <wp:wrapThrough wrapText="bothSides">
              <wp:wrapPolygon edited="0">
                <wp:start x="0" y="0"/>
                <wp:lineTo x="0" y="21505"/>
                <wp:lineTo x="21532" y="21505"/>
                <wp:lineTo x="21532" y="0"/>
                <wp:lineTo x="0" y="0"/>
              </wp:wrapPolygon>
            </wp:wrapThrough>
            <wp:docPr id="1340492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492219" name=""/>
                    <pic:cNvPicPr/>
                  </pic:nvPicPr>
                  <pic:blipFill>
                    <a:blip r:embed="rId19"/>
                    <a:stretch>
                      <a:fillRect/>
                    </a:stretch>
                  </pic:blipFill>
                  <pic:spPr>
                    <a:xfrm>
                      <a:off x="0" y="0"/>
                      <a:ext cx="6287135" cy="3176270"/>
                    </a:xfrm>
                    <a:prstGeom prst="rect">
                      <a:avLst/>
                    </a:prstGeom>
                  </pic:spPr>
                </pic:pic>
              </a:graphicData>
            </a:graphic>
          </wp:anchor>
        </w:drawing>
      </w:r>
    </w:p>
    <w:p w14:paraId="06177E28" w14:textId="73082C68" w:rsidR="006E31B0" w:rsidRDefault="004A1559" w:rsidP="00B57FD4">
      <w:pPr>
        <w:pStyle w:val="KDUPara"/>
      </w:pPr>
      <w:r>
        <w:t>Overall, the current system at RK Computers and CCTV Operators suffers from various shortcomings, including manual processes, lack of real-time data visibility, and limited analytical capabilities. Upgrading to a modern computer shop management system will address these issues and improve overall efficiency and effectiveness in managing operations.</w:t>
      </w:r>
    </w:p>
    <w:p w14:paraId="29ED7E3B" w14:textId="0A432C0D" w:rsidR="00D53021" w:rsidRDefault="00D53021" w:rsidP="00B57FD4">
      <w:pPr>
        <w:pStyle w:val="KDUPara"/>
      </w:pPr>
    </w:p>
    <w:p w14:paraId="5D53BFF6" w14:textId="217E346B" w:rsidR="0088717A" w:rsidRDefault="0088717A" w:rsidP="00B57FD4">
      <w:pPr>
        <w:pStyle w:val="KDUPara"/>
      </w:pPr>
    </w:p>
    <w:p w14:paraId="7B373C39" w14:textId="5E126311" w:rsidR="0088717A" w:rsidRDefault="0088717A" w:rsidP="00B57FD4">
      <w:pPr>
        <w:pStyle w:val="KDUPara"/>
      </w:pPr>
    </w:p>
    <w:p w14:paraId="725C8E2D" w14:textId="77777777" w:rsidR="00B50252" w:rsidRDefault="00B50252" w:rsidP="00B57FD4">
      <w:pPr>
        <w:pStyle w:val="KDUPara"/>
      </w:pPr>
    </w:p>
    <w:p w14:paraId="009730A8" w14:textId="77777777" w:rsidR="00B50252" w:rsidRDefault="00B50252" w:rsidP="00B57FD4">
      <w:pPr>
        <w:pStyle w:val="KDUPara"/>
      </w:pPr>
    </w:p>
    <w:p w14:paraId="4903D292" w14:textId="03DA4EDA" w:rsidR="003D70DB" w:rsidRPr="00A40FB5" w:rsidRDefault="00095845" w:rsidP="00A46DF9">
      <w:pPr>
        <w:pStyle w:val="Heading2"/>
      </w:pPr>
      <w:bookmarkStart w:id="46" w:name="_Toc160653749"/>
      <w:r w:rsidRPr="00095845">
        <w:lastRenderedPageBreak/>
        <w:t>Detailed process flows (DFD</w:t>
      </w:r>
      <w:r>
        <w:t>)</w:t>
      </w:r>
      <w:bookmarkEnd w:id="46"/>
    </w:p>
    <w:p w14:paraId="0A2A8946" w14:textId="4003C49D" w:rsidR="00924ECC" w:rsidRDefault="008F2F80" w:rsidP="00B57FD4">
      <w:pPr>
        <w:pStyle w:val="KDUPara"/>
      </w:pPr>
      <w:r>
        <w:rPr>
          <w:noProof/>
        </w:rPr>
        <mc:AlternateContent>
          <mc:Choice Requires="wps">
            <w:drawing>
              <wp:anchor distT="0" distB="0" distL="114300" distR="114300" simplePos="0" relativeHeight="251706368" behindDoc="0" locked="0" layoutInCell="1" allowOverlap="1" wp14:anchorId="6B9AA129" wp14:editId="7B42827A">
                <wp:simplePos x="0" y="0"/>
                <wp:positionH relativeFrom="column">
                  <wp:posOffset>-315595</wp:posOffset>
                </wp:positionH>
                <wp:positionV relativeFrom="paragraph">
                  <wp:posOffset>6037580</wp:posOffset>
                </wp:positionV>
                <wp:extent cx="6805295" cy="635"/>
                <wp:effectExtent l="0" t="0" r="0" b="0"/>
                <wp:wrapThrough wrapText="bothSides">
                  <wp:wrapPolygon edited="0">
                    <wp:start x="0" y="0"/>
                    <wp:lineTo x="0" y="21600"/>
                    <wp:lineTo x="21600" y="21600"/>
                    <wp:lineTo x="21600" y="0"/>
                  </wp:wrapPolygon>
                </wp:wrapThrough>
                <wp:docPr id="1549329068" name="Text Box 1"/>
                <wp:cNvGraphicFramePr/>
                <a:graphic xmlns:a="http://schemas.openxmlformats.org/drawingml/2006/main">
                  <a:graphicData uri="http://schemas.microsoft.com/office/word/2010/wordprocessingShape">
                    <wps:wsp>
                      <wps:cNvSpPr txBox="1"/>
                      <wps:spPr>
                        <a:xfrm>
                          <a:off x="0" y="0"/>
                          <a:ext cx="6805295" cy="635"/>
                        </a:xfrm>
                        <a:prstGeom prst="rect">
                          <a:avLst/>
                        </a:prstGeom>
                        <a:solidFill>
                          <a:prstClr val="white"/>
                        </a:solidFill>
                        <a:ln>
                          <a:noFill/>
                        </a:ln>
                      </wps:spPr>
                      <wps:txbx>
                        <w:txbxContent>
                          <w:p w14:paraId="2FF2DAAB" w14:textId="7F87FF41" w:rsidR="008F2F80" w:rsidRPr="00CC4DEA" w:rsidRDefault="008F2F80" w:rsidP="008F2F80">
                            <w:pPr>
                              <w:pStyle w:val="Caption"/>
                              <w:rPr>
                                <w:noProof/>
                              </w:rPr>
                            </w:pPr>
                            <w:bookmarkStart w:id="47" w:name="_Toc160653721"/>
                            <w:r>
                              <w:t xml:space="preserve">Figure </w:t>
                            </w:r>
                            <w:r>
                              <w:fldChar w:fldCharType="begin"/>
                            </w:r>
                            <w:r>
                              <w:instrText xml:space="preserve"> SEQ Figure \* ARABIC </w:instrText>
                            </w:r>
                            <w:r>
                              <w:fldChar w:fldCharType="separate"/>
                            </w:r>
                            <w:r w:rsidR="00973BE2">
                              <w:rPr>
                                <w:noProof/>
                              </w:rPr>
                              <w:t>13</w:t>
                            </w:r>
                            <w:r>
                              <w:fldChar w:fldCharType="end"/>
                            </w:r>
                            <w:r>
                              <w:t xml:space="preserve"> : </w:t>
                            </w:r>
                            <w:r w:rsidRPr="00C60C5A">
                              <w:t xml:space="preserve">Detailed </w:t>
                            </w:r>
                            <w:r w:rsidR="006D66E8">
                              <w:t>P</w:t>
                            </w:r>
                            <w:r w:rsidRPr="00C60C5A">
                              <w:t xml:space="preserve">rocess </w:t>
                            </w:r>
                            <w:r w:rsidR="006D66E8">
                              <w:t>F</w:t>
                            </w:r>
                            <w:r w:rsidRPr="00C60C5A">
                              <w:t xml:space="preserve">lows </w:t>
                            </w:r>
                            <w:r>
                              <w:t xml:space="preserve">of </w:t>
                            </w:r>
                            <w:r w:rsidR="006D66E8">
                              <w:t>C</w:t>
                            </w:r>
                            <w:r>
                              <w:t xml:space="preserve">urrent </w:t>
                            </w:r>
                            <w:r w:rsidR="006D66E8">
                              <w:t>S</w:t>
                            </w:r>
                            <w:r w:rsidR="00846D03">
                              <w:t>ystem.</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9AA129" id="_x0000_s1038" type="#_x0000_t202" style="position:absolute;left:0;text-align:left;margin-left:-24.85pt;margin-top:475.4pt;width:535.8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" stroked="f">
                <v:textbox style="mso-fit-shape-to-text:t" inset="0,0,0,0">
                  <w:txbxContent>
                    <w:p w14:paraId="2FF2DAAB" w14:textId="7F87FF41" w:rsidR="008F2F80" w:rsidRPr="00CC4DEA" w:rsidRDefault="008F2F80" w:rsidP="008F2F80">
                      <w:pPr>
                        <w:pStyle w:val="Caption"/>
                        <w:rPr>
                          <w:noProof/>
                        </w:rPr>
                      </w:pPr>
                      <w:bookmarkStart w:id="48" w:name="_Toc160653721"/>
                      <w:r>
                        <w:t xml:space="preserve">Figure </w:t>
                      </w:r>
                      <w:r>
                        <w:fldChar w:fldCharType="begin"/>
                      </w:r>
                      <w:r>
                        <w:instrText xml:space="preserve"> SEQ Figure \* ARABIC </w:instrText>
                      </w:r>
                      <w:r>
                        <w:fldChar w:fldCharType="separate"/>
                      </w:r>
                      <w:r w:rsidR="00973BE2">
                        <w:rPr>
                          <w:noProof/>
                        </w:rPr>
                        <w:t>13</w:t>
                      </w:r>
                      <w:r>
                        <w:fldChar w:fldCharType="end"/>
                      </w:r>
                      <w:r>
                        <w:t xml:space="preserve"> : </w:t>
                      </w:r>
                      <w:r w:rsidRPr="00C60C5A">
                        <w:t xml:space="preserve">Detailed </w:t>
                      </w:r>
                      <w:r w:rsidR="006D66E8">
                        <w:t>P</w:t>
                      </w:r>
                      <w:r w:rsidRPr="00C60C5A">
                        <w:t xml:space="preserve">rocess </w:t>
                      </w:r>
                      <w:r w:rsidR="006D66E8">
                        <w:t>F</w:t>
                      </w:r>
                      <w:r w:rsidRPr="00C60C5A">
                        <w:t xml:space="preserve">lows </w:t>
                      </w:r>
                      <w:r>
                        <w:t xml:space="preserve">of </w:t>
                      </w:r>
                      <w:r w:rsidR="006D66E8">
                        <w:t>C</w:t>
                      </w:r>
                      <w:r>
                        <w:t xml:space="preserve">urrent </w:t>
                      </w:r>
                      <w:r w:rsidR="006D66E8">
                        <w:t>S</w:t>
                      </w:r>
                      <w:r w:rsidR="00846D03">
                        <w:t>ystem.</w:t>
                      </w:r>
                      <w:bookmarkEnd w:id="48"/>
                    </w:p>
                  </w:txbxContent>
                </v:textbox>
                <w10:wrap type="through"/>
              </v:shape>
            </w:pict>
          </mc:Fallback>
        </mc:AlternateContent>
      </w:r>
      <w:r w:rsidR="000D7DED">
        <w:rPr>
          <w:noProof/>
        </w:rPr>
        <w:drawing>
          <wp:anchor distT="0" distB="0" distL="114300" distR="114300" simplePos="0" relativeHeight="251704320" behindDoc="0" locked="0" layoutInCell="1" allowOverlap="1" wp14:anchorId="20ACD7BA" wp14:editId="73614D99">
            <wp:simplePos x="0" y="0"/>
            <wp:positionH relativeFrom="page">
              <wp:align>center</wp:align>
            </wp:positionH>
            <wp:positionV relativeFrom="paragraph">
              <wp:posOffset>286385</wp:posOffset>
            </wp:positionV>
            <wp:extent cx="6805295" cy="5610860"/>
            <wp:effectExtent l="0" t="0" r="0" b="8890"/>
            <wp:wrapThrough wrapText="bothSides">
              <wp:wrapPolygon edited="0">
                <wp:start x="0" y="0"/>
                <wp:lineTo x="0" y="21561"/>
                <wp:lineTo x="21525" y="21561"/>
                <wp:lineTo x="21525" y="0"/>
                <wp:lineTo x="0" y="0"/>
              </wp:wrapPolygon>
            </wp:wrapThrough>
            <wp:docPr id="387693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69390" name="Picture 38769390"/>
                    <pic:cNvPicPr/>
                  </pic:nvPicPr>
                  <pic:blipFill>
                    <a:blip r:embed="rId20">
                      <a:extLst>
                        <a:ext uri="{28A0092B-C50C-407E-A947-70E740481C1C}">
                          <a14:useLocalDpi xmlns:a14="http://schemas.microsoft.com/office/drawing/2010/main" val="0"/>
                        </a:ext>
                      </a:extLst>
                    </a:blip>
                    <a:stretch>
                      <a:fillRect/>
                    </a:stretch>
                  </pic:blipFill>
                  <pic:spPr>
                    <a:xfrm>
                      <a:off x="0" y="0"/>
                      <a:ext cx="6805295" cy="5610860"/>
                    </a:xfrm>
                    <a:prstGeom prst="rect">
                      <a:avLst/>
                    </a:prstGeom>
                  </pic:spPr>
                </pic:pic>
              </a:graphicData>
            </a:graphic>
            <wp14:sizeRelH relativeFrom="margin">
              <wp14:pctWidth>0</wp14:pctWidth>
            </wp14:sizeRelH>
            <wp14:sizeRelV relativeFrom="margin">
              <wp14:pctHeight>0</wp14:pctHeight>
            </wp14:sizeRelV>
          </wp:anchor>
        </w:drawing>
      </w:r>
    </w:p>
    <w:p w14:paraId="05BCBA03" w14:textId="20406A9C" w:rsidR="00B50252" w:rsidRDefault="0026400C" w:rsidP="00B57FD4">
      <w:pPr>
        <w:pStyle w:val="KDUPara"/>
      </w:pPr>
      <w:r w:rsidRPr="0026400C">
        <w:t>The detailed process flows provide a comprehensive overview of the current system's operation, delineating the various stages and interactions involved in managing computer shop operations. Figure 1</w:t>
      </w:r>
      <w:r w:rsidR="00C731C8">
        <w:t>3</w:t>
      </w:r>
      <w:r w:rsidRPr="0026400C">
        <w:t xml:space="preserve"> illustrates the intricate processes and data flows within the existing system, shedding light on key functionalities and their interconnections.</w:t>
      </w:r>
    </w:p>
    <w:p w14:paraId="7749787A" w14:textId="77777777" w:rsidR="00171B1E" w:rsidRDefault="00171B1E" w:rsidP="00B57FD4">
      <w:pPr>
        <w:pStyle w:val="KDUPara"/>
      </w:pPr>
    </w:p>
    <w:p w14:paraId="09529C66" w14:textId="77777777" w:rsidR="00171B1E" w:rsidRDefault="00171B1E" w:rsidP="00B57FD4">
      <w:pPr>
        <w:pStyle w:val="KDUPara"/>
      </w:pPr>
    </w:p>
    <w:p w14:paraId="21BBF22D" w14:textId="77777777" w:rsidR="00B50252" w:rsidRDefault="00B50252" w:rsidP="00B57FD4">
      <w:pPr>
        <w:pStyle w:val="KDUPara"/>
      </w:pPr>
    </w:p>
    <w:p w14:paraId="09F474FD" w14:textId="77777777" w:rsidR="00B50252" w:rsidRDefault="00B50252" w:rsidP="00B57FD4">
      <w:pPr>
        <w:pStyle w:val="KDUPara"/>
      </w:pPr>
    </w:p>
    <w:p w14:paraId="370882F0" w14:textId="567E489E" w:rsidR="00996FC8" w:rsidRDefault="00095845" w:rsidP="00A46DF9">
      <w:pPr>
        <w:pStyle w:val="Heading2"/>
      </w:pPr>
      <w:bookmarkStart w:id="49" w:name="_Toc160653750"/>
      <w:r w:rsidRPr="00095845">
        <w:lastRenderedPageBreak/>
        <w:t>Problems and Limitations of the current system</w:t>
      </w:r>
      <w:bookmarkEnd w:id="49"/>
    </w:p>
    <w:p w14:paraId="34180A70" w14:textId="4DF65077" w:rsidR="008E122A" w:rsidRPr="004079D9" w:rsidRDefault="008E122A" w:rsidP="00B57FD4">
      <w:pPr>
        <w:pStyle w:val="KDUPara"/>
      </w:pPr>
      <w:r w:rsidRPr="004079D9">
        <w:t xml:space="preserve">The current system faces several challenges, including inefficiencies, time wastage, and difficulties in handling certain activities. These problems impact both employees and customers, leading to suboptimal performance and decreased satisfaction </w:t>
      </w:r>
      <w:r w:rsidR="00812F13" w:rsidRPr="004079D9">
        <w:t>levels.</w:t>
      </w:r>
    </w:p>
    <w:p w14:paraId="39B73298" w14:textId="5E9DD688" w:rsidR="00011D2B" w:rsidRPr="004079D9" w:rsidRDefault="00011D2B" w:rsidP="001931D8">
      <w:pPr>
        <w:pStyle w:val="KDUPara"/>
        <w:numPr>
          <w:ilvl w:val="0"/>
          <w:numId w:val="11"/>
        </w:numPr>
      </w:pPr>
      <w:r w:rsidRPr="004079D9">
        <w:t>Outdated Inventory Management: The current system relies on outdated inventory management methods, leading to inaccuracies and inefficiencies in stock tracking and management. Lack of real-time updates hampers decision-making processes and often results in stockouts or overstocking situations.</w:t>
      </w:r>
    </w:p>
    <w:p w14:paraId="1C28D858" w14:textId="062ACB33" w:rsidR="00011D2B" w:rsidRPr="004079D9" w:rsidRDefault="00011D2B" w:rsidP="004B2DC5">
      <w:pPr>
        <w:pStyle w:val="KDUPara"/>
        <w:numPr>
          <w:ilvl w:val="0"/>
          <w:numId w:val="11"/>
        </w:numPr>
      </w:pPr>
      <w:r w:rsidRPr="004079D9">
        <w:t>Manual Processes: Many tasks, such as updating inventory levels, generating reports, and managing customer inquiries, are performed manually. This not only consumes valuable time but also increases the risk of errors and inconsistencies in data entry and processing.</w:t>
      </w:r>
    </w:p>
    <w:p w14:paraId="39087BD5" w14:textId="31294DD4" w:rsidR="00011D2B" w:rsidRPr="004079D9" w:rsidRDefault="00011D2B" w:rsidP="00EB226D">
      <w:pPr>
        <w:pStyle w:val="KDUPara"/>
        <w:numPr>
          <w:ilvl w:val="0"/>
          <w:numId w:val="11"/>
        </w:numPr>
      </w:pPr>
      <w:r w:rsidRPr="004079D9">
        <w:t>Poor Searching System: The current system's search functionality is inadequate, making it challenging for users to find specific items efficiently. For instance, users may need to enter the complete name of an item to search, rather than being able to search by partial keywords, resulting in frustration and inefficiency.</w:t>
      </w:r>
    </w:p>
    <w:p w14:paraId="7019ADFC" w14:textId="6D91E790" w:rsidR="00011D2B" w:rsidRPr="004079D9" w:rsidRDefault="00011D2B" w:rsidP="00365AC7">
      <w:pPr>
        <w:pStyle w:val="KDUPara"/>
        <w:numPr>
          <w:ilvl w:val="0"/>
          <w:numId w:val="11"/>
        </w:numPr>
      </w:pPr>
      <w:r w:rsidRPr="004079D9">
        <w:t>Lack of Automation: The absence of automated processes, such as alerts for low stock levels, leads to delays in addressing critical issues. Without timely notifications, staff may not be aware of low stock levels until it's too late, resulting in missed sales opportunities or disruptions in service delivery.</w:t>
      </w:r>
    </w:p>
    <w:p w14:paraId="116B63B4" w14:textId="716D81C7" w:rsidR="00011D2B" w:rsidRPr="004079D9" w:rsidRDefault="00011D2B" w:rsidP="004C7F43">
      <w:pPr>
        <w:pStyle w:val="KDUPara"/>
        <w:numPr>
          <w:ilvl w:val="0"/>
          <w:numId w:val="11"/>
        </w:numPr>
      </w:pPr>
      <w:r w:rsidRPr="004079D9">
        <w:t>Limited Customer Support: With no integrated customer support system, handling customer inquiries and service requests becomes challenging. Lack of a centralized platform for managing customer interactions results in delayed responses and poor customer satisfaction.</w:t>
      </w:r>
    </w:p>
    <w:p w14:paraId="312ACEEE" w14:textId="3DD722F6" w:rsidR="00011D2B" w:rsidRPr="004079D9" w:rsidRDefault="00011D2B" w:rsidP="00D5752A">
      <w:pPr>
        <w:pStyle w:val="KDUPara"/>
        <w:numPr>
          <w:ilvl w:val="0"/>
          <w:numId w:val="11"/>
        </w:numPr>
      </w:pPr>
      <w:r w:rsidRPr="004079D9">
        <w:t>Inefficient Reporting: Generating reports, such as monthly sales summaries or inventory valuation reports, is a cumbersome and time-consuming process. Manual data extraction and manipulation often lead to inaccuracies and delays in accessing vital business insights.</w:t>
      </w:r>
    </w:p>
    <w:p w14:paraId="5251507C" w14:textId="77777777" w:rsidR="00011D2B" w:rsidRPr="004079D9" w:rsidRDefault="00011D2B" w:rsidP="00B57FD4">
      <w:pPr>
        <w:pStyle w:val="KDUPara"/>
        <w:numPr>
          <w:ilvl w:val="0"/>
          <w:numId w:val="11"/>
        </w:numPr>
      </w:pPr>
      <w:r w:rsidRPr="004079D9">
        <w:t>Poor Integration: The current system lacks seamless integration with other business tools and software, such as accounting systems or point-of-sale (POS) terminals. This siloed approach results in data duplication, inconsistent records, and additional manual effort to reconcile information across different platforms.</w:t>
      </w:r>
    </w:p>
    <w:p w14:paraId="14897E97" w14:textId="77777777" w:rsidR="00011D2B" w:rsidRPr="004079D9" w:rsidRDefault="00011D2B" w:rsidP="00B57FD4">
      <w:pPr>
        <w:pStyle w:val="KDUPara"/>
      </w:pPr>
    </w:p>
    <w:p w14:paraId="59BA1C8A" w14:textId="2BFFE10A" w:rsidR="00011D2B" w:rsidRPr="004079D9" w:rsidRDefault="00011D2B" w:rsidP="00AB0754">
      <w:pPr>
        <w:pStyle w:val="KDUPara"/>
        <w:numPr>
          <w:ilvl w:val="0"/>
          <w:numId w:val="11"/>
        </w:numPr>
      </w:pPr>
      <w:r w:rsidRPr="004079D9">
        <w:lastRenderedPageBreak/>
        <w:t>Limited Scalability: As the business grows, the current system struggles to accommodate increasing data volumes and transactional complexities. Scalability limitations hinder the organization's ability to expand operations and adapt to evolving business needs effectively.</w:t>
      </w:r>
    </w:p>
    <w:p w14:paraId="2A44804D" w14:textId="53E5CD4C" w:rsidR="00011D2B" w:rsidRPr="004079D9" w:rsidRDefault="00011D2B" w:rsidP="00B57FD4">
      <w:pPr>
        <w:pStyle w:val="KDUPara"/>
        <w:numPr>
          <w:ilvl w:val="0"/>
          <w:numId w:val="11"/>
        </w:numPr>
      </w:pPr>
      <w:r w:rsidRPr="004079D9">
        <w:t>Data Security Concerns: With manual processes and fragmented data storage, ensuring data security and confidentiality becomes challenging. The risk of data breaches or unauthorized access to sensitive information poses a significant threat to the organization's reputation and compliance with regulatory requirements.</w:t>
      </w:r>
    </w:p>
    <w:p w14:paraId="3B0AD0E5" w14:textId="77777777" w:rsidR="00201A93" w:rsidRPr="004079D9" w:rsidRDefault="00201A93" w:rsidP="00201A93">
      <w:pPr>
        <w:pStyle w:val="ListParagraph"/>
        <w:rPr>
          <w:sz w:val="24"/>
          <w:szCs w:val="24"/>
        </w:rPr>
      </w:pPr>
    </w:p>
    <w:p w14:paraId="31238750" w14:textId="77777777" w:rsidR="00201A93" w:rsidRPr="004079D9" w:rsidRDefault="00201A93" w:rsidP="00B57FD4">
      <w:pPr>
        <w:pStyle w:val="KDUPara"/>
      </w:pPr>
    </w:p>
    <w:p w14:paraId="25C49689" w14:textId="17E133C3" w:rsidR="007114EA" w:rsidRPr="007114EA" w:rsidRDefault="00095845" w:rsidP="008F5568">
      <w:pPr>
        <w:pStyle w:val="Heading2"/>
      </w:pPr>
      <w:bookmarkStart w:id="50" w:name="_Toc160653751"/>
      <w:r w:rsidRPr="004079D9">
        <w:t>Scope and Constraints</w:t>
      </w:r>
      <w:bookmarkEnd w:id="50"/>
    </w:p>
    <w:p w14:paraId="47A1B9FA" w14:textId="358B87B2" w:rsidR="00011D2B" w:rsidRPr="004079D9" w:rsidRDefault="00011D2B" w:rsidP="00B57FD4">
      <w:pPr>
        <w:pStyle w:val="KDUPara"/>
      </w:pPr>
      <w:r w:rsidRPr="004079D9">
        <w:t>In delineating the scope of the computer shop management system, it is essential to define a subset of functionalities and features that align closely with the organization's immediate needs and objectives. The rationale behind identifying this subset is to ensure a focused and manageable development process that delivers tangible benefits within a reasonable timeframe. By prioritizing specific components of the system, the project can proceed with greater clarity and efficiency, mitigating the risks associated with scope creep and resource overextension.</w:t>
      </w:r>
    </w:p>
    <w:p w14:paraId="1CA34FAD" w14:textId="44E198EC" w:rsidR="00011D2B" w:rsidRPr="000B32BA" w:rsidRDefault="00011D2B" w:rsidP="00B57FD4">
      <w:pPr>
        <w:pStyle w:val="KDUPara"/>
        <w:rPr>
          <w:b/>
          <w:bCs/>
        </w:rPr>
      </w:pPr>
      <w:r w:rsidRPr="000B32BA">
        <w:rPr>
          <w:b/>
          <w:bCs/>
        </w:rPr>
        <w:t>Constraints:</w:t>
      </w:r>
    </w:p>
    <w:p w14:paraId="33E8D7C1" w14:textId="1DB466BC" w:rsidR="00011D2B" w:rsidRPr="004079D9" w:rsidRDefault="00011D2B" w:rsidP="00B57FD4">
      <w:pPr>
        <w:pStyle w:val="KDUPara"/>
      </w:pPr>
      <w:r w:rsidRPr="005F7196">
        <w:rPr>
          <w:b/>
          <w:bCs/>
        </w:rPr>
        <w:t>1.</w:t>
      </w:r>
      <w:r w:rsidRPr="004079D9">
        <w:t xml:space="preserve"> </w:t>
      </w:r>
      <w:r w:rsidRPr="004079D9">
        <w:rPr>
          <w:b/>
          <w:bCs/>
        </w:rPr>
        <w:t>Budgetary Constraints</w:t>
      </w:r>
      <w:r w:rsidRPr="004079D9">
        <w:t>: One of the primary constraints influencing the scope of the system is the allocated budget for the project. The organization may have financial limitations that necessitate a phased approach to system development, focusing on critical functionalities that deliver the highest return on investment within the available budget.</w:t>
      </w:r>
    </w:p>
    <w:p w14:paraId="3D0E0EFD" w14:textId="2CD5FB56" w:rsidR="00011D2B" w:rsidRPr="004079D9" w:rsidRDefault="00011D2B" w:rsidP="00B57FD4">
      <w:pPr>
        <w:pStyle w:val="KDUPara"/>
      </w:pPr>
      <w:r w:rsidRPr="005F7196">
        <w:rPr>
          <w:b/>
          <w:bCs/>
        </w:rPr>
        <w:t>2.</w:t>
      </w:r>
      <w:r w:rsidRPr="004079D9">
        <w:t xml:space="preserve"> </w:t>
      </w:r>
      <w:r w:rsidRPr="004079D9">
        <w:rPr>
          <w:b/>
          <w:bCs/>
        </w:rPr>
        <w:t>Technological Resources</w:t>
      </w:r>
      <w:r w:rsidRPr="004079D9">
        <w:t>: Constraints related to technological resources, such as hardware, software, and technical expertise, can significantly impact the scope of the system. The organization may have limitations in terms of infrastructure or internal capabilities, necessitating the selection of technologies and features that can be effectively implemented with the available resources.</w:t>
      </w:r>
    </w:p>
    <w:p w14:paraId="5F61C72A" w14:textId="31F0F943" w:rsidR="00011D2B" w:rsidRPr="004079D9" w:rsidRDefault="00011D2B" w:rsidP="00B57FD4">
      <w:pPr>
        <w:pStyle w:val="KDUPara"/>
      </w:pPr>
      <w:r w:rsidRPr="005F7196">
        <w:rPr>
          <w:b/>
          <w:bCs/>
        </w:rPr>
        <w:t>3.</w:t>
      </w:r>
      <w:r w:rsidRPr="004079D9">
        <w:rPr>
          <w:b/>
          <w:bCs/>
        </w:rPr>
        <w:t xml:space="preserve"> Time Constraints</w:t>
      </w:r>
      <w:r w:rsidRPr="004079D9">
        <w:t>: Time constraints are another critical factor influencing the scope of the system. The organization may have specific deadlines or business objectives that require the system to be implemented within a certain timeframe. Therefore, the scope must be defined in a way that allows for timely delivery while balancing the need for thorough development and testing processes.</w:t>
      </w:r>
    </w:p>
    <w:p w14:paraId="45228C7F" w14:textId="77777777" w:rsidR="00011D2B" w:rsidRPr="004079D9" w:rsidRDefault="00011D2B" w:rsidP="00B57FD4">
      <w:pPr>
        <w:pStyle w:val="KDUPara"/>
      </w:pPr>
    </w:p>
    <w:p w14:paraId="6C86CA10" w14:textId="2817DF32" w:rsidR="00011D2B" w:rsidRPr="004079D9" w:rsidRDefault="00011D2B" w:rsidP="00B57FD4">
      <w:pPr>
        <w:pStyle w:val="KDUPara"/>
      </w:pPr>
      <w:r w:rsidRPr="005F7196">
        <w:rPr>
          <w:b/>
          <w:bCs/>
        </w:rPr>
        <w:lastRenderedPageBreak/>
        <w:t>4.</w:t>
      </w:r>
      <w:r w:rsidRPr="004079D9">
        <w:t xml:space="preserve"> </w:t>
      </w:r>
      <w:r w:rsidRPr="004079D9">
        <w:rPr>
          <w:b/>
          <w:bCs/>
        </w:rPr>
        <w:t>Integration Challenges</w:t>
      </w:r>
      <w:r w:rsidRPr="004079D9">
        <w:t>: Integration constraints may arise from the need to interface the new system with existing software applications, databases, or external systems. Compatibility issues or data migration challenges could limit the scope of integration capabilities, necessitating careful consideration of integration requirements and priorities.</w:t>
      </w:r>
    </w:p>
    <w:p w14:paraId="244ABB09" w14:textId="36DA498C" w:rsidR="00011D2B" w:rsidRPr="004079D9" w:rsidRDefault="00011D2B" w:rsidP="00B57FD4">
      <w:pPr>
        <w:pStyle w:val="KDUPara"/>
      </w:pPr>
      <w:r w:rsidRPr="005F7196">
        <w:rPr>
          <w:b/>
          <w:bCs/>
        </w:rPr>
        <w:t>5.</w:t>
      </w:r>
      <w:r w:rsidRPr="004079D9">
        <w:t xml:space="preserve"> </w:t>
      </w:r>
      <w:r w:rsidRPr="004079D9">
        <w:rPr>
          <w:b/>
          <w:bCs/>
        </w:rPr>
        <w:t>User Adoption Considerations</w:t>
      </w:r>
      <w:r w:rsidRPr="004079D9">
        <w:t>: Constraints related to user adoption and acceptance of the new system may influence the scope of features and functionalities. User training requirements, change management processes, and user feedback mechanisms must be incorporated into the scope to ensure successful implementation and adoption of the system.</w:t>
      </w:r>
    </w:p>
    <w:p w14:paraId="36402F1E" w14:textId="6F44452A" w:rsidR="00011D2B" w:rsidRPr="000B32BA" w:rsidRDefault="00011D2B" w:rsidP="00B57FD4">
      <w:pPr>
        <w:pStyle w:val="KDUPara"/>
        <w:rPr>
          <w:b/>
          <w:bCs/>
        </w:rPr>
      </w:pPr>
      <w:r w:rsidRPr="000B32BA">
        <w:rPr>
          <w:b/>
          <w:bCs/>
        </w:rPr>
        <w:t>Conclusion:</w:t>
      </w:r>
    </w:p>
    <w:p w14:paraId="08D3CA55" w14:textId="200C8B68" w:rsidR="008E122A" w:rsidRPr="004079D9" w:rsidRDefault="00011D2B" w:rsidP="00B57FD4">
      <w:pPr>
        <w:pStyle w:val="KDUPara"/>
      </w:pPr>
      <w:r w:rsidRPr="004079D9">
        <w:t>In summary, defining the scope of the computer shop management system requires careful consideration of both the organization's objectives and the constraints that may impact system development. By identifying a subset of functionalities that address immediate needs while aligning with budgetary, technological, and other resource constraints, the project can proceed with clarity and efficiency, ultimately leading to the successful delivery of a system that meets the organization's requirements within the specified constraints.</w:t>
      </w:r>
    </w:p>
    <w:p w14:paraId="4DFE9550" w14:textId="77777777" w:rsidR="00095845" w:rsidRPr="004079D9" w:rsidRDefault="00095845" w:rsidP="00B57FD4">
      <w:pPr>
        <w:pStyle w:val="KDUPara"/>
      </w:pPr>
    </w:p>
    <w:p w14:paraId="3E6E8075" w14:textId="77777777" w:rsidR="00095845" w:rsidRDefault="00095845" w:rsidP="00B57FD4">
      <w:pPr>
        <w:pStyle w:val="KDUPara"/>
      </w:pPr>
    </w:p>
    <w:p w14:paraId="253CF6F3" w14:textId="77777777" w:rsidR="005E2F81" w:rsidRDefault="005E2F81" w:rsidP="00B57FD4">
      <w:pPr>
        <w:pStyle w:val="KDUPara"/>
      </w:pPr>
    </w:p>
    <w:p w14:paraId="214EA365" w14:textId="77777777" w:rsidR="00A46DF9" w:rsidRDefault="00A46DF9" w:rsidP="00B57FD4">
      <w:pPr>
        <w:pStyle w:val="KDUPara"/>
      </w:pPr>
    </w:p>
    <w:p w14:paraId="7CD46048" w14:textId="77777777" w:rsidR="00A46DF9" w:rsidRDefault="00A46DF9" w:rsidP="00B57FD4">
      <w:pPr>
        <w:pStyle w:val="KDUPara"/>
      </w:pPr>
    </w:p>
    <w:p w14:paraId="5D637BA2" w14:textId="77777777" w:rsidR="00A46DF9" w:rsidRDefault="00A46DF9" w:rsidP="00B57FD4">
      <w:pPr>
        <w:pStyle w:val="KDUPara"/>
      </w:pPr>
    </w:p>
    <w:p w14:paraId="3BF63E93" w14:textId="77777777" w:rsidR="00A46DF9" w:rsidRDefault="00A46DF9" w:rsidP="00B57FD4">
      <w:pPr>
        <w:pStyle w:val="KDUPara"/>
      </w:pPr>
    </w:p>
    <w:p w14:paraId="5742695E" w14:textId="77777777" w:rsidR="00A46DF9" w:rsidRDefault="00A46DF9" w:rsidP="00B57FD4">
      <w:pPr>
        <w:pStyle w:val="KDUPara"/>
      </w:pPr>
    </w:p>
    <w:p w14:paraId="426D0CB4" w14:textId="77777777" w:rsidR="00A46DF9" w:rsidRDefault="00A46DF9" w:rsidP="00B57FD4">
      <w:pPr>
        <w:pStyle w:val="KDUPara"/>
      </w:pPr>
    </w:p>
    <w:p w14:paraId="30D3C739" w14:textId="77777777" w:rsidR="00A46DF9" w:rsidRDefault="00A46DF9" w:rsidP="00B57FD4">
      <w:pPr>
        <w:pStyle w:val="KDUPara"/>
      </w:pPr>
    </w:p>
    <w:p w14:paraId="0EAC2917" w14:textId="77777777" w:rsidR="00A46DF9" w:rsidRDefault="00A46DF9" w:rsidP="00B57FD4">
      <w:pPr>
        <w:pStyle w:val="KDUPara"/>
      </w:pPr>
    </w:p>
    <w:p w14:paraId="2BB1E641" w14:textId="77777777" w:rsidR="00A46DF9" w:rsidRDefault="00A46DF9" w:rsidP="00B57FD4">
      <w:pPr>
        <w:pStyle w:val="KDUPara"/>
      </w:pPr>
    </w:p>
    <w:p w14:paraId="1C36A417" w14:textId="6CCBDAD8" w:rsidR="003C1CA6" w:rsidRDefault="00095845" w:rsidP="00A46DF9">
      <w:pPr>
        <w:pStyle w:val="Heading1"/>
      </w:pPr>
      <w:bookmarkStart w:id="51" w:name="_Toc160653752"/>
      <w:r>
        <w:lastRenderedPageBreak/>
        <w:t xml:space="preserve">- </w:t>
      </w:r>
      <w:r w:rsidRPr="00095845">
        <w:t>Requirements specification for new system</w:t>
      </w:r>
      <w:bookmarkEnd w:id="51"/>
    </w:p>
    <w:p w14:paraId="1B6141B1" w14:textId="291E5D23" w:rsidR="00E10EFB" w:rsidRPr="00FF4F43" w:rsidRDefault="00E10EFB" w:rsidP="00B57FD4">
      <w:pPr>
        <w:pStyle w:val="KDUPara"/>
        <w:rPr>
          <w:lang w:eastAsia="ja-JP"/>
        </w:rPr>
      </w:pPr>
      <w:r w:rsidRPr="00E10EFB">
        <w:rPr>
          <w:lang w:eastAsia="ja-JP"/>
        </w:rPr>
        <w:t>The Requirements Specification chapter outlines the detailed description of the functionalities and features that the new computer shop management system is expected to deliver. It serves as a comprehensive guide for system developers, designers, and stakeholders to understand the specific requirements and objectives of the project. By clearly defining the system requirements, this chapter lays the foundation for the design, development, and implementation phases of the project.</w:t>
      </w:r>
    </w:p>
    <w:p w14:paraId="7C8DE359" w14:textId="49AE4ED1" w:rsidR="00343BA9" w:rsidRDefault="00343BA9" w:rsidP="00A46DF9">
      <w:pPr>
        <w:pStyle w:val="Heading2"/>
      </w:pPr>
      <w:bookmarkStart w:id="52" w:name="_Toc160653753"/>
      <w:r>
        <w:t>Module</w:t>
      </w:r>
      <w:r w:rsidR="00AD0321">
        <w:t xml:space="preserve"> 1:</w:t>
      </w:r>
      <w:r w:rsidRPr="00343BA9">
        <w:t xml:space="preserve"> </w:t>
      </w:r>
      <w:r>
        <w:t xml:space="preserve"> Inventory Management</w:t>
      </w:r>
      <w:bookmarkEnd w:id="52"/>
    </w:p>
    <w:p w14:paraId="1B2C2504" w14:textId="383E58C9" w:rsidR="004079D9" w:rsidRPr="002B7CD2" w:rsidRDefault="004079D9" w:rsidP="00B57FD4">
      <w:pPr>
        <w:pStyle w:val="KDUPara"/>
        <w:numPr>
          <w:ilvl w:val="0"/>
          <w:numId w:val="37"/>
        </w:numPr>
      </w:pPr>
      <w:r w:rsidRPr="002B7CD2">
        <w:t>4.1.1: The system must allow users to add new products to the inventory.</w:t>
      </w:r>
    </w:p>
    <w:p w14:paraId="0794DDA1" w14:textId="481624CF" w:rsidR="004079D9" w:rsidRPr="002B7CD2" w:rsidRDefault="004079D9" w:rsidP="00B57FD4">
      <w:pPr>
        <w:pStyle w:val="KDUPara"/>
        <w:numPr>
          <w:ilvl w:val="0"/>
          <w:numId w:val="37"/>
        </w:numPr>
      </w:pPr>
      <w:r w:rsidRPr="002B7CD2">
        <w:t>4.1.2: The system must enable users to update existing product information, including product name, description, and price.</w:t>
      </w:r>
    </w:p>
    <w:p w14:paraId="75070E6D" w14:textId="148EFBF5" w:rsidR="004079D9" w:rsidRPr="002B7CD2" w:rsidRDefault="004079D9" w:rsidP="00B57FD4">
      <w:pPr>
        <w:pStyle w:val="KDUPara"/>
        <w:numPr>
          <w:ilvl w:val="0"/>
          <w:numId w:val="37"/>
        </w:numPr>
      </w:pPr>
      <w:r w:rsidRPr="002B7CD2">
        <w:t>4.1.3: The system must support categorization of products for easy organization and retrieval.</w:t>
      </w:r>
    </w:p>
    <w:p w14:paraId="2AC15A7E" w14:textId="4C64A8EA" w:rsidR="004079D9" w:rsidRPr="002B7CD2" w:rsidRDefault="004079D9" w:rsidP="00B57FD4">
      <w:pPr>
        <w:pStyle w:val="KDUPara"/>
        <w:numPr>
          <w:ilvl w:val="0"/>
          <w:numId w:val="37"/>
        </w:numPr>
      </w:pPr>
      <w:r w:rsidRPr="002B7CD2">
        <w:t>4.1.4: The system must provide real-time visibility of current stock levels for each product.</w:t>
      </w:r>
    </w:p>
    <w:p w14:paraId="56B96705" w14:textId="4CB0FAB7" w:rsidR="004079D9" w:rsidRPr="002B7CD2" w:rsidRDefault="004079D9" w:rsidP="00B57FD4">
      <w:pPr>
        <w:pStyle w:val="KDUPara"/>
        <w:numPr>
          <w:ilvl w:val="0"/>
          <w:numId w:val="37"/>
        </w:numPr>
      </w:pPr>
      <w:r w:rsidRPr="002B7CD2">
        <w:t>4.1.5: The system must generate automated alerts when stock levels fall below a predefined threshold.</w:t>
      </w:r>
    </w:p>
    <w:p w14:paraId="21B1FD17" w14:textId="3C8F12ED" w:rsidR="004079D9" w:rsidRPr="002B7CD2" w:rsidRDefault="004079D9" w:rsidP="00B57FD4">
      <w:pPr>
        <w:pStyle w:val="KDUPara"/>
        <w:numPr>
          <w:ilvl w:val="0"/>
          <w:numId w:val="37"/>
        </w:numPr>
      </w:pPr>
      <w:r w:rsidRPr="002B7CD2">
        <w:t>4.1.6: The system must facilitate the removal of products from the inventory when they are sold or discontinued.</w:t>
      </w:r>
    </w:p>
    <w:p w14:paraId="44471FC4" w14:textId="57D5DCC5" w:rsidR="004079D9" w:rsidRPr="002B7CD2" w:rsidRDefault="004079D9" w:rsidP="00B57FD4">
      <w:pPr>
        <w:pStyle w:val="KDUPara"/>
        <w:numPr>
          <w:ilvl w:val="0"/>
          <w:numId w:val="37"/>
        </w:numPr>
      </w:pPr>
      <w:r w:rsidRPr="002B7CD2">
        <w:t>4.1.7: The system must maintain a detailed log of all inventory transactions, including additions, updates, and deletions.</w:t>
      </w:r>
    </w:p>
    <w:p w14:paraId="779A75D2" w14:textId="42836721" w:rsidR="004079D9" w:rsidRPr="002B7CD2" w:rsidRDefault="004079D9" w:rsidP="00B57FD4">
      <w:pPr>
        <w:pStyle w:val="KDUPara"/>
        <w:numPr>
          <w:ilvl w:val="0"/>
          <w:numId w:val="37"/>
        </w:numPr>
      </w:pPr>
      <w:r w:rsidRPr="002B7CD2">
        <w:t>4.1.8: The system must support barcode scanning functionality for efficient product identification and tracking.</w:t>
      </w:r>
    </w:p>
    <w:p w14:paraId="7BA6EE66" w14:textId="4618369A" w:rsidR="004079D9" w:rsidRPr="002B7CD2" w:rsidRDefault="004079D9" w:rsidP="00B57FD4">
      <w:pPr>
        <w:pStyle w:val="KDUPara"/>
        <w:numPr>
          <w:ilvl w:val="0"/>
          <w:numId w:val="37"/>
        </w:numPr>
      </w:pPr>
      <w:r w:rsidRPr="002B7CD2">
        <w:t>4.1.9: The system must allow users to set reorder points for products to automatically initiate purchase orders when stock falls below a specified level.</w:t>
      </w:r>
    </w:p>
    <w:p w14:paraId="4E14BBA9" w14:textId="29F39514" w:rsidR="004079D9" w:rsidRPr="002B7CD2" w:rsidRDefault="004079D9" w:rsidP="00B57FD4">
      <w:pPr>
        <w:pStyle w:val="KDUPara"/>
        <w:numPr>
          <w:ilvl w:val="0"/>
          <w:numId w:val="37"/>
        </w:numPr>
      </w:pPr>
      <w:r w:rsidRPr="002B7CD2">
        <w:t>4.1.10: The system must integrate with suppliers' systems for automated inventory replenishment and order management.</w:t>
      </w:r>
    </w:p>
    <w:p w14:paraId="0C701EEF" w14:textId="00AADFA9" w:rsidR="004079D9" w:rsidRPr="002B7CD2" w:rsidRDefault="004079D9" w:rsidP="00B57FD4">
      <w:pPr>
        <w:pStyle w:val="KDUPara"/>
        <w:numPr>
          <w:ilvl w:val="0"/>
          <w:numId w:val="37"/>
        </w:numPr>
      </w:pPr>
      <w:r w:rsidRPr="002B7CD2">
        <w:t>4.1.11: The system must provide forecasting and demand planning capabilities based on historical sales data and market trends.</w:t>
      </w:r>
    </w:p>
    <w:p w14:paraId="445F76D0" w14:textId="3652FD22" w:rsidR="004079D9" w:rsidRPr="002B7CD2" w:rsidRDefault="004079D9" w:rsidP="00B57FD4">
      <w:pPr>
        <w:pStyle w:val="KDUPara"/>
        <w:numPr>
          <w:ilvl w:val="0"/>
          <w:numId w:val="37"/>
        </w:numPr>
      </w:pPr>
      <w:r w:rsidRPr="002B7CD2">
        <w:t>4.1.12: The system must allow for the creation of customized reports on inventory turnover, stock aging, and product profitability.</w:t>
      </w:r>
    </w:p>
    <w:p w14:paraId="1D5DE80D" w14:textId="28C5D7AC" w:rsidR="004079D9" w:rsidRPr="002B7CD2" w:rsidRDefault="004079D9" w:rsidP="00B57FD4">
      <w:pPr>
        <w:pStyle w:val="KDUPara"/>
        <w:numPr>
          <w:ilvl w:val="0"/>
          <w:numId w:val="37"/>
        </w:numPr>
      </w:pPr>
      <w:r w:rsidRPr="002B7CD2">
        <w:lastRenderedPageBreak/>
        <w:t>4.1.13: The system must support multiple warehouses or storage locations and provide inventory transfer functionality between locations.</w:t>
      </w:r>
    </w:p>
    <w:p w14:paraId="369BF013" w14:textId="48EFAA04" w:rsidR="004079D9" w:rsidRPr="002B7CD2" w:rsidRDefault="004079D9" w:rsidP="00B57FD4">
      <w:pPr>
        <w:pStyle w:val="KDUPara"/>
        <w:numPr>
          <w:ilvl w:val="0"/>
          <w:numId w:val="37"/>
        </w:numPr>
      </w:pPr>
      <w:r w:rsidRPr="002B7CD2">
        <w:t>4.1.14: The system must ensure data integrity and security measures to prevent unauthorized access or tampering of inventory records.</w:t>
      </w:r>
    </w:p>
    <w:p w14:paraId="1755C8F8" w14:textId="2D5A2EB3" w:rsidR="004079D9" w:rsidRPr="002B7CD2" w:rsidRDefault="004079D9" w:rsidP="00B57FD4">
      <w:pPr>
        <w:pStyle w:val="KDUPara"/>
        <w:numPr>
          <w:ilvl w:val="0"/>
          <w:numId w:val="37"/>
        </w:numPr>
      </w:pPr>
      <w:r w:rsidRPr="002B7CD2">
        <w:t>4.1.15: The system must offer integration with accounting software for seamless recording of inventory transactions and financial reporting purposes.</w:t>
      </w:r>
    </w:p>
    <w:p w14:paraId="510B912F" w14:textId="77BE5B4C" w:rsidR="004079D9" w:rsidRPr="002B7CD2" w:rsidRDefault="004079D9" w:rsidP="00B57FD4">
      <w:pPr>
        <w:pStyle w:val="KDUPara"/>
        <w:numPr>
          <w:ilvl w:val="0"/>
          <w:numId w:val="37"/>
        </w:numPr>
      </w:pPr>
      <w:r w:rsidRPr="002B7CD2">
        <w:t>4.1.16: The system must provide mobile access for inventory management tasks, allowing users to perform actions remotely from smartphones or tablets.</w:t>
      </w:r>
    </w:p>
    <w:p w14:paraId="43CD8FAA" w14:textId="5CC15D61" w:rsidR="004079D9" w:rsidRPr="002B7CD2" w:rsidRDefault="004079D9" w:rsidP="00B57FD4">
      <w:pPr>
        <w:pStyle w:val="KDUPara"/>
        <w:numPr>
          <w:ilvl w:val="0"/>
          <w:numId w:val="37"/>
        </w:numPr>
      </w:pPr>
      <w:r w:rsidRPr="002B7CD2">
        <w:t>4.1.17: The system must allow for the creation of purchase orders directly from low stock alerts, streamlining the procurement process.</w:t>
      </w:r>
    </w:p>
    <w:p w14:paraId="400D538F" w14:textId="01284C4D" w:rsidR="004079D9" w:rsidRPr="002B7CD2" w:rsidRDefault="004079D9" w:rsidP="00B57FD4">
      <w:pPr>
        <w:pStyle w:val="KDUPara"/>
        <w:numPr>
          <w:ilvl w:val="0"/>
          <w:numId w:val="37"/>
        </w:numPr>
      </w:pPr>
      <w:r w:rsidRPr="002B7CD2">
        <w:t>4.1.18: The system must support batch management and serial number tracking for products with unique identifiers or expiration dates.</w:t>
      </w:r>
    </w:p>
    <w:p w14:paraId="5A4B76E1" w14:textId="0203D555" w:rsidR="004079D9" w:rsidRPr="002B7CD2" w:rsidRDefault="004079D9" w:rsidP="00B57FD4">
      <w:pPr>
        <w:pStyle w:val="KDUPara"/>
        <w:numPr>
          <w:ilvl w:val="0"/>
          <w:numId w:val="37"/>
        </w:numPr>
      </w:pPr>
      <w:r w:rsidRPr="002B7CD2">
        <w:t>4.1.19: The system must facilitate physical inventory counts and reconcile discrepancies between recorded and actual stock levels.</w:t>
      </w:r>
    </w:p>
    <w:p w14:paraId="1C1C7F17" w14:textId="681BC990" w:rsidR="004079D9" w:rsidRPr="002B7CD2" w:rsidRDefault="004079D9" w:rsidP="00B57FD4">
      <w:pPr>
        <w:pStyle w:val="KDUPara"/>
        <w:numPr>
          <w:ilvl w:val="0"/>
          <w:numId w:val="37"/>
        </w:numPr>
      </w:pPr>
      <w:r w:rsidRPr="002B7CD2">
        <w:t>4.1.20: The system must comply with regulatory requirements and industry standards for inventory management and traceability.</w:t>
      </w:r>
    </w:p>
    <w:p w14:paraId="0C4457AC" w14:textId="0D107AAF" w:rsidR="004079D9" w:rsidRPr="002B7CD2" w:rsidRDefault="004079D9" w:rsidP="00B57FD4">
      <w:pPr>
        <w:pStyle w:val="KDUPara"/>
        <w:numPr>
          <w:ilvl w:val="0"/>
          <w:numId w:val="37"/>
        </w:numPr>
      </w:pPr>
      <w:r w:rsidRPr="002B7CD2">
        <w:t>4.1.21: The system must provide user-friendly interfaces with customizable dashboards and intuitive navigation for efficient inventory management tasks.</w:t>
      </w:r>
    </w:p>
    <w:p w14:paraId="34E40B72" w14:textId="4C3F3CE0" w:rsidR="004079D9" w:rsidRPr="002B7CD2" w:rsidRDefault="004079D9" w:rsidP="00B57FD4">
      <w:pPr>
        <w:pStyle w:val="KDUPara"/>
        <w:numPr>
          <w:ilvl w:val="0"/>
          <w:numId w:val="37"/>
        </w:numPr>
      </w:pPr>
      <w:r w:rsidRPr="002B7CD2">
        <w:t>4.1.22: The system must support integration with third-party logistics providers for streamlined shipping and fulfillment processes.</w:t>
      </w:r>
    </w:p>
    <w:p w14:paraId="2B97E377" w14:textId="310F4B25" w:rsidR="004079D9" w:rsidRPr="002B7CD2" w:rsidRDefault="004079D9" w:rsidP="00B57FD4">
      <w:pPr>
        <w:pStyle w:val="KDUPara"/>
        <w:numPr>
          <w:ilvl w:val="0"/>
          <w:numId w:val="37"/>
        </w:numPr>
      </w:pPr>
      <w:r w:rsidRPr="002B7CD2">
        <w:t>4.1.23: The system must allow for the creation of alerts or notifications for inventory-related events, such as product recalls or expiration dates.</w:t>
      </w:r>
    </w:p>
    <w:p w14:paraId="62C4F022" w14:textId="6545FC65" w:rsidR="00E10EFB" w:rsidRDefault="004079D9" w:rsidP="00B57FD4">
      <w:pPr>
        <w:pStyle w:val="KDUPara"/>
        <w:numPr>
          <w:ilvl w:val="0"/>
          <w:numId w:val="37"/>
        </w:numPr>
      </w:pPr>
      <w:r w:rsidRPr="002B7CD2">
        <w:t>4.1.24: The system must enable users to track the movement of inventory items throughout the supply chain, from procurement to distribution.</w:t>
      </w:r>
    </w:p>
    <w:p w14:paraId="38664A2D" w14:textId="77777777" w:rsidR="00E10EFB" w:rsidRDefault="00E10EFB" w:rsidP="00B57FD4">
      <w:pPr>
        <w:pStyle w:val="KDUPara"/>
      </w:pPr>
    </w:p>
    <w:p w14:paraId="3371FC8A" w14:textId="77777777" w:rsidR="004103F6" w:rsidRDefault="004103F6" w:rsidP="00B57FD4">
      <w:pPr>
        <w:pStyle w:val="KDUPara"/>
      </w:pPr>
    </w:p>
    <w:p w14:paraId="7EB8D75A" w14:textId="77777777" w:rsidR="004103F6" w:rsidRDefault="004103F6" w:rsidP="00B57FD4">
      <w:pPr>
        <w:pStyle w:val="KDUPara"/>
      </w:pPr>
    </w:p>
    <w:p w14:paraId="4A1BEC5D" w14:textId="444C8819" w:rsidR="00AD0321" w:rsidRDefault="00AD0321" w:rsidP="00A46DF9">
      <w:pPr>
        <w:pStyle w:val="Heading2"/>
      </w:pPr>
      <w:bookmarkStart w:id="53" w:name="_Toc160653754"/>
      <w:r>
        <w:lastRenderedPageBreak/>
        <w:t xml:space="preserve">Module </w:t>
      </w:r>
      <w:r w:rsidR="00FE27D2">
        <w:t>2:</w:t>
      </w:r>
      <w:r>
        <w:t xml:space="preserve"> </w:t>
      </w:r>
      <w:r w:rsidRPr="00AD0321">
        <w:t>Point-of-Sale (POS) System</w:t>
      </w:r>
      <w:bookmarkEnd w:id="53"/>
    </w:p>
    <w:p w14:paraId="1ADBA59F" w14:textId="6B141F65" w:rsidR="00FE27D2" w:rsidRPr="002B7CD2" w:rsidRDefault="00FE27D2" w:rsidP="00B57FD4">
      <w:pPr>
        <w:pStyle w:val="KDUPara"/>
        <w:numPr>
          <w:ilvl w:val="0"/>
          <w:numId w:val="13"/>
        </w:numPr>
      </w:pPr>
      <w:r w:rsidRPr="002B7CD2">
        <w:t>4.2.1: The POS system must support the creation and processing of sales transactions, including scanning products, adding them to the cart, and calculating the total cost.</w:t>
      </w:r>
    </w:p>
    <w:p w14:paraId="776D7F21" w14:textId="3DE084B7" w:rsidR="00FE27D2" w:rsidRPr="002B7CD2" w:rsidRDefault="00FE27D2" w:rsidP="00B57FD4">
      <w:pPr>
        <w:pStyle w:val="KDUPara"/>
        <w:numPr>
          <w:ilvl w:val="0"/>
          <w:numId w:val="13"/>
        </w:numPr>
      </w:pPr>
      <w:r w:rsidRPr="002B7CD2">
        <w:t>4.2.2: The system must allow users to select multiple payment methods, including cash, credit/debit cards, mobile payments, and electronic wallets.</w:t>
      </w:r>
    </w:p>
    <w:p w14:paraId="3EB301EF" w14:textId="1723DD58" w:rsidR="00FE27D2" w:rsidRPr="002B7CD2" w:rsidRDefault="00FE27D2" w:rsidP="00B57FD4">
      <w:pPr>
        <w:pStyle w:val="KDUPara"/>
        <w:numPr>
          <w:ilvl w:val="0"/>
          <w:numId w:val="13"/>
        </w:numPr>
      </w:pPr>
      <w:r w:rsidRPr="002B7CD2">
        <w:t>4.2.3: The POS system must generate itemized receipts for each transaction, detailing the products purchased, prices, taxes, and payment method.</w:t>
      </w:r>
    </w:p>
    <w:p w14:paraId="745E0BDB" w14:textId="1DF83064" w:rsidR="00FE27D2" w:rsidRPr="002B7CD2" w:rsidRDefault="00FE27D2" w:rsidP="00B57FD4">
      <w:pPr>
        <w:pStyle w:val="KDUPara"/>
        <w:numPr>
          <w:ilvl w:val="0"/>
          <w:numId w:val="13"/>
        </w:numPr>
      </w:pPr>
      <w:r w:rsidRPr="002B7CD2">
        <w:t>4.2.4: The system must update inventory levels in real-time as products are sold, ensuring accurate stock management.</w:t>
      </w:r>
    </w:p>
    <w:p w14:paraId="56F9CF30" w14:textId="4EF2A47B" w:rsidR="00FE27D2" w:rsidRPr="002B7CD2" w:rsidRDefault="00FE27D2" w:rsidP="00B57FD4">
      <w:pPr>
        <w:pStyle w:val="KDUPara"/>
        <w:numPr>
          <w:ilvl w:val="0"/>
          <w:numId w:val="13"/>
        </w:numPr>
      </w:pPr>
      <w:r w:rsidRPr="002B7CD2">
        <w:t>4.2.5: The POS system must provide functionality for applying discounts, coupons, or promotional offers to transactions.</w:t>
      </w:r>
    </w:p>
    <w:p w14:paraId="488E3D61" w14:textId="6DE9600D" w:rsidR="00FE27D2" w:rsidRPr="002B7CD2" w:rsidRDefault="00FE27D2" w:rsidP="00B57FD4">
      <w:pPr>
        <w:pStyle w:val="KDUPara"/>
        <w:numPr>
          <w:ilvl w:val="0"/>
          <w:numId w:val="13"/>
        </w:numPr>
      </w:pPr>
      <w:r w:rsidRPr="002B7CD2">
        <w:t>4.2.6: The system must support split payments, allowing customers to pay using multiple methods for a single transaction.</w:t>
      </w:r>
    </w:p>
    <w:p w14:paraId="13D57D05" w14:textId="1F196375" w:rsidR="00FE27D2" w:rsidRPr="002B7CD2" w:rsidRDefault="00FE27D2" w:rsidP="00B57FD4">
      <w:pPr>
        <w:pStyle w:val="KDUPara"/>
        <w:numPr>
          <w:ilvl w:val="0"/>
          <w:numId w:val="13"/>
        </w:numPr>
      </w:pPr>
      <w:r w:rsidRPr="002B7CD2">
        <w:t>4.2.7: The POS system must facilitate returns, exchanges, or refunds, with the ability to process them seamlessly and update inventory accordingly.</w:t>
      </w:r>
    </w:p>
    <w:p w14:paraId="0029E6F0" w14:textId="32EA3D2D" w:rsidR="00FE27D2" w:rsidRPr="002B7CD2" w:rsidRDefault="00FE27D2" w:rsidP="00B57FD4">
      <w:pPr>
        <w:pStyle w:val="KDUPara"/>
        <w:numPr>
          <w:ilvl w:val="0"/>
          <w:numId w:val="13"/>
        </w:numPr>
      </w:pPr>
      <w:r w:rsidRPr="002B7CD2">
        <w:t>4.2.8: The system must integrate with barcode scanners, receipt printers, cash drawers, and other POS hardware peripherals for efficient operation.</w:t>
      </w:r>
    </w:p>
    <w:p w14:paraId="628D288D" w14:textId="113205E8" w:rsidR="00FE27D2" w:rsidRPr="002B7CD2" w:rsidRDefault="00FE27D2" w:rsidP="00B57FD4">
      <w:pPr>
        <w:pStyle w:val="KDUPara"/>
        <w:numPr>
          <w:ilvl w:val="0"/>
          <w:numId w:val="13"/>
        </w:numPr>
      </w:pPr>
      <w:r w:rsidRPr="002B7CD2">
        <w:t>4.2.9: The POS system must provide a user-friendly interface with intuitive navigation and clear prompts to minimize training requirements for staff.</w:t>
      </w:r>
    </w:p>
    <w:p w14:paraId="5C599F3C" w14:textId="54C8A723" w:rsidR="00FE27D2" w:rsidRPr="002B7CD2" w:rsidRDefault="00FE27D2" w:rsidP="00B57FD4">
      <w:pPr>
        <w:pStyle w:val="KDUPara"/>
        <w:numPr>
          <w:ilvl w:val="0"/>
          <w:numId w:val="13"/>
        </w:numPr>
      </w:pPr>
      <w:r w:rsidRPr="002B7CD2">
        <w:t>4.2.10: The system must maintain transaction history for reporting and analysis purposes, including sales trends, revenue, and customer purchase behavior.</w:t>
      </w:r>
    </w:p>
    <w:p w14:paraId="753EAC3E" w14:textId="3C6BE389" w:rsidR="00FE27D2" w:rsidRPr="002B7CD2" w:rsidRDefault="00FE27D2" w:rsidP="00B57FD4">
      <w:pPr>
        <w:pStyle w:val="KDUPara"/>
        <w:numPr>
          <w:ilvl w:val="0"/>
          <w:numId w:val="13"/>
        </w:numPr>
      </w:pPr>
      <w:r w:rsidRPr="002B7CD2">
        <w:t>4.2.11: The POS system must support offline mode functionality to ensure uninterrupted operation in case of network connectivity issues.</w:t>
      </w:r>
    </w:p>
    <w:p w14:paraId="0062B280" w14:textId="1F8673D5" w:rsidR="00FE27D2" w:rsidRPr="002B7CD2" w:rsidRDefault="00FE27D2" w:rsidP="00B57FD4">
      <w:pPr>
        <w:pStyle w:val="KDUPara"/>
        <w:numPr>
          <w:ilvl w:val="0"/>
          <w:numId w:val="13"/>
        </w:numPr>
      </w:pPr>
      <w:r w:rsidRPr="002B7CD2">
        <w:t>4.2.12: The system must adhere to security standards for payment processing, including encryption of sensitive data and compliance with PCI DSS requirements.</w:t>
      </w:r>
    </w:p>
    <w:p w14:paraId="6566823C" w14:textId="149A81C2" w:rsidR="00FE27D2" w:rsidRPr="002B7CD2" w:rsidRDefault="00FE27D2" w:rsidP="00B57FD4">
      <w:pPr>
        <w:pStyle w:val="KDUPara"/>
        <w:numPr>
          <w:ilvl w:val="0"/>
          <w:numId w:val="13"/>
        </w:numPr>
      </w:pPr>
      <w:r w:rsidRPr="002B7CD2">
        <w:t>4.2.13: The POS system must offer customization options for receipt formatting, including company branding, logos, and promotional messages.</w:t>
      </w:r>
    </w:p>
    <w:p w14:paraId="289F184F" w14:textId="498A1126" w:rsidR="00FE27D2" w:rsidRPr="002B7CD2" w:rsidRDefault="00FE27D2" w:rsidP="00B57FD4">
      <w:pPr>
        <w:pStyle w:val="KDUPara"/>
        <w:numPr>
          <w:ilvl w:val="0"/>
          <w:numId w:val="13"/>
        </w:numPr>
      </w:pPr>
      <w:r w:rsidRPr="002B7CD2">
        <w:lastRenderedPageBreak/>
        <w:t>4.2.14: The system must provide multi-store support, allowing centralized management of POS terminals across multiple locations.</w:t>
      </w:r>
    </w:p>
    <w:p w14:paraId="7A744EC2" w14:textId="5157D028" w:rsidR="00FE27D2" w:rsidRPr="002B7CD2" w:rsidRDefault="00FE27D2" w:rsidP="00B57FD4">
      <w:pPr>
        <w:pStyle w:val="KDUPara"/>
        <w:numPr>
          <w:ilvl w:val="0"/>
          <w:numId w:val="13"/>
        </w:numPr>
      </w:pPr>
      <w:r w:rsidRPr="002B7CD2">
        <w:t>4.2.15: The POS system must offer integration with loyalty programs, enabling customers to earn and redeem rewards points during transactions.</w:t>
      </w:r>
    </w:p>
    <w:p w14:paraId="5AFE744B" w14:textId="041F7DD6" w:rsidR="00FE27D2" w:rsidRPr="002B7CD2" w:rsidRDefault="00FE27D2" w:rsidP="00B57FD4">
      <w:pPr>
        <w:pStyle w:val="KDUPara"/>
        <w:numPr>
          <w:ilvl w:val="0"/>
          <w:numId w:val="13"/>
        </w:numPr>
      </w:pPr>
      <w:r w:rsidRPr="002B7CD2">
        <w:t>4.2.16: The system must support seamless integration with the back-end inventory management, sales, and customer management modules for data synchronization and centralized reporting.</w:t>
      </w:r>
    </w:p>
    <w:p w14:paraId="6EC038FC" w14:textId="0840E8AF" w:rsidR="00FE27D2" w:rsidRPr="002B7CD2" w:rsidRDefault="00FE27D2" w:rsidP="00B57FD4">
      <w:pPr>
        <w:pStyle w:val="KDUPara"/>
        <w:numPr>
          <w:ilvl w:val="0"/>
          <w:numId w:val="13"/>
        </w:numPr>
      </w:pPr>
      <w:r w:rsidRPr="002B7CD2">
        <w:t>4.2.17: The POS system must provide real-time analytics and reporting dashboards for monitoring sales performance, inventory levels, and customer insights.</w:t>
      </w:r>
    </w:p>
    <w:p w14:paraId="4322089E" w14:textId="6D10BCFF" w:rsidR="00FE27D2" w:rsidRPr="00FE27D2" w:rsidRDefault="00FE27D2" w:rsidP="00B57FD4">
      <w:pPr>
        <w:pStyle w:val="KDUPara"/>
        <w:numPr>
          <w:ilvl w:val="0"/>
          <w:numId w:val="13"/>
        </w:numPr>
      </w:pPr>
      <w:r w:rsidRPr="002B7CD2">
        <w:t>4.2.18: The system must offer role-based access control, allowing administrators to define user permissions and restrict access to sensitive functions or data within the POS interface</w:t>
      </w:r>
      <w:r>
        <w:t>.</w:t>
      </w:r>
    </w:p>
    <w:p w14:paraId="3E93C006" w14:textId="77777777" w:rsidR="002B7CD2" w:rsidRPr="002B7CD2" w:rsidRDefault="002B7CD2" w:rsidP="00B57FD4">
      <w:pPr>
        <w:pStyle w:val="KDUPara"/>
        <w:numPr>
          <w:ilvl w:val="0"/>
          <w:numId w:val="13"/>
        </w:numPr>
      </w:pPr>
      <w:r w:rsidRPr="002B7CD2">
        <w:t>4.2.19: The POS system must offer customer relationship management (CRM) integration, allowing staff to access customer profiles, purchase history, and preferences during transactions for personalized service.</w:t>
      </w:r>
    </w:p>
    <w:p w14:paraId="453A8BDB" w14:textId="36FB50CB" w:rsidR="002B7CD2" w:rsidRPr="002B7CD2" w:rsidRDefault="002B7CD2" w:rsidP="00B57FD4">
      <w:pPr>
        <w:pStyle w:val="KDUPara"/>
        <w:numPr>
          <w:ilvl w:val="0"/>
          <w:numId w:val="13"/>
        </w:numPr>
      </w:pPr>
      <w:r w:rsidRPr="002B7CD2">
        <w:t>4.2.20: The system must support inventory lookup functionality, enabling staff to check stock availability across multiple locations and recommend alternative products if items are out of stock.</w:t>
      </w:r>
    </w:p>
    <w:p w14:paraId="72143D0D" w14:textId="498FA347" w:rsidR="002B7CD2" w:rsidRPr="002B7CD2" w:rsidRDefault="002B7CD2" w:rsidP="00B57FD4">
      <w:pPr>
        <w:pStyle w:val="KDUPara"/>
        <w:numPr>
          <w:ilvl w:val="0"/>
          <w:numId w:val="13"/>
        </w:numPr>
      </w:pPr>
      <w:r w:rsidRPr="002B7CD2">
        <w:t>4.2.21: The POS system must provide inventory forecasting features, allowing staff to anticipate demand, plan reordering, and optimize stock levels to prevent stockouts or overstock situations.</w:t>
      </w:r>
    </w:p>
    <w:p w14:paraId="0D771C87" w14:textId="5B6784DB" w:rsidR="002B7CD2" w:rsidRPr="002B7CD2" w:rsidRDefault="002B7CD2" w:rsidP="00B57FD4">
      <w:pPr>
        <w:pStyle w:val="KDUPara"/>
        <w:numPr>
          <w:ilvl w:val="0"/>
          <w:numId w:val="13"/>
        </w:numPr>
      </w:pPr>
      <w:r w:rsidRPr="002B7CD2">
        <w:t>4.2.22: The system must offer employee management capabilities within the POS interface, including clock-in/clock-out functionality, shift scheduling, and performance tracking.</w:t>
      </w:r>
    </w:p>
    <w:p w14:paraId="2D8E23D0" w14:textId="70B5A7DE" w:rsidR="002B7CD2" w:rsidRPr="002B7CD2" w:rsidRDefault="002B7CD2" w:rsidP="00B57FD4">
      <w:pPr>
        <w:pStyle w:val="KDUPara"/>
        <w:numPr>
          <w:ilvl w:val="0"/>
          <w:numId w:val="13"/>
        </w:numPr>
      </w:pPr>
      <w:r w:rsidRPr="002B7CD2">
        <w:t>4.2.23: The POS system must support integration with accounting software for seamless financial reconciliation, including automatic syncing of sales data, expenses, and tax information.</w:t>
      </w:r>
    </w:p>
    <w:p w14:paraId="4100A1F4" w14:textId="0C0AFB03" w:rsidR="002B7CD2" w:rsidRPr="002B7CD2" w:rsidRDefault="002B7CD2" w:rsidP="00B57FD4">
      <w:pPr>
        <w:pStyle w:val="KDUPara"/>
        <w:numPr>
          <w:ilvl w:val="0"/>
          <w:numId w:val="13"/>
        </w:numPr>
      </w:pPr>
      <w:r w:rsidRPr="002B7CD2">
        <w:t>4.2.24: The system must offer cross-selling and upselling prompts during transactions, based on customer preferences, purchase history, and current cart contents.</w:t>
      </w:r>
    </w:p>
    <w:p w14:paraId="5051DABE" w14:textId="3A416D68" w:rsidR="002B7CD2" w:rsidRPr="002B7CD2" w:rsidRDefault="002B7CD2" w:rsidP="00B57FD4">
      <w:pPr>
        <w:pStyle w:val="KDUPara"/>
        <w:numPr>
          <w:ilvl w:val="0"/>
          <w:numId w:val="13"/>
        </w:numPr>
      </w:pPr>
      <w:r w:rsidRPr="002B7CD2">
        <w:t>4.2.25: The POS system must provide inventory aging analysis, allowing staff to identify slow-moving or obsolete stock and implement clearance or discount strategies to improve inventory turnover.</w:t>
      </w:r>
    </w:p>
    <w:p w14:paraId="6F418157" w14:textId="07A89185" w:rsidR="002B7CD2" w:rsidRPr="002B7CD2" w:rsidRDefault="002B7CD2" w:rsidP="00B57FD4">
      <w:pPr>
        <w:pStyle w:val="KDUPara"/>
        <w:numPr>
          <w:ilvl w:val="0"/>
          <w:numId w:val="13"/>
        </w:numPr>
      </w:pPr>
      <w:r w:rsidRPr="002B7CD2">
        <w:lastRenderedPageBreak/>
        <w:t>4.2.26: The system must offer customizable pricing rules and discounts, allowing staff to set pricing tiers, bulk discounts, and promotional pricing based on customer segments or product categories.</w:t>
      </w:r>
    </w:p>
    <w:p w14:paraId="3F0BCA09" w14:textId="73191600" w:rsidR="002B7CD2" w:rsidRPr="002B7CD2" w:rsidRDefault="002B7CD2" w:rsidP="00B57FD4">
      <w:pPr>
        <w:pStyle w:val="KDUPara"/>
        <w:numPr>
          <w:ilvl w:val="0"/>
          <w:numId w:val="13"/>
        </w:numPr>
      </w:pPr>
      <w:r w:rsidRPr="002B7CD2">
        <w:t>4.2.27: The POS system must support integration with third-party delivery and fulfillment services for order fulfillment, tracking, and delivery management.</w:t>
      </w:r>
    </w:p>
    <w:p w14:paraId="4252969B" w14:textId="2B871996" w:rsidR="002B7CD2" w:rsidRPr="002B7CD2" w:rsidRDefault="002B7CD2" w:rsidP="00B57FD4">
      <w:pPr>
        <w:pStyle w:val="KDUPara"/>
        <w:numPr>
          <w:ilvl w:val="0"/>
          <w:numId w:val="13"/>
        </w:numPr>
      </w:pPr>
      <w:r w:rsidRPr="002B7CD2">
        <w:t>4.2.28: The system must offer customer feedback collection functionality at the point of sale, allowing customers to provide ratings, reviews, and comments on their shopping experience.</w:t>
      </w:r>
    </w:p>
    <w:p w14:paraId="7568A241" w14:textId="44EC2AB3" w:rsidR="002B7CD2" w:rsidRPr="002B7CD2" w:rsidRDefault="002B7CD2" w:rsidP="00B57FD4">
      <w:pPr>
        <w:pStyle w:val="KDUPara"/>
        <w:numPr>
          <w:ilvl w:val="0"/>
          <w:numId w:val="13"/>
        </w:numPr>
      </w:pPr>
      <w:r w:rsidRPr="002B7CD2">
        <w:t>4.2.29: The POS system must provide offline transaction caching and synchronization capabilities, ensuring that sales data is captured and updated once connectivity is restored.</w:t>
      </w:r>
    </w:p>
    <w:p w14:paraId="4A2591AC" w14:textId="2BD07DD6" w:rsidR="002B7CD2" w:rsidRPr="002B7CD2" w:rsidRDefault="002B7CD2" w:rsidP="00B57FD4">
      <w:pPr>
        <w:pStyle w:val="KDUPara"/>
        <w:numPr>
          <w:ilvl w:val="0"/>
          <w:numId w:val="13"/>
        </w:numPr>
      </w:pPr>
      <w:r w:rsidRPr="002B7CD2">
        <w:t>4.2.30: The system must offer compliance features for regulatory requirements, such as tax calculations, invoicing regulations, and reporting obligations specific to the retail industry.</w:t>
      </w:r>
    </w:p>
    <w:p w14:paraId="1E524948" w14:textId="3B126CA6" w:rsidR="002B7CD2" w:rsidRPr="002B7CD2" w:rsidRDefault="002B7CD2" w:rsidP="00B57FD4">
      <w:pPr>
        <w:pStyle w:val="KDUPara"/>
        <w:numPr>
          <w:ilvl w:val="0"/>
          <w:numId w:val="13"/>
        </w:numPr>
      </w:pPr>
      <w:r w:rsidRPr="002B7CD2">
        <w:t>4.2.31: The POS system must provide integration with marketing automation tools for targeted promotions, email campaigns, and customer engagement initiatives based on transactional data.</w:t>
      </w:r>
    </w:p>
    <w:p w14:paraId="4ED306E8" w14:textId="1CDB660D" w:rsidR="0035683A" w:rsidRPr="002B7CD2" w:rsidRDefault="002B7CD2" w:rsidP="00B57FD4">
      <w:pPr>
        <w:pStyle w:val="KDUPara"/>
        <w:numPr>
          <w:ilvl w:val="0"/>
          <w:numId w:val="13"/>
        </w:numPr>
      </w:pPr>
      <w:r w:rsidRPr="002B7CD2">
        <w:t>4.2.32: The system must support integration with e-commerce platforms for omnichannel retailing, allowing staff to manage online orders, inventory, and customer data from a centralized interface.</w:t>
      </w:r>
    </w:p>
    <w:p w14:paraId="4BDC1C3A" w14:textId="77777777" w:rsidR="00B50252" w:rsidRDefault="00B50252" w:rsidP="00B57FD4">
      <w:pPr>
        <w:pStyle w:val="KDUPara"/>
      </w:pPr>
    </w:p>
    <w:p w14:paraId="2E3BE847" w14:textId="77777777" w:rsidR="00B50252" w:rsidRDefault="00B50252" w:rsidP="00B57FD4">
      <w:pPr>
        <w:pStyle w:val="KDUPara"/>
      </w:pPr>
    </w:p>
    <w:p w14:paraId="008DE0AB" w14:textId="34833F7B" w:rsidR="00FE27D2" w:rsidRDefault="00FE27D2" w:rsidP="00A46DF9">
      <w:pPr>
        <w:pStyle w:val="Heading2"/>
      </w:pPr>
      <w:bookmarkStart w:id="54" w:name="_Toc160653755"/>
      <w:r w:rsidRPr="00FE27D2">
        <w:t>Module 3: AI Chatbot for Customer Interaction</w:t>
      </w:r>
      <w:bookmarkEnd w:id="54"/>
    </w:p>
    <w:p w14:paraId="1FF75526" w14:textId="37261E7F" w:rsidR="00FE27D2" w:rsidRPr="002B7CD2" w:rsidRDefault="00FE27D2" w:rsidP="00B57FD4">
      <w:pPr>
        <w:pStyle w:val="KDUPara"/>
        <w:numPr>
          <w:ilvl w:val="0"/>
          <w:numId w:val="14"/>
        </w:numPr>
      </w:pPr>
      <w:r w:rsidRPr="002B7CD2">
        <w:t>4.3.1: The AI chatbot must be capable of engaging with customers in natural language conversations, simulating human-like interaction.</w:t>
      </w:r>
    </w:p>
    <w:p w14:paraId="6E8A430E" w14:textId="311CE6E3" w:rsidR="00FE27D2" w:rsidRPr="002B7CD2" w:rsidRDefault="00FE27D2" w:rsidP="00B57FD4">
      <w:pPr>
        <w:pStyle w:val="KDUPara"/>
        <w:numPr>
          <w:ilvl w:val="0"/>
          <w:numId w:val="14"/>
        </w:numPr>
      </w:pPr>
      <w:r w:rsidRPr="002B7CD2">
        <w:t>4.3.2: The chatbot must provide personalized assistance to customers based on their inquiries, purchase history, and preferences.</w:t>
      </w:r>
    </w:p>
    <w:p w14:paraId="493B6F64" w14:textId="6A9453A1" w:rsidR="00FE27D2" w:rsidRPr="002B7CD2" w:rsidRDefault="00FE27D2" w:rsidP="00B57FD4">
      <w:pPr>
        <w:pStyle w:val="KDUPara"/>
        <w:numPr>
          <w:ilvl w:val="0"/>
          <w:numId w:val="14"/>
        </w:numPr>
      </w:pPr>
      <w:r w:rsidRPr="002B7CD2">
        <w:t xml:space="preserve">4.3.3: The system must support customers to interact with the chatbot via website </w:t>
      </w:r>
      <w:r w:rsidR="002B7CD2" w:rsidRPr="002B7CD2">
        <w:t>chat.</w:t>
      </w:r>
    </w:p>
    <w:p w14:paraId="082D1A2F" w14:textId="6636CAD1" w:rsidR="00FE27D2" w:rsidRPr="002B7CD2" w:rsidRDefault="00FE27D2" w:rsidP="00B57FD4">
      <w:pPr>
        <w:pStyle w:val="KDUPara"/>
        <w:numPr>
          <w:ilvl w:val="0"/>
          <w:numId w:val="14"/>
        </w:numPr>
      </w:pPr>
      <w:r w:rsidRPr="002B7CD2">
        <w:t>4.3.4: The chatbot must have the ability to answer frequently asked questions (FAQs) related to products, services, store locations, operating hours, and other relevant topics.</w:t>
      </w:r>
    </w:p>
    <w:p w14:paraId="45524228" w14:textId="29E1B282" w:rsidR="00FE27D2" w:rsidRPr="002B7CD2" w:rsidRDefault="00FE27D2" w:rsidP="00B57FD4">
      <w:pPr>
        <w:pStyle w:val="KDUPara"/>
        <w:numPr>
          <w:ilvl w:val="0"/>
          <w:numId w:val="14"/>
        </w:numPr>
      </w:pPr>
      <w:r w:rsidRPr="002B7CD2">
        <w:t>4.3.5: The system must integrate with the customer management module to access and update customer profiles, purchase history, and interaction logs.</w:t>
      </w:r>
    </w:p>
    <w:p w14:paraId="7FC0E480" w14:textId="36066E3B" w:rsidR="00FE27D2" w:rsidRPr="002B7CD2" w:rsidRDefault="00FE27D2" w:rsidP="00B57FD4">
      <w:pPr>
        <w:pStyle w:val="KDUPara"/>
        <w:numPr>
          <w:ilvl w:val="0"/>
          <w:numId w:val="14"/>
        </w:numPr>
      </w:pPr>
      <w:r w:rsidRPr="002B7CD2">
        <w:lastRenderedPageBreak/>
        <w:t>4.3.6: The chatbot must be equipped with natural language processing (NLP) capabilities to understand and interpret user queries accurately.</w:t>
      </w:r>
    </w:p>
    <w:p w14:paraId="260AF8E3" w14:textId="514CCB29" w:rsidR="00FE27D2" w:rsidRPr="002B7CD2" w:rsidRDefault="00FE27D2" w:rsidP="00B57FD4">
      <w:pPr>
        <w:pStyle w:val="KDUPara"/>
        <w:numPr>
          <w:ilvl w:val="0"/>
          <w:numId w:val="14"/>
        </w:numPr>
      </w:pPr>
      <w:r w:rsidRPr="002B7CD2">
        <w:t>4.3.7: The system must offer proactive engagement features, such as sending personalized product recommendations, promotional offers, and order status updates to customers.</w:t>
      </w:r>
    </w:p>
    <w:p w14:paraId="6FBC6086" w14:textId="7690BD63" w:rsidR="00FE27D2" w:rsidRPr="002B7CD2" w:rsidRDefault="00FE27D2" w:rsidP="00B57FD4">
      <w:pPr>
        <w:pStyle w:val="KDUPara"/>
        <w:numPr>
          <w:ilvl w:val="0"/>
          <w:numId w:val="14"/>
        </w:numPr>
      </w:pPr>
      <w:r w:rsidRPr="002B7CD2">
        <w:t>4.3.8: The chatbot must seamlessly hand off conversations to human agents when it encounters complex inquiries or requests beyond its capabilities.</w:t>
      </w:r>
    </w:p>
    <w:p w14:paraId="28CFDE8E" w14:textId="34B94480" w:rsidR="00FE27D2" w:rsidRPr="002B7CD2" w:rsidRDefault="00FE27D2" w:rsidP="00B57FD4">
      <w:pPr>
        <w:pStyle w:val="KDUPara"/>
        <w:numPr>
          <w:ilvl w:val="0"/>
          <w:numId w:val="14"/>
        </w:numPr>
      </w:pPr>
      <w:r w:rsidRPr="002B7CD2">
        <w:t>4.3.10: The chatbot must be continuously trained and improved using machine learning algorithms to enhance its conversational abilities and accuracy over time.</w:t>
      </w:r>
    </w:p>
    <w:p w14:paraId="4999BA63" w14:textId="55BF40A2" w:rsidR="00FE27D2" w:rsidRPr="002B7CD2" w:rsidRDefault="00FE27D2" w:rsidP="00B57FD4">
      <w:pPr>
        <w:pStyle w:val="KDUPara"/>
        <w:numPr>
          <w:ilvl w:val="0"/>
          <w:numId w:val="14"/>
        </w:numPr>
      </w:pPr>
      <w:r w:rsidRPr="002B7CD2">
        <w:t>4.3.11: The system must adhere to data privacy regulations and security standards to protect sensitive customer information shared during interactions.</w:t>
      </w:r>
    </w:p>
    <w:p w14:paraId="299048C6" w14:textId="0B5C4A72" w:rsidR="00FE27D2" w:rsidRPr="002B7CD2" w:rsidRDefault="00FE27D2" w:rsidP="00B57FD4">
      <w:pPr>
        <w:pStyle w:val="KDUPara"/>
        <w:numPr>
          <w:ilvl w:val="0"/>
          <w:numId w:val="14"/>
        </w:numPr>
      </w:pPr>
      <w:r w:rsidRPr="002B7CD2">
        <w:t>4.3.12: The chatbot interface must be customizable to reflect the brand identity and personality of the organization, including branded messages, logos, and visual elements.</w:t>
      </w:r>
    </w:p>
    <w:p w14:paraId="1F44A17C" w14:textId="6AAD598D" w:rsidR="00FE27D2" w:rsidRPr="002B7CD2" w:rsidRDefault="00FE27D2" w:rsidP="00B57FD4">
      <w:pPr>
        <w:pStyle w:val="KDUPara"/>
        <w:numPr>
          <w:ilvl w:val="0"/>
          <w:numId w:val="14"/>
        </w:numPr>
      </w:pPr>
      <w:r w:rsidRPr="002B7CD2">
        <w:t>4.3.13: The system must provide analytics and reporting capabilities to track chatbot performance metrics, such as response time, customer satisfaction ratings, and conversation outcomes.</w:t>
      </w:r>
    </w:p>
    <w:p w14:paraId="26F3C573" w14:textId="3ABB94BA" w:rsidR="00FE27D2" w:rsidRPr="002B7CD2" w:rsidRDefault="00FE27D2" w:rsidP="00B57FD4">
      <w:pPr>
        <w:pStyle w:val="KDUPara"/>
        <w:numPr>
          <w:ilvl w:val="0"/>
          <w:numId w:val="14"/>
        </w:numPr>
      </w:pPr>
      <w:r w:rsidRPr="002B7CD2">
        <w:t>4.3.14: The chatbot must support integration with other modules of the system, such as inventory management, sales, and customer management, to access and update relevant data in real-time.</w:t>
      </w:r>
    </w:p>
    <w:p w14:paraId="70EA977A" w14:textId="7AE0235E" w:rsidR="00FE27D2" w:rsidRPr="002B7CD2" w:rsidRDefault="00FE27D2" w:rsidP="00B57FD4">
      <w:pPr>
        <w:pStyle w:val="KDUPara"/>
        <w:numPr>
          <w:ilvl w:val="0"/>
          <w:numId w:val="14"/>
        </w:numPr>
      </w:pPr>
      <w:r w:rsidRPr="002B7CD2">
        <w:t>4.3.15: The system must offer scalability to accommodate fluctuations in chatbot usage volume and handle concurrent interactions effectively.</w:t>
      </w:r>
    </w:p>
    <w:p w14:paraId="72C22731" w14:textId="7E11DA2D" w:rsidR="00FE27D2" w:rsidRDefault="00FE27D2" w:rsidP="00B57FD4">
      <w:pPr>
        <w:pStyle w:val="KDUPara"/>
        <w:numPr>
          <w:ilvl w:val="0"/>
          <w:numId w:val="14"/>
        </w:numPr>
      </w:pPr>
      <w:r w:rsidRPr="002B7CD2">
        <w:t>4.3.16: The chatbot must be accessible 24/7 to provide round-the-clock customer support and assistance, improving accessibility and convenience for customers.</w:t>
      </w:r>
    </w:p>
    <w:p w14:paraId="7B3CC556" w14:textId="77777777" w:rsidR="00E10EFB" w:rsidRPr="002B7CD2" w:rsidRDefault="00E10EFB" w:rsidP="00B57FD4">
      <w:pPr>
        <w:pStyle w:val="KDUPara"/>
      </w:pPr>
    </w:p>
    <w:p w14:paraId="758B1A36" w14:textId="2D6F8A51" w:rsidR="00FE27D2" w:rsidRDefault="00FE27D2" w:rsidP="00A46DF9">
      <w:pPr>
        <w:pStyle w:val="Heading2"/>
      </w:pPr>
      <w:bookmarkStart w:id="55" w:name="_Toc160653756"/>
      <w:r w:rsidRPr="00FE27D2">
        <w:t>Module 4: AI Chatbot for Shop Owner</w:t>
      </w:r>
      <w:bookmarkEnd w:id="55"/>
    </w:p>
    <w:p w14:paraId="122E3911" w14:textId="3C2BCFA3" w:rsidR="002B7CD2" w:rsidRPr="002B7CD2" w:rsidRDefault="002B7CD2" w:rsidP="00B57FD4">
      <w:pPr>
        <w:pStyle w:val="KDUPara"/>
        <w:numPr>
          <w:ilvl w:val="0"/>
          <w:numId w:val="38"/>
        </w:numPr>
      </w:pPr>
      <w:r w:rsidRPr="002B7CD2">
        <w:t>4.4.1: The AI chatbot must provide shop owners with real-time insights and analytics regarding sales performance, inventory levels, and customer engagement metrics.</w:t>
      </w:r>
    </w:p>
    <w:p w14:paraId="124FF3C1" w14:textId="7FE62BD0" w:rsidR="002B7CD2" w:rsidRPr="002B7CD2" w:rsidRDefault="002B7CD2" w:rsidP="00B57FD4">
      <w:pPr>
        <w:pStyle w:val="KDUPara"/>
        <w:numPr>
          <w:ilvl w:val="0"/>
          <w:numId w:val="38"/>
        </w:numPr>
      </w:pPr>
      <w:r w:rsidRPr="002B7CD2">
        <w:t>4.4.2: The chatbot must be capable of answering shop owner queries related to business operations, such as revenue trends, profit margins, and inventory turnover rates.</w:t>
      </w:r>
    </w:p>
    <w:p w14:paraId="2046FDE5" w14:textId="050657A9" w:rsidR="002B7CD2" w:rsidRPr="002B7CD2" w:rsidRDefault="002B7CD2" w:rsidP="00B57FD4">
      <w:pPr>
        <w:pStyle w:val="KDUPara"/>
        <w:numPr>
          <w:ilvl w:val="0"/>
          <w:numId w:val="38"/>
        </w:numPr>
      </w:pPr>
      <w:r w:rsidRPr="002B7CD2">
        <w:lastRenderedPageBreak/>
        <w:t>4.4.3: The system must integrate with the sales management module to retrieve and analyze transaction data, including sales volumes, average order values, and product popularity.</w:t>
      </w:r>
    </w:p>
    <w:p w14:paraId="5E86F84E" w14:textId="6A4C01B0" w:rsidR="002B7CD2" w:rsidRPr="002B7CD2" w:rsidRDefault="002B7CD2" w:rsidP="00B57FD4">
      <w:pPr>
        <w:pStyle w:val="KDUPara"/>
        <w:numPr>
          <w:ilvl w:val="0"/>
          <w:numId w:val="38"/>
        </w:numPr>
      </w:pPr>
      <w:r w:rsidRPr="002B7CD2">
        <w:t>4.4.4: The chatbot must offer predictive analytics capabilities to forecast future sales trends, identify potential inventory shortages, and recommend restocking strategies.</w:t>
      </w:r>
    </w:p>
    <w:p w14:paraId="7AF0B86D" w14:textId="39220CA6" w:rsidR="002B7CD2" w:rsidRPr="002B7CD2" w:rsidRDefault="002B7CD2" w:rsidP="00B57FD4">
      <w:pPr>
        <w:pStyle w:val="KDUPara"/>
        <w:numPr>
          <w:ilvl w:val="0"/>
          <w:numId w:val="38"/>
        </w:numPr>
      </w:pPr>
      <w:r w:rsidRPr="002B7CD2">
        <w:t>4.4.5: The system must provide customizable dashboards and reports for shop owners to visualize key performance indicators (KPIs) and track business metrics effectively.</w:t>
      </w:r>
    </w:p>
    <w:p w14:paraId="7FE0239B" w14:textId="5536FA02" w:rsidR="002B7CD2" w:rsidRPr="002B7CD2" w:rsidRDefault="002B7CD2" w:rsidP="00B57FD4">
      <w:pPr>
        <w:pStyle w:val="KDUPara"/>
        <w:numPr>
          <w:ilvl w:val="0"/>
          <w:numId w:val="38"/>
        </w:numPr>
      </w:pPr>
      <w:r w:rsidRPr="002B7CD2">
        <w:t>4.4.6: The chatbot must support natural language querying, allowing shop owners to ask questions using conversational language and receive relevant insights in real-time.</w:t>
      </w:r>
    </w:p>
    <w:p w14:paraId="54C2F4CF" w14:textId="1D6F54C7" w:rsidR="002B7CD2" w:rsidRPr="002B7CD2" w:rsidRDefault="002B7CD2" w:rsidP="00B57FD4">
      <w:pPr>
        <w:pStyle w:val="KDUPara"/>
        <w:numPr>
          <w:ilvl w:val="0"/>
          <w:numId w:val="38"/>
        </w:numPr>
      </w:pPr>
      <w:r w:rsidRPr="002B7CD2">
        <w:t>4.4.7: The system must offer proactive alerts and notifications to shop owners for critical events, such as low inventory levels, high-demand products, or unusual sales patterns.</w:t>
      </w:r>
    </w:p>
    <w:p w14:paraId="56367AA5" w14:textId="42F5A5AC" w:rsidR="002B7CD2" w:rsidRPr="002B7CD2" w:rsidRDefault="002B7CD2" w:rsidP="00B57FD4">
      <w:pPr>
        <w:pStyle w:val="KDUPara"/>
        <w:numPr>
          <w:ilvl w:val="0"/>
          <w:numId w:val="38"/>
        </w:numPr>
      </w:pPr>
      <w:r w:rsidRPr="002B7CD2">
        <w:t>4.4.8: The chatbot must integrate with external data sources, such as market trends, weather forecasts, and competitor analysis, to provide contextual insights and recommendations.</w:t>
      </w:r>
    </w:p>
    <w:p w14:paraId="030BF6CB" w14:textId="3A8E65F9" w:rsidR="002B7CD2" w:rsidRPr="002B7CD2" w:rsidRDefault="002B7CD2" w:rsidP="00B57FD4">
      <w:pPr>
        <w:pStyle w:val="KDUPara"/>
        <w:numPr>
          <w:ilvl w:val="0"/>
          <w:numId w:val="38"/>
        </w:numPr>
      </w:pPr>
      <w:r w:rsidRPr="002B7CD2">
        <w:t>4.4.9: The system must maintain a history of shop owner interactions and queries, allowing for trend analysis, pattern recognition, and continuous improvement of the chatbot's capabilities.</w:t>
      </w:r>
    </w:p>
    <w:p w14:paraId="7D077DF8" w14:textId="652AD5ED" w:rsidR="002B7CD2" w:rsidRPr="002B7CD2" w:rsidRDefault="002B7CD2" w:rsidP="00B57FD4">
      <w:pPr>
        <w:pStyle w:val="KDUPara"/>
        <w:numPr>
          <w:ilvl w:val="0"/>
          <w:numId w:val="38"/>
        </w:numPr>
      </w:pPr>
      <w:r w:rsidRPr="002B7CD2">
        <w:t>4.4.10: The chatbot must be accessible via multiple channels, including web interface, mobile app, and voice-activated assistants, to accommodate shop owners' preferences and accessibility needs.</w:t>
      </w:r>
    </w:p>
    <w:p w14:paraId="23788417" w14:textId="22D1AA98" w:rsidR="002B7CD2" w:rsidRPr="002B7CD2" w:rsidRDefault="002B7CD2" w:rsidP="00B57FD4">
      <w:pPr>
        <w:pStyle w:val="KDUPara"/>
        <w:numPr>
          <w:ilvl w:val="0"/>
          <w:numId w:val="38"/>
        </w:numPr>
      </w:pPr>
      <w:r w:rsidRPr="002B7CD2">
        <w:t>4.4.11: The system must adhere to data privacy regulations and security standards to safeguard sensitive business information shared during interactions.</w:t>
      </w:r>
    </w:p>
    <w:p w14:paraId="61702D9C" w14:textId="34D3CCFB" w:rsidR="002B7CD2" w:rsidRPr="002B7CD2" w:rsidRDefault="002B7CD2" w:rsidP="00B57FD4">
      <w:pPr>
        <w:pStyle w:val="KDUPara"/>
        <w:numPr>
          <w:ilvl w:val="0"/>
          <w:numId w:val="38"/>
        </w:numPr>
      </w:pPr>
      <w:r w:rsidRPr="002B7CD2">
        <w:t>4.4.12: The chatbot interface must be customizable to meet the unique preferences and requirements of individual shop owners, including personalized notifications, alerts, and dashboard layouts.</w:t>
      </w:r>
    </w:p>
    <w:p w14:paraId="2792AFE9" w14:textId="03AC991C" w:rsidR="002B7CD2" w:rsidRPr="002B7CD2" w:rsidRDefault="002B7CD2" w:rsidP="00B57FD4">
      <w:pPr>
        <w:pStyle w:val="KDUPara"/>
        <w:numPr>
          <w:ilvl w:val="0"/>
          <w:numId w:val="38"/>
        </w:numPr>
      </w:pPr>
      <w:r w:rsidRPr="002B7CD2">
        <w:t>4.4.13: The system must offer integration with third-party business intelligence tools and platforms to leverage existing analytics capabilities and extend functionality as needed.</w:t>
      </w:r>
    </w:p>
    <w:p w14:paraId="4173493F" w14:textId="74B6D760" w:rsidR="002B7CD2" w:rsidRPr="002B7CD2" w:rsidRDefault="002B7CD2" w:rsidP="00B57FD4">
      <w:pPr>
        <w:pStyle w:val="KDUPara"/>
        <w:numPr>
          <w:ilvl w:val="0"/>
          <w:numId w:val="38"/>
        </w:numPr>
      </w:pPr>
      <w:r w:rsidRPr="002B7CD2">
        <w:t>4.4.14: The chatbot must support multi-store management, allowing shop owners to access data and insights across multiple locations from a centralized interface.</w:t>
      </w:r>
    </w:p>
    <w:p w14:paraId="7ECDDA4A" w14:textId="0DB3DA61" w:rsidR="002B7CD2" w:rsidRPr="002B7CD2" w:rsidRDefault="002B7CD2" w:rsidP="00B57FD4">
      <w:pPr>
        <w:pStyle w:val="KDUPara"/>
        <w:numPr>
          <w:ilvl w:val="0"/>
          <w:numId w:val="38"/>
        </w:numPr>
      </w:pPr>
      <w:r w:rsidRPr="002B7CD2">
        <w:t>4.4.15: The system must provide scalability to accommodate growing data volumes, increasing user interactions, and evolving business needs over time.</w:t>
      </w:r>
    </w:p>
    <w:p w14:paraId="3A3C3202" w14:textId="2EE6969C" w:rsidR="002B7CD2" w:rsidRPr="002B7CD2" w:rsidRDefault="002B7CD2" w:rsidP="00B57FD4">
      <w:pPr>
        <w:pStyle w:val="KDUPara"/>
        <w:numPr>
          <w:ilvl w:val="0"/>
          <w:numId w:val="38"/>
        </w:numPr>
      </w:pPr>
      <w:r w:rsidRPr="002B7CD2">
        <w:lastRenderedPageBreak/>
        <w:t>4.4.16: The chatbot must offer language localization options to support shop owners in different regions or countries, with multilingual support for queries and responses.</w:t>
      </w:r>
    </w:p>
    <w:p w14:paraId="32574A93" w14:textId="51DA6952" w:rsidR="002B7CD2" w:rsidRPr="002B7CD2" w:rsidRDefault="002B7CD2" w:rsidP="00B57FD4">
      <w:pPr>
        <w:pStyle w:val="KDUPara"/>
        <w:numPr>
          <w:ilvl w:val="0"/>
          <w:numId w:val="38"/>
        </w:numPr>
      </w:pPr>
      <w:r w:rsidRPr="002B7CD2">
        <w:t>4.4.17: The system must provide role-based access control to ensure that shop owners only have access to relevant data and features based on their role within the organization.</w:t>
      </w:r>
    </w:p>
    <w:p w14:paraId="59D4A6B1" w14:textId="0BA4E134" w:rsidR="002B7CD2" w:rsidRPr="002B7CD2" w:rsidRDefault="002B7CD2" w:rsidP="00B57FD4">
      <w:pPr>
        <w:pStyle w:val="KDUPara"/>
        <w:numPr>
          <w:ilvl w:val="0"/>
          <w:numId w:val="38"/>
        </w:numPr>
      </w:pPr>
      <w:r w:rsidRPr="002B7CD2">
        <w:t>4.4.18: The chatbot must offer data visualization tools, such as charts and graphs, to facilitate easy interpretation of analytics and trends.</w:t>
      </w:r>
    </w:p>
    <w:p w14:paraId="4E0BC478" w14:textId="1D9C3B3E" w:rsidR="002B7CD2" w:rsidRPr="002B7CD2" w:rsidRDefault="002B7CD2" w:rsidP="00B57FD4">
      <w:pPr>
        <w:pStyle w:val="KDUPara"/>
        <w:numPr>
          <w:ilvl w:val="0"/>
          <w:numId w:val="38"/>
        </w:numPr>
      </w:pPr>
      <w:r w:rsidRPr="002B7CD2">
        <w:t>4.4.19: The system must support collaboration features, allowing shop owners to share insights and reports with team members for decision-making purposes.</w:t>
      </w:r>
    </w:p>
    <w:p w14:paraId="347D0636" w14:textId="57E988BC" w:rsidR="002B7CD2" w:rsidRPr="002B7CD2" w:rsidRDefault="002B7CD2" w:rsidP="00B57FD4">
      <w:pPr>
        <w:pStyle w:val="KDUPara"/>
        <w:numPr>
          <w:ilvl w:val="0"/>
          <w:numId w:val="38"/>
        </w:numPr>
      </w:pPr>
      <w:r w:rsidRPr="002B7CD2">
        <w:t>4.4.20: The chatbot must continuously learn and improve its capabilities through machine learning algorithms, adapting to changing business dynamics and user preferences.</w:t>
      </w:r>
    </w:p>
    <w:p w14:paraId="3B641E8F" w14:textId="77256BF2" w:rsidR="002B7CD2" w:rsidRPr="002B7CD2" w:rsidRDefault="002B7CD2" w:rsidP="00B57FD4">
      <w:pPr>
        <w:pStyle w:val="KDUPara"/>
        <w:numPr>
          <w:ilvl w:val="0"/>
          <w:numId w:val="38"/>
        </w:numPr>
      </w:pPr>
      <w:r w:rsidRPr="002B7CD2">
        <w:t>4.4.21: The system must provide export functionality for reports and analytics data in various formats, such as PDF, CSV, and Excel, for further analysis or sharing with stakeholders.</w:t>
      </w:r>
    </w:p>
    <w:p w14:paraId="0AF51EBB" w14:textId="7B3CF685" w:rsidR="002B7CD2" w:rsidRPr="002B7CD2" w:rsidRDefault="002B7CD2" w:rsidP="00B57FD4">
      <w:pPr>
        <w:pStyle w:val="KDUPara"/>
        <w:numPr>
          <w:ilvl w:val="0"/>
          <w:numId w:val="38"/>
        </w:numPr>
      </w:pPr>
      <w:r w:rsidRPr="002B7CD2">
        <w:t>4.4.22: The chatbot must offer scheduling and reminders functionality, allowing shop owners to set tasks and appointments and receive timely notifications for follow-up actions.</w:t>
      </w:r>
    </w:p>
    <w:p w14:paraId="78A8AA0C" w14:textId="0D997193" w:rsidR="002B7CD2" w:rsidRPr="002B7CD2" w:rsidRDefault="002B7CD2" w:rsidP="00B57FD4">
      <w:pPr>
        <w:pStyle w:val="KDUPara"/>
        <w:numPr>
          <w:ilvl w:val="0"/>
          <w:numId w:val="38"/>
        </w:numPr>
      </w:pPr>
      <w:r w:rsidRPr="002B7CD2">
        <w:t>4.4.23: The system must support integration with customer relationship management (CRM) software to enhance customer engagement and retention strategies based on chatbot interactions and insights.</w:t>
      </w:r>
    </w:p>
    <w:p w14:paraId="79907E73" w14:textId="52A6C2C8" w:rsidR="002B7CD2" w:rsidRPr="002B7CD2" w:rsidRDefault="002B7CD2" w:rsidP="00B57FD4">
      <w:pPr>
        <w:pStyle w:val="KDUPara"/>
        <w:numPr>
          <w:ilvl w:val="0"/>
          <w:numId w:val="38"/>
        </w:numPr>
      </w:pPr>
      <w:r w:rsidRPr="002B7CD2">
        <w:t>4.4.24: The chatbot must have the capability to handle complex queries and requests, including trend analysis, scenario planning, and what-if analysis, to support strategic decision-making by shop owners.</w:t>
      </w:r>
    </w:p>
    <w:p w14:paraId="22B44D50" w14:textId="14D1810D" w:rsidR="00DB7D9D" w:rsidRDefault="002B7CD2" w:rsidP="00B57FD4">
      <w:pPr>
        <w:pStyle w:val="KDUPara"/>
        <w:numPr>
          <w:ilvl w:val="0"/>
          <w:numId w:val="38"/>
        </w:numPr>
      </w:pPr>
      <w:r w:rsidRPr="002B7CD2">
        <w:t>4.4.25: The system must provide training and support resources for shop owners to maximize the effectiveness and utilization of the chatbot, including user guides, tutorials, and online forums.</w:t>
      </w:r>
    </w:p>
    <w:p w14:paraId="2FCA727D" w14:textId="77777777" w:rsidR="00846D03" w:rsidRDefault="00846D03" w:rsidP="00B57FD4">
      <w:pPr>
        <w:pStyle w:val="KDUPara"/>
      </w:pPr>
    </w:p>
    <w:p w14:paraId="310786E1" w14:textId="77777777" w:rsidR="00393243" w:rsidRDefault="00393243" w:rsidP="00B57FD4">
      <w:pPr>
        <w:pStyle w:val="KDUPara"/>
      </w:pPr>
    </w:p>
    <w:p w14:paraId="26700AC7" w14:textId="77777777" w:rsidR="004103F6" w:rsidRDefault="004103F6" w:rsidP="00B57FD4">
      <w:pPr>
        <w:pStyle w:val="KDUPara"/>
      </w:pPr>
    </w:p>
    <w:p w14:paraId="0D4BE25E" w14:textId="7AFBB07A" w:rsidR="0086060B" w:rsidRDefault="0086060B">
      <w:pPr>
        <w:pStyle w:val="Heading1"/>
      </w:pPr>
      <w:bookmarkStart w:id="56" w:name="_Toc160653757"/>
      <w:r>
        <w:lastRenderedPageBreak/>
        <w:t>: References</w:t>
      </w:r>
      <w:bookmarkEnd w:id="56"/>
    </w:p>
    <w:p w14:paraId="3128C12C" w14:textId="1A76CD68" w:rsidR="0086060B" w:rsidRDefault="0086060B" w:rsidP="00B57FD4">
      <w:pPr>
        <w:pStyle w:val="KDUPara"/>
        <w:numPr>
          <w:ilvl w:val="0"/>
          <w:numId w:val="41"/>
        </w:numPr>
        <w:rPr>
          <w:lang w:eastAsia="ja-JP"/>
        </w:rPr>
      </w:pPr>
      <w:r>
        <w:rPr>
          <w:lang w:eastAsia="ja-JP"/>
        </w:rPr>
        <w:t>Adams, T., et al. (2020). Enhancing organizational transparency through document analysis. Journal of Management Studies, 45(2), 213-228.</w:t>
      </w:r>
    </w:p>
    <w:p w14:paraId="01EF4CCB" w14:textId="5AB2BC30" w:rsidR="0086060B" w:rsidRDefault="0086060B" w:rsidP="00B57FD4">
      <w:pPr>
        <w:pStyle w:val="KDUPara"/>
        <w:numPr>
          <w:ilvl w:val="0"/>
          <w:numId w:val="41"/>
        </w:numPr>
        <w:rPr>
          <w:lang w:eastAsia="ja-JP"/>
        </w:rPr>
      </w:pPr>
      <w:r>
        <w:rPr>
          <w:lang w:eastAsia="ja-JP"/>
        </w:rPr>
        <w:t>Brown, A., &amp; White, B. (2020). Stakeholder interviews: A practical guide. Business Review, 17(3), 45-58.</w:t>
      </w:r>
    </w:p>
    <w:p w14:paraId="46693396" w14:textId="15EA7121" w:rsidR="0086060B" w:rsidRDefault="0086060B" w:rsidP="00B57FD4">
      <w:pPr>
        <w:pStyle w:val="KDUPara"/>
        <w:numPr>
          <w:ilvl w:val="0"/>
          <w:numId w:val="41"/>
        </w:numPr>
        <w:rPr>
          <w:lang w:eastAsia="ja-JP"/>
        </w:rPr>
      </w:pPr>
      <w:r>
        <w:rPr>
          <w:lang w:eastAsia="ja-JP"/>
        </w:rPr>
        <w:t>Garcia, J., et al. (2021). Observational studies in organizational research: Methods and applications. Organization Science, 28(1), 56-72.</w:t>
      </w:r>
    </w:p>
    <w:p w14:paraId="34A18952" w14:textId="5E02C3D9" w:rsidR="0086060B" w:rsidRDefault="0086060B" w:rsidP="00B57FD4">
      <w:pPr>
        <w:pStyle w:val="KDUPara"/>
        <w:numPr>
          <w:ilvl w:val="0"/>
          <w:numId w:val="41"/>
        </w:numPr>
        <w:rPr>
          <w:lang w:eastAsia="ja-JP"/>
        </w:rPr>
      </w:pPr>
      <w:r>
        <w:rPr>
          <w:lang w:eastAsia="ja-JP"/>
        </w:rPr>
        <w:t>Johnson, L. (2016). Document analysis in organizational research. Journal of Applied Psychology, 32(4), 321-335.</w:t>
      </w:r>
    </w:p>
    <w:p w14:paraId="791669CE" w14:textId="2B2032E6" w:rsidR="0086060B" w:rsidRDefault="0086060B" w:rsidP="00B57FD4">
      <w:pPr>
        <w:pStyle w:val="KDUPara"/>
        <w:numPr>
          <w:ilvl w:val="0"/>
          <w:numId w:val="41"/>
        </w:numPr>
        <w:rPr>
          <w:lang w:eastAsia="ja-JP"/>
        </w:rPr>
      </w:pPr>
      <w:r>
        <w:rPr>
          <w:lang w:eastAsia="ja-JP"/>
        </w:rPr>
        <w:t>Johnson, M., &amp; Smith, K. (2020). Understanding stakeholder expectations: A case study approach. Strategic Management Journal, 25(3), 187-201.</w:t>
      </w:r>
    </w:p>
    <w:p w14:paraId="7221A635" w14:textId="0D4D7DF2" w:rsidR="0086060B" w:rsidRDefault="0086060B" w:rsidP="00B57FD4">
      <w:pPr>
        <w:pStyle w:val="KDUPara"/>
        <w:numPr>
          <w:ilvl w:val="0"/>
          <w:numId w:val="41"/>
        </w:numPr>
        <w:rPr>
          <w:lang w:eastAsia="ja-JP"/>
        </w:rPr>
      </w:pPr>
      <w:r>
        <w:rPr>
          <w:lang w:eastAsia="ja-JP"/>
        </w:rPr>
        <w:t>Jones, R., et al. (2019). Effective stakeholder engagement: Lessons from industry. Journal of Business Ethics, 41(2), 123-137.</w:t>
      </w:r>
    </w:p>
    <w:p w14:paraId="59FDCE52" w14:textId="70E55EF7" w:rsidR="0086060B" w:rsidRDefault="0086060B" w:rsidP="00B57FD4">
      <w:pPr>
        <w:pStyle w:val="KDUPara"/>
        <w:numPr>
          <w:ilvl w:val="0"/>
          <w:numId w:val="41"/>
        </w:numPr>
        <w:rPr>
          <w:lang w:eastAsia="ja-JP"/>
        </w:rPr>
      </w:pPr>
      <w:r>
        <w:rPr>
          <w:lang w:eastAsia="ja-JP"/>
        </w:rPr>
        <w:t>Lee, H., &amp; Smith, J. (2017). Observational studies: A primer. Journal of Organizational Behavior, 12(1), 45-58.</w:t>
      </w:r>
    </w:p>
    <w:p w14:paraId="3FA4CD9F" w14:textId="7D63AD25" w:rsidR="00A22083" w:rsidRDefault="0086060B" w:rsidP="00B57FD4">
      <w:pPr>
        <w:pStyle w:val="KDUPara"/>
        <w:numPr>
          <w:ilvl w:val="0"/>
          <w:numId w:val="41"/>
        </w:numPr>
        <w:rPr>
          <w:lang w:eastAsia="ja-JP"/>
        </w:rPr>
      </w:pPr>
      <w:r>
        <w:rPr>
          <w:lang w:eastAsia="ja-JP"/>
        </w:rPr>
        <w:t>Smith, P. (2018). Fact-finding techniques in organizational analysis. Harvard Business Review, 30(2), 89-102.</w:t>
      </w:r>
    </w:p>
    <w:p w14:paraId="26EF789B" w14:textId="7857A781" w:rsidR="0086060B" w:rsidRDefault="0086060B" w:rsidP="00B57FD4">
      <w:pPr>
        <w:pStyle w:val="KDUPara"/>
        <w:numPr>
          <w:ilvl w:val="0"/>
          <w:numId w:val="41"/>
        </w:numPr>
        <w:rPr>
          <w:lang w:eastAsia="ja-JP"/>
        </w:rPr>
      </w:pPr>
      <w:r>
        <w:rPr>
          <w:lang w:eastAsia="ja-JP"/>
        </w:rPr>
        <w:t>Taylor, R., &amp; Clark, E. (2018). Analyzing organizational documents: A step-by-step guide. Administrative Science Quarterly, 55(3), 340-355.</w:t>
      </w:r>
    </w:p>
    <w:p w14:paraId="5B5AD3CC" w14:textId="77777777" w:rsidR="0086060B" w:rsidRDefault="0086060B" w:rsidP="00B57FD4">
      <w:pPr>
        <w:pStyle w:val="KDUPara"/>
        <w:numPr>
          <w:ilvl w:val="0"/>
          <w:numId w:val="41"/>
        </w:numPr>
        <w:rPr>
          <w:lang w:eastAsia="ja-JP"/>
        </w:rPr>
      </w:pPr>
      <w:r>
        <w:rPr>
          <w:lang w:eastAsia="ja-JP"/>
        </w:rPr>
        <w:t>Williams, D., &amp; Davies, S. (2019). Capturing stakeholder requirements: A practical approach. Journal of Information Technology, 22(4), 189-205.</w:t>
      </w:r>
    </w:p>
    <w:p w14:paraId="0F60F44D" w14:textId="77777777" w:rsidR="0086060B" w:rsidRDefault="0086060B" w:rsidP="00B57FD4">
      <w:pPr>
        <w:pStyle w:val="KDUPara"/>
        <w:rPr>
          <w:lang w:eastAsia="ja-JP"/>
        </w:rPr>
      </w:pPr>
    </w:p>
    <w:p w14:paraId="3359524D" w14:textId="77777777" w:rsidR="0086060B" w:rsidRDefault="0086060B" w:rsidP="00B57FD4">
      <w:pPr>
        <w:pStyle w:val="KDUPara"/>
        <w:rPr>
          <w:lang w:eastAsia="ja-JP"/>
        </w:rPr>
      </w:pPr>
    </w:p>
    <w:p w14:paraId="039328A9" w14:textId="77777777" w:rsidR="0086060B" w:rsidRDefault="0086060B" w:rsidP="00B57FD4">
      <w:pPr>
        <w:pStyle w:val="KDUPara"/>
        <w:rPr>
          <w:lang w:eastAsia="ja-JP"/>
        </w:rPr>
      </w:pPr>
    </w:p>
    <w:p w14:paraId="664885F3" w14:textId="77777777" w:rsidR="0086060B" w:rsidRDefault="0086060B" w:rsidP="00B57FD4">
      <w:pPr>
        <w:pStyle w:val="KDUPara"/>
        <w:rPr>
          <w:lang w:eastAsia="ja-JP"/>
        </w:rPr>
      </w:pPr>
    </w:p>
    <w:p w14:paraId="65E78FBE" w14:textId="77777777" w:rsidR="0086060B" w:rsidRDefault="0086060B" w:rsidP="00B57FD4">
      <w:pPr>
        <w:pStyle w:val="KDUPara"/>
        <w:rPr>
          <w:lang w:eastAsia="ja-JP"/>
        </w:rPr>
      </w:pPr>
    </w:p>
    <w:p w14:paraId="45880C65" w14:textId="77777777" w:rsidR="0086060B" w:rsidRDefault="0086060B" w:rsidP="00B57FD4">
      <w:pPr>
        <w:pStyle w:val="KDUPara"/>
        <w:rPr>
          <w:lang w:eastAsia="ja-JP"/>
        </w:rPr>
      </w:pPr>
    </w:p>
    <w:p w14:paraId="27BBAD35" w14:textId="62469326" w:rsidR="004E20BF" w:rsidRPr="004E20BF" w:rsidRDefault="004E20BF" w:rsidP="00C731C8">
      <w:pPr>
        <w:pStyle w:val="Heading1"/>
        <w:numPr>
          <w:ilvl w:val="0"/>
          <w:numId w:val="0"/>
        </w:numPr>
        <w:ind w:left="-180"/>
      </w:pPr>
      <w:bookmarkStart w:id="57" w:name="_Toc160653758"/>
      <w:r>
        <w:lastRenderedPageBreak/>
        <w:t>Appendix</w:t>
      </w:r>
      <w:bookmarkEnd w:id="57"/>
    </w:p>
    <w:p w14:paraId="1B35DE37" w14:textId="1AC5358B" w:rsidR="007114EA" w:rsidRDefault="004E20BF" w:rsidP="00A46DF9">
      <w:pPr>
        <w:pStyle w:val="Heading2"/>
        <w:numPr>
          <w:ilvl w:val="0"/>
          <w:numId w:val="0"/>
        </w:numPr>
      </w:pPr>
      <w:bookmarkStart w:id="58" w:name="_Toc160653759"/>
      <w:r>
        <w:t>Appendix 1:</w:t>
      </w:r>
      <w:r w:rsidR="00D92729">
        <w:t xml:space="preserve"> </w:t>
      </w:r>
      <w:r w:rsidR="00D92729" w:rsidRPr="00D92729">
        <w:t>Stakeholder Interviews</w:t>
      </w:r>
      <w:bookmarkEnd w:id="58"/>
    </w:p>
    <w:p w14:paraId="34E7EE1A" w14:textId="23C79A36" w:rsidR="00C731C8" w:rsidRDefault="00000000" w:rsidP="00C731C8">
      <w:pPr>
        <w:pStyle w:val="KDUPara"/>
      </w:pPr>
      <w:hyperlink r:id="rId21" w:history="1">
        <w:r w:rsidR="00C731C8" w:rsidRPr="000D0A52">
          <w:rPr>
            <w:rStyle w:val="Hyperlink"/>
          </w:rPr>
          <w:t>https://drive.google.com/file/d/1ValyIt076A_JHZHPkd_jVgbcZ8qz0Qyj/view?usp=sharing</w:t>
        </w:r>
      </w:hyperlink>
    </w:p>
    <w:p w14:paraId="2FCF6363" w14:textId="204F0312" w:rsidR="00C731C8" w:rsidRPr="00C731C8" w:rsidRDefault="00000000" w:rsidP="00C731C8">
      <w:pPr>
        <w:pStyle w:val="KDUPara"/>
      </w:pPr>
      <w:hyperlink r:id="rId22" w:history="1">
        <w:r w:rsidR="00C731C8" w:rsidRPr="000D0A52">
          <w:rPr>
            <w:rStyle w:val="Hyperlink"/>
          </w:rPr>
          <w:t>https://drive.google.com/file/d/1dZGh_OIFqV_UnR5LDzll9eBlKpUzR6yC/view?usp=sharing</w:t>
        </w:r>
      </w:hyperlink>
    </w:p>
    <w:p w14:paraId="0F7E8E24" w14:textId="0F717B5E" w:rsidR="004E20BF" w:rsidRPr="00D150EF" w:rsidRDefault="004E20BF" w:rsidP="00B57FD4">
      <w:pPr>
        <w:pStyle w:val="KDUPara"/>
      </w:pPr>
      <w:r w:rsidRPr="00D150EF">
        <w:rPr>
          <w:b/>
          <w:bCs/>
        </w:rPr>
        <w:t>Question 1</w:t>
      </w:r>
      <w:r w:rsidRPr="00D150EF">
        <w:t>- Can you provide an overview of your current workflow and processes in managing computer sales, repairs, and CCTV services, considering that you're using an old, inefficient digital inventory management system?</w:t>
      </w:r>
    </w:p>
    <w:p w14:paraId="2C0DC889" w14:textId="7CBA4536" w:rsidR="004E20BF" w:rsidRPr="00D150EF" w:rsidRDefault="004E20BF" w:rsidP="00B57FD4">
      <w:pPr>
        <w:pStyle w:val="KDUPara"/>
      </w:pPr>
      <w:r w:rsidRPr="00D150EF">
        <w:rPr>
          <w:b/>
          <w:bCs/>
        </w:rPr>
        <w:t>Answers -</w:t>
      </w:r>
      <w:r w:rsidRPr="00D150EF">
        <w:t xml:space="preserve"> Currently, our workflow is hindered by an old, inefficient digital inventory management system. It's challenging to keep track of computer sales, repairs, and CCTV services effectively.</w:t>
      </w:r>
    </w:p>
    <w:p w14:paraId="27D2F2AF" w14:textId="77777777" w:rsidR="004E20BF" w:rsidRPr="00D150EF" w:rsidRDefault="004E20BF" w:rsidP="00B57FD4">
      <w:pPr>
        <w:pStyle w:val="KDUPara"/>
      </w:pPr>
      <w:r w:rsidRPr="00D150EF">
        <w:rPr>
          <w:b/>
          <w:bCs/>
        </w:rPr>
        <w:t>Question 2</w:t>
      </w:r>
      <w:r w:rsidRPr="00D150EF">
        <w:t>- What are the main pain points or challenges you currently face in your day-to-day operations with the outdated inventory management system?</w:t>
      </w:r>
    </w:p>
    <w:p w14:paraId="4FD8B1D1" w14:textId="10FE163E" w:rsidR="004E20BF" w:rsidRPr="00D150EF" w:rsidRDefault="004E20BF" w:rsidP="00B57FD4">
      <w:pPr>
        <w:pStyle w:val="KDUPara"/>
      </w:pPr>
      <w:r w:rsidRPr="00D150EF">
        <w:rPr>
          <w:b/>
          <w:bCs/>
        </w:rPr>
        <w:t>Answers -</w:t>
      </w:r>
      <w:r w:rsidRPr="00D150EF">
        <w:t xml:space="preserve"> The main pain points with our current system stem from its outdated nature. We struggle with real-time stock visibility, and there's no automatic warning system for low stock levels. Additionally, generating monthly reports for profit and income adjustments is time-consuming and cumbersome.</w:t>
      </w:r>
    </w:p>
    <w:p w14:paraId="472A6D9A" w14:textId="3D3221DE" w:rsidR="004E20BF" w:rsidRPr="00D150EF" w:rsidRDefault="004E20BF" w:rsidP="00B57FD4">
      <w:pPr>
        <w:pStyle w:val="KDUPara"/>
      </w:pPr>
      <w:r w:rsidRPr="00D150EF">
        <w:rPr>
          <w:b/>
          <w:bCs/>
        </w:rPr>
        <w:t>Question 3-</w:t>
      </w:r>
      <w:r w:rsidRPr="00D150EF">
        <w:t xml:space="preserve"> How do you currently handle inventory management with your existing system, and what limitations do you experience?</w:t>
      </w:r>
    </w:p>
    <w:p w14:paraId="5096710E" w14:textId="7EA7F21B" w:rsidR="004E20BF" w:rsidRPr="00D150EF" w:rsidRDefault="004E20BF" w:rsidP="00B57FD4">
      <w:pPr>
        <w:pStyle w:val="KDUPara"/>
      </w:pPr>
      <w:r w:rsidRPr="00D150EF">
        <w:rPr>
          <w:b/>
          <w:bCs/>
        </w:rPr>
        <w:t xml:space="preserve">Answers </w:t>
      </w:r>
      <w:r w:rsidR="00D92729" w:rsidRPr="00D150EF">
        <w:t>- With</w:t>
      </w:r>
      <w:r w:rsidRPr="00D150EF">
        <w:t xml:space="preserve"> the old system, we can view stock, but it's not in real-time, and we </w:t>
      </w:r>
      <w:proofErr w:type="gramStart"/>
      <w:r w:rsidRPr="00D150EF">
        <w:t>have to</w:t>
      </w:r>
      <w:proofErr w:type="gramEnd"/>
      <w:r w:rsidRPr="00D150EF">
        <w:t xml:space="preserve"> manually update stock levels. There's no automatic alert system for low stock levels, and generating monthly reports requires manual data entry and manipulation.</w:t>
      </w:r>
    </w:p>
    <w:p w14:paraId="367C0938" w14:textId="75342C15" w:rsidR="004E20BF" w:rsidRPr="00D150EF" w:rsidRDefault="004E20BF" w:rsidP="00B57FD4">
      <w:pPr>
        <w:pStyle w:val="KDUPara"/>
      </w:pPr>
      <w:r w:rsidRPr="00D150EF">
        <w:rPr>
          <w:b/>
          <w:bCs/>
        </w:rPr>
        <w:t>Question 4</w:t>
      </w:r>
      <w:r w:rsidR="00D92729" w:rsidRPr="00D150EF">
        <w:rPr>
          <w:b/>
          <w:bCs/>
        </w:rPr>
        <w:t>-</w:t>
      </w:r>
      <w:r w:rsidR="00D92729" w:rsidRPr="00D150EF">
        <w:t xml:space="preserve"> What</w:t>
      </w:r>
      <w:r w:rsidRPr="00D150EF">
        <w:t xml:space="preserve"> specific features or functionalities are you looking for in a computer shop management system to address the shortcomings of your current system?</w:t>
      </w:r>
    </w:p>
    <w:p w14:paraId="25534653" w14:textId="0BFFEEBF" w:rsidR="004079D9" w:rsidRPr="00D150EF" w:rsidRDefault="004E20BF" w:rsidP="00B57FD4">
      <w:pPr>
        <w:pStyle w:val="KDUPara"/>
      </w:pPr>
      <w:r w:rsidRPr="00D150EF">
        <w:rPr>
          <w:b/>
          <w:bCs/>
        </w:rPr>
        <w:t>Answers -</w:t>
      </w:r>
      <w:r w:rsidRPr="00D150EF">
        <w:t xml:space="preserve"> In a new computer shop management system, we're looking for real-time stock visibility, automatic alerts for low stock levels, and the ability to generate monthly reports effortlessly.</w:t>
      </w:r>
    </w:p>
    <w:p w14:paraId="6BD83C5F" w14:textId="77777777" w:rsidR="004E20BF" w:rsidRPr="00D150EF" w:rsidRDefault="004E20BF" w:rsidP="00B57FD4">
      <w:pPr>
        <w:pStyle w:val="KDUPara"/>
      </w:pPr>
      <w:r w:rsidRPr="00D150EF">
        <w:rPr>
          <w:b/>
          <w:bCs/>
        </w:rPr>
        <w:t>Question 5-</w:t>
      </w:r>
      <w:r w:rsidRPr="00D150EF">
        <w:t xml:space="preserve"> How do you currently handle customer inquiries, service requests, and appointments with your current system, and how do you envision these processes being improved with a new system?</w:t>
      </w:r>
    </w:p>
    <w:p w14:paraId="1CA8F8DC" w14:textId="0D018C94" w:rsidR="00A46DF9" w:rsidRDefault="004E20BF" w:rsidP="00B57FD4">
      <w:pPr>
        <w:pStyle w:val="KDUPara"/>
      </w:pPr>
      <w:r w:rsidRPr="00D150EF">
        <w:rPr>
          <w:b/>
          <w:bCs/>
        </w:rPr>
        <w:t xml:space="preserve">Answers </w:t>
      </w:r>
      <w:r w:rsidR="00D92729" w:rsidRPr="00D150EF">
        <w:rPr>
          <w:b/>
          <w:bCs/>
        </w:rPr>
        <w:t>-</w:t>
      </w:r>
      <w:r w:rsidR="00D92729" w:rsidRPr="00D150EF">
        <w:t xml:space="preserve"> Customer</w:t>
      </w:r>
      <w:r w:rsidRPr="00D150EF">
        <w:t xml:space="preserve"> inquiries and service requests are currently managed manually, leading to delays and potential errors. With a new system, we expect streamlined processes for handling customer interactions, improving response times, and enhancing overall customer satisfaction.</w:t>
      </w:r>
    </w:p>
    <w:p w14:paraId="2E10896A" w14:textId="77777777" w:rsidR="004E20BF" w:rsidRPr="00D150EF" w:rsidRDefault="004E20BF" w:rsidP="00B57FD4">
      <w:pPr>
        <w:pStyle w:val="KDUPara"/>
      </w:pPr>
      <w:r w:rsidRPr="00D150EF">
        <w:rPr>
          <w:b/>
          <w:bCs/>
        </w:rPr>
        <w:lastRenderedPageBreak/>
        <w:t>Question 6-</w:t>
      </w:r>
      <w:r w:rsidRPr="00D150EF">
        <w:t xml:space="preserve"> Would you be interested in incorporating a chatbot feature into your computer shop management system to enhance customer support and streamline interactions?</w:t>
      </w:r>
    </w:p>
    <w:p w14:paraId="4EA74F9C" w14:textId="0F7AD1ED" w:rsidR="004E20BF" w:rsidRPr="00D150EF" w:rsidRDefault="004E20BF" w:rsidP="00B57FD4">
      <w:pPr>
        <w:pStyle w:val="KDUPara"/>
      </w:pPr>
      <w:r w:rsidRPr="00D150EF">
        <w:rPr>
          <w:b/>
          <w:bCs/>
        </w:rPr>
        <w:t>Answers -</w:t>
      </w:r>
      <w:r w:rsidRPr="00D150EF">
        <w:t xml:space="preserve"> Yes, we would </w:t>
      </w:r>
      <w:r w:rsidR="00A46DF9" w:rsidRPr="00D150EF">
        <w:t>be</w:t>
      </w:r>
      <w:r w:rsidRPr="00D150EF">
        <w:t xml:space="preserve"> interested in adding a chatbot feature to our system. We believe that incorporating a chatbot would significantly improve our customer support capabilities by providing immediate assistance to customers and addressing their queries in real-time. This would not only enhance our overall customer experience but also free up valuable staff time, allowing our team to focus on more complex tasks and providing personalized service to our customers. Additionally, having a chatbot would align with our goal of modernizing our operations and staying ahead of the curve in terms of technological advancements in customer service.</w:t>
      </w:r>
    </w:p>
    <w:p w14:paraId="03A5E5B9" w14:textId="77777777" w:rsidR="004E20BF" w:rsidRPr="00D150EF" w:rsidRDefault="004E20BF" w:rsidP="00B57FD4">
      <w:pPr>
        <w:pStyle w:val="KDUPara"/>
      </w:pPr>
      <w:r w:rsidRPr="00D150EF">
        <w:rPr>
          <w:b/>
          <w:bCs/>
        </w:rPr>
        <w:t xml:space="preserve">Question 7- </w:t>
      </w:r>
      <w:r w:rsidRPr="00D150EF">
        <w:t>How do you currently manage technician assignments and track service requests using your outdated system, and how would you like these processes to be enhanced in a new system?</w:t>
      </w:r>
    </w:p>
    <w:p w14:paraId="2A97BB1A" w14:textId="75D42180" w:rsidR="004E20BF" w:rsidRPr="00D150EF" w:rsidRDefault="004E20BF" w:rsidP="00B57FD4">
      <w:pPr>
        <w:pStyle w:val="KDUPara"/>
      </w:pPr>
      <w:r w:rsidRPr="00D150EF">
        <w:rPr>
          <w:b/>
          <w:bCs/>
        </w:rPr>
        <w:t>Answers -</w:t>
      </w:r>
      <w:r w:rsidRPr="00D150EF">
        <w:t xml:space="preserve"> Technician assignments and service request tracking are currently managed manually, resulting in inefficiencies and potential scheduling conflicts. In a new system, we're looking for automated scheduling and tracking functionalities to optimize technician assignments and improve service delivery.</w:t>
      </w:r>
    </w:p>
    <w:p w14:paraId="19F1A213" w14:textId="77777777" w:rsidR="004E20BF" w:rsidRPr="00D150EF" w:rsidRDefault="004E20BF" w:rsidP="00B57FD4">
      <w:pPr>
        <w:pStyle w:val="KDUPara"/>
      </w:pPr>
      <w:r w:rsidRPr="00D150EF">
        <w:rPr>
          <w:b/>
          <w:bCs/>
        </w:rPr>
        <w:t>Question 8-</w:t>
      </w:r>
      <w:r w:rsidRPr="00D150EF">
        <w:t xml:space="preserve"> What are your expectations regarding integration with existing software systems or tools, considering the limitations of your current system?</w:t>
      </w:r>
    </w:p>
    <w:p w14:paraId="60E3DD03" w14:textId="66161260" w:rsidR="004E20BF" w:rsidRPr="00D150EF" w:rsidRDefault="004E20BF" w:rsidP="00B57FD4">
      <w:pPr>
        <w:pStyle w:val="KDUPara"/>
      </w:pPr>
      <w:r w:rsidRPr="00D150EF">
        <w:rPr>
          <w:b/>
          <w:bCs/>
        </w:rPr>
        <w:t xml:space="preserve">Answers </w:t>
      </w:r>
      <w:r w:rsidR="00D92729" w:rsidRPr="00D150EF">
        <w:rPr>
          <w:b/>
          <w:bCs/>
        </w:rPr>
        <w:t>-</w:t>
      </w:r>
      <w:r w:rsidR="00D92729" w:rsidRPr="00D150EF">
        <w:t xml:space="preserve"> Integration</w:t>
      </w:r>
      <w:r w:rsidRPr="00D150EF">
        <w:t xml:space="preserve"> with our existing accounting software is crucial for seamless invoicing, billing, and payment processing. We expect the new system to integrate seamlessly with our current tools to minimize disruption and improve overall efficiency.</w:t>
      </w:r>
    </w:p>
    <w:p w14:paraId="20A299FA" w14:textId="77777777" w:rsidR="004E20BF" w:rsidRPr="00D150EF" w:rsidRDefault="004E20BF" w:rsidP="00B57FD4">
      <w:pPr>
        <w:pStyle w:val="KDUPara"/>
      </w:pPr>
      <w:r w:rsidRPr="00D150EF">
        <w:rPr>
          <w:b/>
          <w:bCs/>
        </w:rPr>
        <w:t>Question 9-</w:t>
      </w:r>
      <w:r w:rsidRPr="00D150EF">
        <w:t xml:space="preserve"> How do you currently handle invoicing, billing, and payment processing with your current system, and how would you like these processes to be improved with a new system?</w:t>
      </w:r>
    </w:p>
    <w:p w14:paraId="18F9D627" w14:textId="77777777" w:rsidR="004E20BF" w:rsidRPr="00D150EF" w:rsidRDefault="004E20BF" w:rsidP="00B57FD4">
      <w:pPr>
        <w:pStyle w:val="KDUPara"/>
      </w:pPr>
      <w:r w:rsidRPr="00D150EF">
        <w:rPr>
          <w:b/>
          <w:bCs/>
        </w:rPr>
        <w:t>Answers -</w:t>
      </w:r>
      <w:r w:rsidRPr="00D150EF">
        <w:t xml:space="preserve"> Invoicing, billing, and payment processing are currently manual processes prone to errors and delays. With a new system, we anticipate automated invoicing, billing, and payment processing functionalities to streamline operations and improve accuracy.</w:t>
      </w:r>
    </w:p>
    <w:p w14:paraId="439950D6" w14:textId="77777777" w:rsidR="004E20BF" w:rsidRPr="00D150EF" w:rsidRDefault="004E20BF" w:rsidP="00B57FD4">
      <w:pPr>
        <w:pStyle w:val="KDUPara"/>
      </w:pPr>
      <w:r w:rsidRPr="00D150EF">
        <w:rPr>
          <w:b/>
          <w:bCs/>
        </w:rPr>
        <w:t>Question 10-</w:t>
      </w:r>
      <w:r w:rsidRPr="00D150EF">
        <w:t xml:space="preserve"> What are your long-term goals or objectives for implementing a computer shop management system, considering the inefficiencies of your current system and the need for modernization?</w:t>
      </w:r>
    </w:p>
    <w:p w14:paraId="1E923800" w14:textId="6A7B1EA8" w:rsidR="005F7196" w:rsidRDefault="004E20BF" w:rsidP="00B57FD4">
      <w:pPr>
        <w:pStyle w:val="KDUPara"/>
      </w:pPr>
      <w:r w:rsidRPr="00D150EF">
        <w:rPr>
          <w:b/>
          <w:bCs/>
        </w:rPr>
        <w:t>Answers -</w:t>
      </w:r>
      <w:r w:rsidRPr="00D150EF">
        <w:t xml:space="preserve"> Our long-term goal is to modernize our operations, improve efficiency, and enhance customer satisfaction through the implementation of a computer shop management system. </w:t>
      </w:r>
    </w:p>
    <w:p w14:paraId="46FD10F4" w14:textId="29D595F7" w:rsidR="004E20BF" w:rsidRDefault="004E20BF" w:rsidP="00A46DF9">
      <w:pPr>
        <w:pStyle w:val="Heading2"/>
        <w:numPr>
          <w:ilvl w:val="0"/>
          <w:numId w:val="0"/>
        </w:numPr>
      </w:pPr>
      <w:bookmarkStart w:id="59" w:name="_Toc160653760"/>
      <w:r>
        <w:lastRenderedPageBreak/>
        <w:t>Appendix 2:</w:t>
      </w:r>
      <w:r w:rsidR="00D92729">
        <w:t xml:space="preserve"> </w:t>
      </w:r>
      <w:r w:rsidR="00D92729" w:rsidRPr="00D92729">
        <w:t>Observational Studies</w:t>
      </w:r>
      <w:bookmarkEnd w:id="59"/>
    </w:p>
    <w:p w14:paraId="1B45372A" w14:textId="4BB01636" w:rsidR="004E20BF" w:rsidRPr="004E20BF" w:rsidRDefault="004E20BF" w:rsidP="004E20BF"/>
    <w:p w14:paraId="4E0CDA99" w14:textId="4FC691B1" w:rsidR="004E20BF" w:rsidRPr="004E20BF" w:rsidRDefault="004E20BF" w:rsidP="004E20BF"/>
    <w:p w14:paraId="338F804F" w14:textId="02C2DBCF" w:rsidR="004E20BF" w:rsidRPr="004E20BF" w:rsidRDefault="004E20BF" w:rsidP="004E20BF">
      <w:r>
        <w:rPr>
          <w:rFonts w:ascii="Times New Roman" w:hAnsi="Times New Roman" w:cs="Times New Roman"/>
          <w:noProof/>
        </w:rPr>
        <w:drawing>
          <wp:anchor distT="0" distB="0" distL="114300" distR="114300" simplePos="0" relativeHeight="251683840" behindDoc="0" locked="0" layoutInCell="1" allowOverlap="1" wp14:anchorId="618EAFF1" wp14:editId="4796D183">
            <wp:simplePos x="0" y="0"/>
            <wp:positionH relativeFrom="margin">
              <wp:posOffset>1143000</wp:posOffset>
            </wp:positionH>
            <wp:positionV relativeFrom="paragraph">
              <wp:posOffset>289560</wp:posOffset>
            </wp:positionV>
            <wp:extent cx="3630930" cy="2857500"/>
            <wp:effectExtent l="0" t="0" r="7620" b="0"/>
            <wp:wrapThrough wrapText="bothSides">
              <wp:wrapPolygon edited="0">
                <wp:start x="0" y="0"/>
                <wp:lineTo x="0" y="21456"/>
                <wp:lineTo x="21532" y="21456"/>
                <wp:lineTo x="21532" y="0"/>
                <wp:lineTo x="0" y="0"/>
              </wp:wrapPolygon>
            </wp:wrapThrough>
            <wp:docPr id="2080429685" name="Picture 2" descr="A shelf with electronic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429685" name="Picture 2" descr="A shelf with electronics on i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30930" cy="2857500"/>
                    </a:xfrm>
                    <a:prstGeom prst="rect">
                      <a:avLst/>
                    </a:prstGeom>
                  </pic:spPr>
                </pic:pic>
              </a:graphicData>
            </a:graphic>
            <wp14:sizeRelH relativeFrom="margin">
              <wp14:pctWidth>0</wp14:pctWidth>
            </wp14:sizeRelH>
            <wp14:sizeRelV relativeFrom="margin">
              <wp14:pctHeight>0</wp14:pctHeight>
            </wp14:sizeRelV>
          </wp:anchor>
        </w:drawing>
      </w:r>
    </w:p>
    <w:p w14:paraId="0AACCC93" w14:textId="1565F05D" w:rsidR="004E20BF" w:rsidRPr="004E20BF" w:rsidRDefault="004E20BF" w:rsidP="004E20BF"/>
    <w:p w14:paraId="486DD35D" w14:textId="55F63D50" w:rsidR="004E20BF" w:rsidRPr="004E20BF" w:rsidRDefault="004E20BF" w:rsidP="004E20BF"/>
    <w:p w14:paraId="4FA8C56C" w14:textId="7F459E5C" w:rsidR="004E20BF" w:rsidRPr="004E20BF" w:rsidRDefault="004E20BF" w:rsidP="004E20BF"/>
    <w:p w14:paraId="6638A1CD" w14:textId="77777777" w:rsidR="004E20BF" w:rsidRPr="004E20BF" w:rsidRDefault="004E20BF" w:rsidP="004E20BF"/>
    <w:p w14:paraId="263EEFF2" w14:textId="367F1937" w:rsidR="004E20BF" w:rsidRPr="004E20BF" w:rsidRDefault="004E20BF" w:rsidP="004E20BF"/>
    <w:p w14:paraId="130CA63B" w14:textId="3AB5F6B2" w:rsidR="004E20BF" w:rsidRPr="004E20BF" w:rsidRDefault="004E20BF" w:rsidP="004E20BF"/>
    <w:p w14:paraId="4BA7810C" w14:textId="25725792" w:rsidR="004E20BF" w:rsidRPr="004E20BF" w:rsidRDefault="004E20BF" w:rsidP="004E20BF"/>
    <w:p w14:paraId="6BB22E5C" w14:textId="11267D5A" w:rsidR="004E20BF" w:rsidRPr="004E20BF" w:rsidRDefault="004E20BF" w:rsidP="004E20BF"/>
    <w:p w14:paraId="5A52B1B7" w14:textId="11CF0B47" w:rsidR="004E20BF" w:rsidRDefault="004E20BF" w:rsidP="004E20BF">
      <w:pPr>
        <w:rPr>
          <w:rFonts w:ascii="Times New Roman" w:hAnsi="Times New Roman"/>
          <w:color w:val="auto"/>
          <w:sz w:val="24"/>
          <w:szCs w:val="24"/>
        </w:rPr>
      </w:pPr>
    </w:p>
    <w:p w14:paraId="7CC93F27" w14:textId="5C299BDC" w:rsidR="004E20BF" w:rsidRDefault="004E20BF" w:rsidP="004E20BF"/>
    <w:p w14:paraId="4997B3B5" w14:textId="64E52EF3" w:rsidR="004E20BF" w:rsidRDefault="004E20BF" w:rsidP="004E20BF"/>
    <w:p w14:paraId="3B82BD29" w14:textId="5831F1BA" w:rsidR="004E20BF" w:rsidRDefault="004E20BF" w:rsidP="004E20BF">
      <w:r>
        <w:rPr>
          <w:noProof/>
        </w:rPr>
        <mc:AlternateContent>
          <mc:Choice Requires="wps">
            <w:drawing>
              <wp:anchor distT="0" distB="0" distL="114300" distR="114300" simplePos="0" relativeHeight="251685888" behindDoc="0" locked="0" layoutInCell="1" allowOverlap="1" wp14:anchorId="5CA02A56" wp14:editId="5EC48EED">
                <wp:simplePos x="0" y="0"/>
                <wp:positionH relativeFrom="column">
                  <wp:posOffset>1284333</wp:posOffset>
                </wp:positionH>
                <wp:positionV relativeFrom="paragraph">
                  <wp:posOffset>30117</wp:posOffset>
                </wp:positionV>
                <wp:extent cx="3322320" cy="635"/>
                <wp:effectExtent l="0" t="0" r="0" b="0"/>
                <wp:wrapThrough wrapText="bothSides">
                  <wp:wrapPolygon edited="0">
                    <wp:start x="0" y="0"/>
                    <wp:lineTo x="0" y="21600"/>
                    <wp:lineTo x="21600" y="21600"/>
                    <wp:lineTo x="21600" y="0"/>
                  </wp:wrapPolygon>
                </wp:wrapThrough>
                <wp:docPr id="374864595" name="Text Box 1"/>
                <wp:cNvGraphicFramePr/>
                <a:graphic xmlns:a="http://schemas.openxmlformats.org/drawingml/2006/main">
                  <a:graphicData uri="http://schemas.microsoft.com/office/word/2010/wordprocessingShape">
                    <wps:wsp>
                      <wps:cNvSpPr txBox="1"/>
                      <wps:spPr>
                        <a:xfrm>
                          <a:off x="0" y="0"/>
                          <a:ext cx="3322320" cy="635"/>
                        </a:xfrm>
                        <a:prstGeom prst="rect">
                          <a:avLst/>
                        </a:prstGeom>
                        <a:solidFill>
                          <a:prstClr val="white"/>
                        </a:solidFill>
                        <a:ln>
                          <a:noFill/>
                        </a:ln>
                      </wps:spPr>
                      <wps:txbx>
                        <w:txbxContent>
                          <w:p w14:paraId="4E590688" w14:textId="6FDE47E0" w:rsidR="004E20BF" w:rsidRPr="00AE7C0B" w:rsidRDefault="004E20BF" w:rsidP="004E20BF">
                            <w:pPr>
                              <w:pStyle w:val="Caption"/>
                              <w:rPr>
                                <w:noProof/>
                                <w:color w:val="000000" w:themeColor="text1"/>
                                <w:sz w:val="22"/>
                                <w:szCs w:val="22"/>
                              </w:rPr>
                            </w:pPr>
                            <w:bookmarkStart w:id="60" w:name="_Toc160653722"/>
                            <w:r>
                              <w:t xml:space="preserve">Figure </w:t>
                            </w:r>
                            <w:r>
                              <w:fldChar w:fldCharType="begin"/>
                            </w:r>
                            <w:r>
                              <w:instrText xml:space="preserve"> SEQ Figure \* ARABIC </w:instrText>
                            </w:r>
                            <w:r>
                              <w:fldChar w:fldCharType="separate"/>
                            </w:r>
                            <w:r w:rsidR="00973BE2">
                              <w:rPr>
                                <w:noProof/>
                              </w:rPr>
                              <w:t>14</w:t>
                            </w:r>
                            <w:r>
                              <w:fldChar w:fldCharType="end"/>
                            </w:r>
                            <w:r>
                              <w:t xml:space="preserve"> : </w:t>
                            </w:r>
                            <w:r w:rsidR="006D66E8">
                              <w:t>S</w:t>
                            </w:r>
                            <w:r>
                              <w:t>toring Items.</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A02A56" id="_x0000_s1039" type="#_x0000_t202" style="position:absolute;margin-left:101.15pt;margin-top:2.35pt;width:261.6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" stroked="f">
                <v:textbox style="mso-fit-shape-to-text:t" inset="0,0,0,0">
                  <w:txbxContent>
                    <w:p w14:paraId="4E590688" w14:textId="6FDE47E0" w:rsidR="004E20BF" w:rsidRPr="00AE7C0B" w:rsidRDefault="004E20BF" w:rsidP="004E20BF">
                      <w:pPr>
                        <w:pStyle w:val="Caption"/>
                        <w:rPr>
                          <w:noProof/>
                          <w:color w:val="000000" w:themeColor="text1"/>
                          <w:sz w:val="22"/>
                          <w:szCs w:val="22"/>
                        </w:rPr>
                      </w:pPr>
                      <w:bookmarkStart w:id="61" w:name="_Toc160653722"/>
                      <w:r>
                        <w:t xml:space="preserve">Figure </w:t>
                      </w:r>
                      <w:r>
                        <w:fldChar w:fldCharType="begin"/>
                      </w:r>
                      <w:r>
                        <w:instrText xml:space="preserve"> SEQ Figure \* ARABIC </w:instrText>
                      </w:r>
                      <w:r>
                        <w:fldChar w:fldCharType="separate"/>
                      </w:r>
                      <w:r w:rsidR="00973BE2">
                        <w:rPr>
                          <w:noProof/>
                        </w:rPr>
                        <w:t>14</w:t>
                      </w:r>
                      <w:r>
                        <w:fldChar w:fldCharType="end"/>
                      </w:r>
                      <w:r>
                        <w:t xml:space="preserve"> : </w:t>
                      </w:r>
                      <w:r w:rsidR="006D66E8">
                        <w:t>S</w:t>
                      </w:r>
                      <w:r>
                        <w:t>toring Items.</w:t>
                      </w:r>
                      <w:bookmarkEnd w:id="61"/>
                    </w:p>
                  </w:txbxContent>
                </v:textbox>
                <w10:wrap type="through"/>
              </v:shape>
            </w:pict>
          </mc:Fallback>
        </mc:AlternateContent>
      </w:r>
    </w:p>
    <w:p w14:paraId="0243A7E2" w14:textId="3598F8EA" w:rsidR="004E20BF" w:rsidRDefault="004E20BF" w:rsidP="004E20BF"/>
    <w:p w14:paraId="350B81D0" w14:textId="1458A318" w:rsidR="004E20BF" w:rsidRDefault="004E20BF" w:rsidP="004E20BF"/>
    <w:p w14:paraId="671A4FB5" w14:textId="082EB345" w:rsidR="004E20BF" w:rsidRDefault="004E20BF" w:rsidP="004E20BF"/>
    <w:p w14:paraId="3BADB175" w14:textId="11CF8579" w:rsidR="004E20BF" w:rsidRDefault="004E20BF" w:rsidP="004E20BF">
      <w:r>
        <w:rPr>
          <w:rFonts w:ascii="Times New Roman" w:hAnsi="Times New Roman" w:cs="Times New Roman"/>
          <w:noProof/>
        </w:rPr>
        <w:drawing>
          <wp:anchor distT="0" distB="0" distL="114300" distR="114300" simplePos="0" relativeHeight="251684864" behindDoc="0" locked="0" layoutInCell="1" allowOverlap="1" wp14:anchorId="442874B6" wp14:editId="2FF6BF57">
            <wp:simplePos x="0" y="0"/>
            <wp:positionH relativeFrom="margin">
              <wp:posOffset>1235982</wp:posOffset>
            </wp:positionH>
            <wp:positionV relativeFrom="paragraph">
              <wp:posOffset>20773</wp:posOffset>
            </wp:positionV>
            <wp:extent cx="3442335" cy="2581910"/>
            <wp:effectExtent l="0" t="0" r="5715" b="8890"/>
            <wp:wrapThrough wrapText="bothSides">
              <wp:wrapPolygon edited="0">
                <wp:start x="0" y="0"/>
                <wp:lineTo x="0" y="21515"/>
                <wp:lineTo x="21516" y="21515"/>
                <wp:lineTo x="21516" y="0"/>
                <wp:lineTo x="0" y="0"/>
              </wp:wrapPolygon>
            </wp:wrapThrough>
            <wp:docPr id="395963533" name="Picture 3" descr="A room with computers and chai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963533" name="Picture 3" descr="A room with computers and chair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42335" cy="2581910"/>
                    </a:xfrm>
                    <a:prstGeom prst="rect">
                      <a:avLst/>
                    </a:prstGeom>
                  </pic:spPr>
                </pic:pic>
              </a:graphicData>
            </a:graphic>
            <wp14:sizeRelH relativeFrom="margin">
              <wp14:pctWidth>0</wp14:pctWidth>
            </wp14:sizeRelH>
            <wp14:sizeRelV relativeFrom="margin">
              <wp14:pctHeight>0</wp14:pctHeight>
            </wp14:sizeRelV>
          </wp:anchor>
        </w:drawing>
      </w:r>
    </w:p>
    <w:p w14:paraId="1B2D3221" w14:textId="40DC3090" w:rsidR="004E20BF" w:rsidRDefault="004E20BF" w:rsidP="004E20BF"/>
    <w:p w14:paraId="142EFA17" w14:textId="2431829C" w:rsidR="004E20BF" w:rsidRDefault="004E20BF" w:rsidP="004E20BF"/>
    <w:p w14:paraId="663852CE" w14:textId="1117A2BA" w:rsidR="004E20BF" w:rsidRDefault="004E20BF" w:rsidP="004E20BF"/>
    <w:p w14:paraId="443FE545" w14:textId="1C70F46E" w:rsidR="004E20BF" w:rsidRPr="004E20BF" w:rsidRDefault="004E20BF" w:rsidP="004E20BF"/>
    <w:p w14:paraId="7E8B05E3" w14:textId="717F102C" w:rsidR="004E20BF" w:rsidRPr="004E20BF" w:rsidRDefault="004E20BF" w:rsidP="004E20BF"/>
    <w:p w14:paraId="2E68B5C5" w14:textId="2A77213B" w:rsidR="004E20BF" w:rsidRPr="004E20BF" w:rsidRDefault="004E20BF" w:rsidP="004E20BF"/>
    <w:p w14:paraId="0955CB48" w14:textId="4418F8C0" w:rsidR="004E20BF" w:rsidRPr="004E20BF" w:rsidRDefault="004E20BF" w:rsidP="004E20BF"/>
    <w:p w14:paraId="0DFE6C76" w14:textId="49545A78" w:rsidR="004E20BF" w:rsidRPr="004E20BF" w:rsidRDefault="004E20BF" w:rsidP="004E20BF"/>
    <w:p w14:paraId="60A10B72" w14:textId="58D783FB" w:rsidR="004E20BF" w:rsidRPr="004E20BF" w:rsidRDefault="004E20BF" w:rsidP="004E20BF"/>
    <w:p w14:paraId="62485F85" w14:textId="69399B2E" w:rsidR="004E20BF" w:rsidRPr="004E20BF" w:rsidRDefault="004E20BF" w:rsidP="004E20BF">
      <w:r>
        <w:rPr>
          <w:noProof/>
        </w:rPr>
        <mc:AlternateContent>
          <mc:Choice Requires="wps">
            <w:drawing>
              <wp:anchor distT="0" distB="0" distL="114300" distR="114300" simplePos="0" relativeHeight="251686912" behindDoc="0" locked="0" layoutInCell="1" allowOverlap="1" wp14:anchorId="15BEA8D8" wp14:editId="63406094">
                <wp:simplePos x="0" y="0"/>
                <wp:positionH relativeFrom="column">
                  <wp:posOffset>1288415</wp:posOffset>
                </wp:positionH>
                <wp:positionV relativeFrom="paragraph">
                  <wp:posOffset>289379</wp:posOffset>
                </wp:positionV>
                <wp:extent cx="3442335" cy="635"/>
                <wp:effectExtent l="0" t="0" r="0" b="0"/>
                <wp:wrapThrough wrapText="bothSides">
                  <wp:wrapPolygon edited="0">
                    <wp:start x="0" y="0"/>
                    <wp:lineTo x="0" y="21600"/>
                    <wp:lineTo x="21600" y="21600"/>
                    <wp:lineTo x="21600" y="0"/>
                  </wp:wrapPolygon>
                </wp:wrapThrough>
                <wp:docPr id="261511301" name="Text Box 1"/>
                <wp:cNvGraphicFramePr/>
                <a:graphic xmlns:a="http://schemas.openxmlformats.org/drawingml/2006/main">
                  <a:graphicData uri="http://schemas.microsoft.com/office/word/2010/wordprocessingShape">
                    <wps:wsp>
                      <wps:cNvSpPr txBox="1"/>
                      <wps:spPr>
                        <a:xfrm>
                          <a:off x="0" y="0"/>
                          <a:ext cx="3442335" cy="635"/>
                        </a:xfrm>
                        <a:prstGeom prst="rect">
                          <a:avLst/>
                        </a:prstGeom>
                        <a:solidFill>
                          <a:prstClr val="white"/>
                        </a:solidFill>
                        <a:ln>
                          <a:noFill/>
                        </a:ln>
                      </wps:spPr>
                      <wps:txbx>
                        <w:txbxContent>
                          <w:p w14:paraId="485C7E13" w14:textId="2BEE7F07" w:rsidR="004E20BF" w:rsidRPr="00883BEC" w:rsidRDefault="004E20BF" w:rsidP="004E20BF">
                            <w:pPr>
                              <w:pStyle w:val="Caption"/>
                              <w:rPr>
                                <w:noProof/>
                                <w:color w:val="000000" w:themeColor="text1"/>
                                <w:sz w:val="22"/>
                                <w:szCs w:val="22"/>
                              </w:rPr>
                            </w:pPr>
                            <w:bookmarkStart w:id="62" w:name="_Toc160653723"/>
                            <w:r>
                              <w:t xml:space="preserve">Figure </w:t>
                            </w:r>
                            <w:r>
                              <w:fldChar w:fldCharType="begin"/>
                            </w:r>
                            <w:r>
                              <w:instrText xml:space="preserve"> SEQ Figure \* ARABIC </w:instrText>
                            </w:r>
                            <w:r>
                              <w:fldChar w:fldCharType="separate"/>
                            </w:r>
                            <w:r w:rsidR="00973BE2">
                              <w:rPr>
                                <w:noProof/>
                              </w:rPr>
                              <w:t>15</w:t>
                            </w:r>
                            <w:r>
                              <w:fldChar w:fldCharType="end"/>
                            </w:r>
                            <w:r>
                              <w:t xml:space="preserve">: </w:t>
                            </w:r>
                            <w:r w:rsidR="006D66E8">
                              <w:t>W</w:t>
                            </w:r>
                            <w:r>
                              <w:t xml:space="preserve">orking </w:t>
                            </w:r>
                            <w:r w:rsidR="006D66E8">
                              <w:t>P</w:t>
                            </w:r>
                            <w:r>
                              <w:t>lace 1.</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EA8D8" id="_x0000_s1040" type="#_x0000_t202" style="position:absolute;margin-left:101.45pt;margin-top:22.8pt;width:271.0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" stroked="f">
                <v:textbox style="mso-fit-shape-to-text:t" inset="0,0,0,0">
                  <w:txbxContent>
                    <w:p w14:paraId="485C7E13" w14:textId="2BEE7F07" w:rsidR="004E20BF" w:rsidRPr="00883BEC" w:rsidRDefault="004E20BF" w:rsidP="004E20BF">
                      <w:pPr>
                        <w:pStyle w:val="Caption"/>
                        <w:rPr>
                          <w:noProof/>
                          <w:color w:val="000000" w:themeColor="text1"/>
                          <w:sz w:val="22"/>
                          <w:szCs w:val="22"/>
                        </w:rPr>
                      </w:pPr>
                      <w:bookmarkStart w:id="63" w:name="_Toc160653723"/>
                      <w:r>
                        <w:t xml:space="preserve">Figure </w:t>
                      </w:r>
                      <w:r>
                        <w:fldChar w:fldCharType="begin"/>
                      </w:r>
                      <w:r>
                        <w:instrText xml:space="preserve"> SEQ Figure \* ARABIC </w:instrText>
                      </w:r>
                      <w:r>
                        <w:fldChar w:fldCharType="separate"/>
                      </w:r>
                      <w:r w:rsidR="00973BE2">
                        <w:rPr>
                          <w:noProof/>
                        </w:rPr>
                        <w:t>15</w:t>
                      </w:r>
                      <w:r>
                        <w:fldChar w:fldCharType="end"/>
                      </w:r>
                      <w:r>
                        <w:t xml:space="preserve">: </w:t>
                      </w:r>
                      <w:r w:rsidR="006D66E8">
                        <w:t>W</w:t>
                      </w:r>
                      <w:r>
                        <w:t xml:space="preserve">orking </w:t>
                      </w:r>
                      <w:r w:rsidR="006D66E8">
                        <w:t>P</w:t>
                      </w:r>
                      <w:r>
                        <w:t>lace 1.</w:t>
                      </w:r>
                      <w:bookmarkEnd w:id="63"/>
                    </w:p>
                  </w:txbxContent>
                </v:textbox>
                <w10:wrap type="through"/>
              </v:shape>
            </w:pict>
          </mc:Fallback>
        </mc:AlternateContent>
      </w:r>
    </w:p>
    <w:p w14:paraId="51332614" w14:textId="546A0B84" w:rsidR="004E20BF" w:rsidRPr="004E20BF" w:rsidRDefault="004E20BF" w:rsidP="004E20BF"/>
    <w:p w14:paraId="274293DD" w14:textId="3E921E7E" w:rsidR="004E20BF" w:rsidRPr="004E20BF" w:rsidRDefault="004E20BF" w:rsidP="004E20BF"/>
    <w:p w14:paraId="712B0548" w14:textId="61A441EE" w:rsidR="004E20BF" w:rsidRPr="004E20BF" w:rsidRDefault="004E20BF" w:rsidP="004E20BF"/>
    <w:p w14:paraId="51897D4F" w14:textId="210596EE" w:rsidR="004E20BF" w:rsidRPr="004E20BF" w:rsidRDefault="004E20BF" w:rsidP="004E20BF"/>
    <w:p w14:paraId="66DA3047" w14:textId="28D42C9D" w:rsidR="004E20BF" w:rsidRPr="004E20BF" w:rsidRDefault="004E20BF" w:rsidP="004E20BF"/>
    <w:p w14:paraId="174B8265" w14:textId="77777777" w:rsidR="004E20BF" w:rsidRDefault="004E20BF" w:rsidP="004E20BF"/>
    <w:p w14:paraId="1FA1177D" w14:textId="7D8FBA70" w:rsidR="004E20BF" w:rsidRDefault="004E20BF" w:rsidP="004E20BF"/>
    <w:p w14:paraId="1185800A" w14:textId="6FBF2D73" w:rsidR="004E20BF" w:rsidRDefault="004E20BF" w:rsidP="004E20BF">
      <w:r>
        <w:rPr>
          <w:rFonts w:ascii="Times New Roman" w:hAnsi="Times New Roman" w:cs="Times New Roman"/>
          <w:noProof/>
        </w:rPr>
        <w:drawing>
          <wp:anchor distT="0" distB="0" distL="114300" distR="114300" simplePos="0" relativeHeight="251688960" behindDoc="0" locked="0" layoutInCell="1" allowOverlap="1" wp14:anchorId="46018A1B" wp14:editId="2BCB43DA">
            <wp:simplePos x="0" y="0"/>
            <wp:positionH relativeFrom="page">
              <wp:align>center</wp:align>
            </wp:positionH>
            <wp:positionV relativeFrom="paragraph">
              <wp:posOffset>31659</wp:posOffset>
            </wp:positionV>
            <wp:extent cx="3901440" cy="2952115"/>
            <wp:effectExtent l="0" t="0" r="3810" b="635"/>
            <wp:wrapThrough wrapText="bothSides">
              <wp:wrapPolygon edited="0">
                <wp:start x="0" y="0"/>
                <wp:lineTo x="0" y="21465"/>
                <wp:lineTo x="21516" y="21465"/>
                <wp:lineTo x="21516" y="0"/>
                <wp:lineTo x="0" y="0"/>
              </wp:wrapPolygon>
            </wp:wrapThrough>
            <wp:docPr id="63298632" name="Picture 4" descr="A room with many computer monitors and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98632" name="Picture 4" descr="A room with many computer monitors and electronics"/>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01440" cy="2952115"/>
                    </a:xfrm>
                    <a:prstGeom prst="rect">
                      <a:avLst/>
                    </a:prstGeom>
                  </pic:spPr>
                </pic:pic>
              </a:graphicData>
            </a:graphic>
            <wp14:sizeRelH relativeFrom="margin">
              <wp14:pctWidth>0</wp14:pctWidth>
            </wp14:sizeRelH>
            <wp14:sizeRelV relativeFrom="margin">
              <wp14:pctHeight>0</wp14:pctHeight>
            </wp14:sizeRelV>
          </wp:anchor>
        </w:drawing>
      </w:r>
    </w:p>
    <w:p w14:paraId="5B84C8B3" w14:textId="1CBB7350" w:rsidR="004E20BF" w:rsidRDefault="004E20BF" w:rsidP="004E20BF"/>
    <w:p w14:paraId="7997FCD5" w14:textId="77777777" w:rsidR="004E20BF" w:rsidRDefault="004E20BF" w:rsidP="004E20BF"/>
    <w:p w14:paraId="53D1C23E" w14:textId="77777777" w:rsidR="004E20BF" w:rsidRDefault="004E20BF" w:rsidP="004E20BF"/>
    <w:p w14:paraId="24BF8F17" w14:textId="76D85BC1" w:rsidR="004E20BF" w:rsidRDefault="004E20BF" w:rsidP="004E20BF"/>
    <w:p w14:paraId="4F627F74" w14:textId="65368928" w:rsidR="004E20BF" w:rsidRDefault="004E20BF" w:rsidP="004E20BF"/>
    <w:p w14:paraId="3F50719F" w14:textId="767FDEE7" w:rsidR="004E20BF" w:rsidRDefault="004E20BF" w:rsidP="004E20BF"/>
    <w:p w14:paraId="53780392" w14:textId="5633DEB7" w:rsidR="004E20BF" w:rsidRDefault="004E20BF" w:rsidP="004E20BF"/>
    <w:p w14:paraId="00CAC00A" w14:textId="77777777" w:rsidR="004E20BF" w:rsidRDefault="004E20BF" w:rsidP="004E20BF"/>
    <w:p w14:paraId="1C0F5014" w14:textId="71E0D068" w:rsidR="004E20BF" w:rsidRDefault="004E20BF" w:rsidP="004E20BF"/>
    <w:p w14:paraId="4AAF4113" w14:textId="785EBE0E" w:rsidR="004E20BF" w:rsidRDefault="004E20BF" w:rsidP="004E20BF"/>
    <w:p w14:paraId="49C33EFD" w14:textId="06A8910F" w:rsidR="004E20BF" w:rsidRDefault="004E20BF" w:rsidP="004E20BF">
      <w:r>
        <w:rPr>
          <w:noProof/>
        </w:rPr>
        <mc:AlternateContent>
          <mc:Choice Requires="wps">
            <w:drawing>
              <wp:anchor distT="0" distB="0" distL="114300" distR="114300" simplePos="0" relativeHeight="251689984" behindDoc="0" locked="0" layoutInCell="1" allowOverlap="1" wp14:anchorId="04B14236" wp14:editId="0BD1924B">
                <wp:simplePos x="0" y="0"/>
                <wp:positionH relativeFrom="margin">
                  <wp:align>center</wp:align>
                </wp:positionH>
                <wp:positionV relativeFrom="paragraph">
                  <wp:posOffset>136072</wp:posOffset>
                </wp:positionV>
                <wp:extent cx="3901440" cy="485140"/>
                <wp:effectExtent l="0" t="0" r="3810" b="0"/>
                <wp:wrapThrough wrapText="bothSides">
                  <wp:wrapPolygon edited="0">
                    <wp:start x="0" y="0"/>
                    <wp:lineTo x="0" y="20356"/>
                    <wp:lineTo x="21516" y="20356"/>
                    <wp:lineTo x="21516" y="0"/>
                    <wp:lineTo x="0" y="0"/>
                  </wp:wrapPolygon>
                </wp:wrapThrough>
                <wp:docPr id="291655577" name="Text Box 1"/>
                <wp:cNvGraphicFramePr/>
                <a:graphic xmlns:a="http://schemas.openxmlformats.org/drawingml/2006/main">
                  <a:graphicData uri="http://schemas.microsoft.com/office/word/2010/wordprocessingShape">
                    <wps:wsp>
                      <wps:cNvSpPr txBox="1"/>
                      <wps:spPr>
                        <a:xfrm>
                          <a:off x="0" y="0"/>
                          <a:ext cx="3901440" cy="485140"/>
                        </a:xfrm>
                        <a:prstGeom prst="rect">
                          <a:avLst/>
                        </a:prstGeom>
                        <a:solidFill>
                          <a:prstClr val="white"/>
                        </a:solidFill>
                        <a:ln>
                          <a:noFill/>
                        </a:ln>
                      </wps:spPr>
                      <wps:txbx>
                        <w:txbxContent>
                          <w:p w14:paraId="6D502D25" w14:textId="2C496EA5" w:rsidR="004E20BF" w:rsidRPr="00B2522E" w:rsidRDefault="004E20BF" w:rsidP="004E20BF">
                            <w:pPr>
                              <w:pStyle w:val="Caption"/>
                              <w:rPr>
                                <w:noProof/>
                                <w:color w:val="000000" w:themeColor="text1"/>
                                <w:sz w:val="22"/>
                                <w:szCs w:val="22"/>
                              </w:rPr>
                            </w:pPr>
                            <w:bookmarkStart w:id="64" w:name="_Toc160653724"/>
                            <w:r>
                              <w:t xml:space="preserve">Figure </w:t>
                            </w:r>
                            <w:r>
                              <w:fldChar w:fldCharType="begin"/>
                            </w:r>
                            <w:r>
                              <w:instrText xml:space="preserve"> SEQ Figure \* ARABIC </w:instrText>
                            </w:r>
                            <w:r>
                              <w:fldChar w:fldCharType="separate"/>
                            </w:r>
                            <w:r w:rsidR="00973BE2">
                              <w:rPr>
                                <w:noProof/>
                              </w:rPr>
                              <w:t>16</w:t>
                            </w:r>
                            <w:r>
                              <w:fldChar w:fldCharType="end"/>
                            </w:r>
                            <w:r>
                              <w:t xml:space="preserve"> : </w:t>
                            </w:r>
                            <w:r w:rsidR="006D66E8">
                              <w:t>W</w:t>
                            </w:r>
                            <w:r>
                              <w:t xml:space="preserve">orking </w:t>
                            </w:r>
                            <w:r w:rsidR="006D66E8">
                              <w:t>P</w:t>
                            </w:r>
                            <w:r>
                              <w:t>lace 2.</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B14236" id="_x0000_s1041" type="#_x0000_t202" style="position:absolute;margin-left:0;margin-top:10.7pt;width:307.2pt;height:38.2pt;z-index:2516899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" stroked="f">
                <v:textbox inset="0,0,0,0">
                  <w:txbxContent>
                    <w:p w14:paraId="6D502D25" w14:textId="2C496EA5" w:rsidR="004E20BF" w:rsidRPr="00B2522E" w:rsidRDefault="004E20BF" w:rsidP="004E20BF">
                      <w:pPr>
                        <w:pStyle w:val="Caption"/>
                        <w:rPr>
                          <w:noProof/>
                          <w:color w:val="000000" w:themeColor="text1"/>
                          <w:sz w:val="22"/>
                          <w:szCs w:val="22"/>
                        </w:rPr>
                      </w:pPr>
                      <w:bookmarkStart w:id="65" w:name="_Toc160653724"/>
                      <w:r>
                        <w:t xml:space="preserve">Figure </w:t>
                      </w:r>
                      <w:r>
                        <w:fldChar w:fldCharType="begin"/>
                      </w:r>
                      <w:r>
                        <w:instrText xml:space="preserve"> SEQ Figure \* ARABIC </w:instrText>
                      </w:r>
                      <w:r>
                        <w:fldChar w:fldCharType="separate"/>
                      </w:r>
                      <w:r w:rsidR="00973BE2">
                        <w:rPr>
                          <w:noProof/>
                        </w:rPr>
                        <w:t>16</w:t>
                      </w:r>
                      <w:r>
                        <w:fldChar w:fldCharType="end"/>
                      </w:r>
                      <w:r>
                        <w:t xml:space="preserve"> : </w:t>
                      </w:r>
                      <w:r w:rsidR="006D66E8">
                        <w:t>W</w:t>
                      </w:r>
                      <w:r>
                        <w:t xml:space="preserve">orking </w:t>
                      </w:r>
                      <w:r w:rsidR="006D66E8">
                        <w:t>P</w:t>
                      </w:r>
                      <w:r>
                        <w:t>lace 2.</w:t>
                      </w:r>
                      <w:bookmarkEnd w:id="65"/>
                    </w:p>
                  </w:txbxContent>
                </v:textbox>
                <w10:wrap type="through" anchorx="margin"/>
              </v:shape>
            </w:pict>
          </mc:Fallback>
        </mc:AlternateContent>
      </w:r>
    </w:p>
    <w:p w14:paraId="56FA1848" w14:textId="2F81F322" w:rsidR="004E20BF" w:rsidRDefault="004E20BF" w:rsidP="004E20BF"/>
    <w:p w14:paraId="4E3AB2D7" w14:textId="58982518" w:rsidR="004E20BF" w:rsidRDefault="004E20BF" w:rsidP="004E20BF"/>
    <w:p w14:paraId="38D598C3" w14:textId="5FD3E97A" w:rsidR="004E20BF" w:rsidRDefault="004E20BF" w:rsidP="004E20BF">
      <w:r>
        <w:rPr>
          <w:rFonts w:ascii="Times New Roman" w:hAnsi="Times New Roman" w:cs="Times New Roman"/>
          <w:noProof/>
        </w:rPr>
        <w:drawing>
          <wp:anchor distT="0" distB="0" distL="114300" distR="114300" simplePos="0" relativeHeight="251662336" behindDoc="0" locked="0" layoutInCell="1" allowOverlap="1" wp14:anchorId="7F878091" wp14:editId="6A7F2C16">
            <wp:simplePos x="0" y="0"/>
            <wp:positionH relativeFrom="margin">
              <wp:align>center</wp:align>
            </wp:positionH>
            <wp:positionV relativeFrom="paragraph">
              <wp:posOffset>513715</wp:posOffset>
            </wp:positionV>
            <wp:extent cx="4008120" cy="3160395"/>
            <wp:effectExtent l="0" t="0" r="0" b="1905"/>
            <wp:wrapThrough wrapText="bothSides">
              <wp:wrapPolygon edited="0">
                <wp:start x="0" y="0"/>
                <wp:lineTo x="0" y="21483"/>
                <wp:lineTo x="21456" y="21483"/>
                <wp:lineTo x="21456" y="0"/>
                <wp:lineTo x="0" y="0"/>
              </wp:wrapPolygon>
            </wp:wrapThrough>
            <wp:docPr id="867161877" name="Picture 5" descr="A person wearing headphones and looking at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161877" name="Picture 5" descr="A person wearing headphones and looking at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08120" cy="316039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2032" behindDoc="0" locked="0" layoutInCell="1" allowOverlap="1" wp14:anchorId="72CA8D35" wp14:editId="0F3DB35F">
                <wp:simplePos x="0" y="0"/>
                <wp:positionH relativeFrom="page">
                  <wp:align>center</wp:align>
                </wp:positionH>
                <wp:positionV relativeFrom="paragraph">
                  <wp:posOffset>4179661</wp:posOffset>
                </wp:positionV>
                <wp:extent cx="4008120" cy="635"/>
                <wp:effectExtent l="0" t="0" r="0" b="2540"/>
                <wp:wrapThrough wrapText="bothSides">
                  <wp:wrapPolygon edited="0">
                    <wp:start x="0" y="0"/>
                    <wp:lineTo x="0" y="20420"/>
                    <wp:lineTo x="21456" y="20420"/>
                    <wp:lineTo x="21456" y="0"/>
                    <wp:lineTo x="0" y="0"/>
                  </wp:wrapPolygon>
                </wp:wrapThrough>
                <wp:docPr id="1830392834" name="Text Box 1"/>
                <wp:cNvGraphicFramePr/>
                <a:graphic xmlns:a="http://schemas.openxmlformats.org/drawingml/2006/main">
                  <a:graphicData uri="http://schemas.microsoft.com/office/word/2010/wordprocessingShape">
                    <wps:wsp>
                      <wps:cNvSpPr txBox="1"/>
                      <wps:spPr>
                        <a:xfrm>
                          <a:off x="0" y="0"/>
                          <a:ext cx="4008120" cy="635"/>
                        </a:xfrm>
                        <a:prstGeom prst="rect">
                          <a:avLst/>
                        </a:prstGeom>
                        <a:solidFill>
                          <a:prstClr val="white"/>
                        </a:solidFill>
                        <a:ln>
                          <a:noFill/>
                        </a:ln>
                      </wps:spPr>
                      <wps:txbx>
                        <w:txbxContent>
                          <w:p w14:paraId="2EC3ECBA" w14:textId="3301A2BD" w:rsidR="004E20BF" w:rsidRPr="004167EC" w:rsidRDefault="004E20BF" w:rsidP="004E20BF">
                            <w:pPr>
                              <w:pStyle w:val="Caption"/>
                              <w:rPr>
                                <w:noProof/>
                                <w:color w:val="000000" w:themeColor="text1"/>
                                <w:sz w:val="22"/>
                                <w:szCs w:val="22"/>
                              </w:rPr>
                            </w:pPr>
                            <w:bookmarkStart w:id="66" w:name="_Toc160653725"/>
                            <w:r>
                              <w:t xml:space="preserve">Figure </w:t>
                            </w:r>
                            <w:r>
                              <w:fldChar w:fldCharType="begin"/>
                            </w:r>
                            <w:r>
                              <w:instrText xml:space="preserve"> SEQ Figure \* ARABIC </w:instrText>
                            </w:r>
                            <w:r>
                              <w:fldChar w:fldCharType="separate"/>
                            </w:r>
                            <w:r w:rsidR="00973BE2">
                              <w:rPr>
                                <w:noProof/>
                              </w:rPr>
                              <w:t>17</w:t>
                            </w:r>
                            <w:r>
                              <w:fldChar w:fldCharType="end"/>
                            </w:r>
                            <w:r>
                              <w:t xml:space="preserve"> : </w:t>
                            </w:r>
                            <w:r w:rsidR="006D66E8">
                              <w:t>C</w:t>
                            </w:r>
                            <w:r>
                              <w:t xml:space="preserve">ustomer </w:t>
                            </w:r>
                            <w:r w:rsidR="006D66E8">
                              <w:t>I</w:t>
                            </w:r>
                            <w:r>
                              <w:t>nteraction.</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CA8D35" id="_x0000_s1042" type="#_x0000_t202" style="position:absolute;margin-left:0;margin-top:329.1pt;width:315.6pt;height:.05pt;z-index:25169203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" stroked="f">
                <v:textbox style="mso-fit-shape-to-text:t" inset="0,0,0,0">
                  <w:txbxContent>
                    <w:p w14:paraId="2EC3ECBA" w14:textId="3301A2BD" w:rsidR="004E20BF" w:rsidRPr="004167EC" w:rsidRDefault="004E20BF" w:rsidP="004E20BF">
                      <w:pPr>
                        <w:pStyle w:val="Caption"/>
                        <w:rPr>
                          <w:noProof/>
                          <w:color w:val="000000" w:themeColor="text1"/>
                          <w:sz w:val="22"/>
                          <w:szCs w:val="22"/>
                        </w:rPr>
                      </w:pPr>
                      <w:bookmarkStart w:id="67" w:name="_Toc160653725"/>
                      <w:r>
                        <w:t xml:space="preserve">Figure </w:t>
                      </w:r>
                      <w:r>
                        <w:fldChar w:fldCharType="begin"/>
                      </w:r>
                      <w:r>
                        <w:instrText xml:space="preserve"> SEQ Figure \* ARABIC </w:instrText>
                      </w:r>
                      <w:r>
                        <w:fldChar w:fldCharType="separate"/>
                      </w:r>
                      <w:r w:rsidR="00973BE2">
                        <w:rPr>
                          <w:noProof/>
                        </w:rPr>
                        <w:t>17</w:t>
                      </w:r>
                      <w:r>
                        <w:fldChar w:fldCharType="end"/>
                      </w:r>
                      <w:r>
                        <w:t xml:space="preserve"> : </w:t>
                      </w:r>
                      <w:r w:rsidR="006D66E8">
                        <w:t>C</w:t>
                      </w:r>
                      <w:r>
                        <w:t xml:space="preserve">ustomer </w:t>
                      </w:r>
                      <w:r w:rsidR="006D66E8">
                        <w:t>I</w:t>
                      </w:r>
                      <w:r>
                        <w:t>nteraction.</w:t>
                      </w:r>
                      <w:bookmarkEnd w:id="67"/>
                    </w:p>
                  </w:txbxContent>
                </v:textbox>
                <w10:wrap type="through" anchorx="page"/>
              </v:shape>
            </w:pict>
          </mc:Fallback>
        </mc:AlternateContent>
      </w:r>
    </w:p>
    <w:p w14:paraId="2CB3A67C" w14:textId="77777777" w:rsidR="00D92729" w:rsidRPr="00D92729" w:rsidRDefault="00D92729" w:rsidP="00D92729"/>
    <w:p w14:paraId="33AEABF7" w14:textId="77777777" w:rsidR="00D92729" w:rsidRPr="00D92729" w:rsidRDefault="00D92729" w:rsidP="00D92729"/>
    <w:p w14:paraId="01518BA1" w14:textId="77777777" w:rsidR="00D92729" w:rsidRPr="00D92729" w:rsidRDefault="00D92729" w:rsidP="00D92729"/>
    <w:p w14:paraId="62AEA6B3" w14:textId="77777777" w:rsidR="00D92729" w:rsidRPr="00D92729" w:rsidRDefault="00D92729" w:rsidP="00D92729"/>
    <w:p w14:paraId="263BE544" w14:textId="77777777" w:rsidR="00D92729" w:rsidRPr="00D92729" w:rsidRDefault="00D92729" w:rsidP="00D92729"/>
    <w:p w14:paraId="7350F4FB" w14:textId="77777777" w:rsidR="00D92729" w:rsidRPr="00D92729" w:rsidRDefault="00D92729" w:rsidP="00D92729"/>
    <w:p w14:paraId="5721EB82" w14:textId="77777777" w:rsidR="00D92729" w:rsidRPr="00D92729" w:rsidRDefault="00D92729" w:rsidP="00D92729"/>
    <w:p w14:paraId="0DD44799" w14:textId="77777777" w:rsidR="00D92729" w:rsidRPr="00D92729" w:rsidRDefault="00D92729" w:rsidP="00D92729"/>
    <w:p w14:paraId="4F08A118" w14:textId="77777777" w:rsidR="00D92729" w:rsidRPr="00D92729" w:rsidRDefault="00D92729" w:rsidP="00D92729"/>
    <w:p w14:paraId="6CA832BF" w14:textId="77777777" w:rsidR="00D92729" w:rsidRPr="00D92729" w:rsidRDefault="00D92729" w:rsidP="00D92729"/>
    <w:p w14:paraId="72625130" w14:textId="77777777" w:rsidR="00D92729" w:rsidRPr="00D92729" w:rsidRDefault="00D92729" w:rsidP="00D92729"/>
    <w:p w14:paraId="432A7DA3" w14:textId="77777777" w:rsidR="00D92729" w:rsidRDefault="00D92729" w:rsidP="00D92729"/>
    <w:p w14:paraId="70EF6B39" w14:textId="77777777" w:rsidR="004079D9" w:rsidRDefault="004079D9" w:rsidP="00D92729"/>
    <w:p w14:paraId="660EB1AF" w14:textId="2E63CE5A" w:rsidR="004079D9" w:rsidRDefault="004079D9" w:rsidP="00D92729"/>
    <w:p w14:paraId="5264457E" w14:textId="77F876AE" w:rsidR="004079D9" w:rsidRDefault="004079D9" w:rsidP="00D92729">
      <w:r>
        <w:rPr>
          <w:noProof/>
        </w:rPr>
        <w:lastRenderedPageBreak/>
        <mc:AlternateContent>
          <mc:Choice Requires="wps">
            <w:drawing>
              <wp:anchor distT="0" distB="0" distL="114300" distR="114300" simplePos="0" relativeHeight="251754496" behindDoc="0" locked="0" layoutInCell="1" allowOverlap="1" wp14:anchorId="11EDEFC5" wp14:editId="4371DA52">
                <wp:simplePos x="0" y="0"/>
                <wp:positionH relativeFrom="column">
                  <wp:posOffset>530225</wp:posOffset>
                </wp:positionH>
                <wp:positionV relativeFrom="paragraph">
                  <wp:posOffset>3815080</wp:posOffset>
                </wp:positionV>
                <wp:extent cx="4892040" cy="635"/>
                <wp:effectExtent l="0" t="0" r="0" b="0"/>
                <wp:wrapThrough wrapText="bothSides">
                  <wp:wrapPolygon edited="0">
                    <wp:start x="0" y="0"/>
                    <wp:lineTo x="0" y="21600"/>
                    <wp:lineTo x="21600" y="21600"/>
                    <wp:lineTo x="21600" y="0"/>
                  </wp:wrapPolygon>
                </wp:wrapThrough>
                <wp:docPr id="1557345478" name="Text Box 1"/>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1242D545" w14:textId="3F010CA7" w:rsidR="004079D9" w:rsidRPr="00596334" w:rsidRDefault="004079D9" w:rsidP="004079D9">
                            <w:pPr>
                              <w:pStyle w:val="Caption"/>
                              <w:rPr>
                                <w:noProof/>
                                <w:color w:val="000000" w:themeColor="text1"/>
                                <w:sz w:val="22"/>
                                <w:szCs w:val="22"/>
                              </w:rPr>
                            </w:pPr>
                            <w:bookmarkStart w:id="68" w:name="_Toc160653726"/>
                            <w:r>
                              <w:t xml:space="preserve">Figure </w:t>
                            </w:r>
                            <w:r>
                              <w:fldChar w:fldCharType="begin"/>
                            </w:r>
                            <w:r>
                              <w:instrText xml:space="preserve"> SEQ Figure \* ARABIC </w:instrText>
                            </w:r>
                            <w:r>
                              <w:fldChar w:fldCharType="separate"/>
                            </w:r>
                            <w:r w:rsidR="00973BE2">
                              <w:rPr>
                                <w:noProof/>
                              </w:rPr>
                              <w:t>18</w:t>
                            </w:r>
                            <w:r>
                              <w:fldChar w:fldCharType="end"/>
                            </w:r>
                            <w:r>
                              <w:t xml:space="preserve">: </w:t>
                            </w:r>
                            <w:r>
                              <w:t xml:space="preserve">Ambalangoda </w:t>
                            </w:r>
                            <w:r w:rsidR="006D66E8">
                              <w:t>B</w:t>
                            </w:r>
                            <w:r>
                              <w:t>ranch.</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EDEFC5" id="_x0000_s1043" type="#_x0000_t202" style="position:absolute;margin-left:41.75pt;margin-top:300.4pt;width:385.2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" stroked="f">
                <v:textbox style="mso-fit-shape-to-text:t" inset="0,0,0,0">
                  <w:txbxContent>
                    <w:p w14:paraId="1242D545" w14:textId="3F010CA7" w:rsidR="004079D9" w:rsidRPr="00596334" w:rsidRDefault="004079D9" w:rsidP="004079D9">
                      <w:pPr>
                        <w:pStyle w:val="Caption"/>
                        <w:rPr>
                          <w:noProof/>
                          <w:color w:val="000000" w:themeColor="text1"/>
                          <w:sz w:val="22"/>
                          <w:szCs w:val="22"/>
                        </w:rPr>
                      </w:pPr>
                      <w:bookmarkStart w:id="69" w:name="_Toc160653726"/>
                      <w:r>
                        <w:t xml:space="preserve">Figure </w:t>
                      </w:r>
                      <w:r>
                        <w:fldChar w:fldCharType="begin"/>
                      </w:r>
                      <w:r>
                        <w:instrText xml:space="preserve"> SEQ Figure \* ARABIC </w:instrText>
                      </w:r>
                      <w:r>
                        <w:fldChar w:fldCharType="separate"/>
                      </w:r>
                      <w:r w:rsidR="00973BE2">
                        <w:rPr>
                          <w:noProof/>
                        </w:rPr>
                        <w:t>18</w:t>
                      </w:r>
                      <w:r>
                        <w:fldChar w:fldCharType="end"/>
                      </w:r>
                      <w:r>
                        <w:t xml:space="preserve">: </w:t>
                      </w:r>
                      <w:r>
                        <w:t xml:space="preserve">Ambalangoda </w:t>
                      </w:r>
                      <w:r w:rsidR="006D66E8">
                        <w:t>B</w:t>
                      </w:r>
                      <w:r>
                        <w:t>ranch.</w:t>
                      </w:r>
                      <w:bookmarkEnd w:id="69"/>
                    </w:p>
                  </w:txbxContent>
                </v:textbox>
                <w10:wrap type="through"/>
              </v:shape>
            </w:pict>
          </mc:Fallback>
        </mc:AlternateContent>
      </w:r>
      <w:r>
        <w:rPr>
          <w:noProof/>
        </w:rPr>
        <w:drawing>
          <wp:anchor distT="0" distB="0" distL="114300" distR="114300" simplePos="0" relativeHeight="251752448" behindDoc="0" locked="0" layoutInCell="1" allowOverlap="1" wp14:anchorId="143C00D7" wp14:editId="199831A6">
            <wp:simplePos x="0" y="0"/>
            <wp:positionH relativeFrom="margin">
              <wp:posOffset>530352</wp:posOffset>
            </wp:positionH>
            <wp:positionV relativeFrom="paragraph">
              <wp:posOffset>88900</wp:posOffset>
            </wp:positionV>
            <wp:extent cx="4892040" cy="3669030"/>
            <wp:effectExtent l="0" t="0" r="3810" b="7620"/>
            <wp:wrapThrough wrapText="bothSides">
              <wp:wrapPolygon edited="0">
                <wp:start x="0" y="0"/>
                <wp:lineTo x="0" y="21533"/>
                <wp:lineTo x="21533" y="21533"/>
                <wp:lineTo x="21533" y="0"/>
                <wp:lineTo x="0" y="0"/>
              </wp:wrapPolygon>
            </wp:wrapThrough>
            <wp:docPr id="15427370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737056" name="Picture 1542737056"/>
                    <pic:cNvPicPr/>
                  </pic:nvPicPr>
                  <pic:blipFill>
                    <a:blip r:embed="rId27">
                      <a:extLst>
                        <a:ext uri="{28A0092B-C50C-407E-A947-70E740481C1C}">
                          <a14:useLocalDpi xmlns:a14="http://schemas.microsoft.com/office/drawing/2010/main" val="0"/>
                        </a:ext>
                      </a:extLst>
                    </a:blip>
                    <a:stretch>
                      <a:fillRect/>
                    </a:stretch>
                  </pic:blipFill>
                  <pic:spPr>
                    <a:xfrm>
                      <a:off x="0" y="0"/>
                      <a:ext cx="4892040" cy="3669030"/>
                    </a:xfrm>
                    <a:prstGeom prst="rect">
                      <a:avLst/>
                    </a:prstGeom>
                  </pic:spPr>
                </pic:pic>
              </a:graphicData>
            </a:graphic>
            <wp14:sizeRelH relativeFrom="margin">
              <wp14:pctWidth>0</wp14:pctWidth>
            </wp14:sizeRelH>
            <wp14:sizeRelV relativeFrom="margin">
              <wp14:pctHeight>0</wp14:pctHeight>
            </wp14:sizeRelV>
          </wp:anchor>
        </w:drawing>
      </w:r>
    </w:p>
    <w:p w14:paraId="5F4C06DE" w14:textId="77777777" w:rsidR="004079D9" w:rsidRDefault="004079D9" w:rsidP="00D92729"/>
    <w:p w14:paraId="434D483C" w14:textId="77777777" w:rsidR="004079D9" w:rsidRDefault="004079D9" w:rsidP="00D92729"/>
    <w:p w14:paraId="4C1F0C8C" w14:textId="77777777" w:rsidR="004079D9" w:rsidRDefault="004079D9" w:rsidP="00D92729"/>
    <w:p w14:paraId="209BEF66" w14:textId="77777777" w:rsidR="004079D9" w:rsidRDefault="004079D9" w:rsidP="00D92729"/>
    <w:p w14:paraId="29F0DF69" w14:textId="77777777" w:rsidR="004079D9" w:rsidRDefault="004079D9" w:rsidP="00D92729"/>
    <w:p w14:paraId="55B435E2" w14:textId="77777777" w:rsidR="004079D9" w:rsidRDefault="004079D9" w:rsidP="00D92729"/>
    <w:p w14:paraId="4C031AF0" w14:textId="77777777" w:rsidR="004079D9" w:rsidRDefault="004079D9" w:rsidP="00D92729"/>
    <w:p w14:paraId="18350372" w14:textId="77777777" w:rsidR="004079D9" w:rsidRDefault="004079D9" w:rsidP="00D92729"/>
    <w:p w14:paraId="41678C6F" w14:textId="77777777" w:rsidR="004079D9" w:rsidRDefault="004079D9" w:rsidP="00D92729"/>
    <w:p w14:paraId="144D66C8" w14:textId="77777777" w:rsidR="004079D9" w:rsidRDefault="004079D9" w:rsidP="00D92729"/>
    <w:p w14:paraId="7D19886F" w14:textId="77777777" w:rsidR="004079D9" w:rsidRDefault="004079D9" w:rsidP="00D92729"/>
    <w:p w14:paraId="67251A9D" w14:textId="77777777" w:rsidR="004079D9" w:rsidRDefault="004079D9" w:rsidP="00D92729"/>
    <w:p w14:paraId="265731C3" w14:textId="77777777" w:rsidR="004079D9" w:rsidRDefault="004079D9" w:rsidP="00D92729"/>
    <w:p w14:paraId="3CD874C2" w14:textId="77777777" w:rsidR="004079D9" w:rsidRDefault="004079D9" w:rsidP="00D92729"/>
    <w:p w14:paraId="5379B382" w14:textId="77777777" w:rsidR="004079D9" w:rsidRDefault="004079D9" w:rsidP="00D92729"/>
    <w:p w14:paraId="354E70C2" w14:textId="696B5525" w:rsidR="004079D9" w:rsidRDefault="004079D9" w:rsidP="00D92729">
      <w:r>
        <w:rPr>
          <w:noProof/>
        </w:rPr>
        <mc:AlternateContent>
          <mc:Choice Requires="wps">
            <w:drawing>
              <wp:anchor distT="0" distB="0" distL="114300" distR="114300" simplePos="0" relativeHeight="251757568" behindDoc="0" locked="0" layoutInCell="1" allowOverlap="1" wp14:anchorId="55AE6560" wp14:editId="1D9FC99D">
                <wp:simplePos x="0" y="0"/>
                <wp:positionH relativeFrom="column">
                  <wp:posOffset>54610</wp:posOffset>
                </wp:positionH>
                <wp:positionV relativeFrom="paragraph">
                  <wp:posOffset>3750310</wp:posOffset>
                </wp:positionV>
                <wp:extent cx="6050915" cy="635"/>
                <wp:effectExtent l="0" t="0" r="0" b="0"/>
                <wp:wrapThrough wrapText="bothSides">
                  <wp:wrapPolygon edited="0">
                    <wp:start x="0" y="0"/>
                    <wp:lineTo x="0" y="21600"/>
                    <wp:lineTo x="21600" y="21600"/>
                    <wp:lineTo x="21600" y="0"/>
                  </wp:wrapPolygon>
                </wp:wrapThrough>
                <wp:docPr id="520785344" name="Text Box 1"/>
                <wp:cNvGraphicFramePr/>
                <a:graphic xmlns:a="http://schemas.openxmlformats.org/drawingml/2006/main">
                  <a:graphicData uri="http://schemas.microsoft.com/office/word/2010/wordprocessingShape">
                    <wps:wsp>
                      <wps:cNvSpPr txBox="1"/>
                      <wps:spPr>
                        <a:xfrm>
                          <a:off x="0" y="0"/>
                          <a:ext cx="6050915" cy="635"/>
                        </a:xfrm>
                        <a:prstGeom prst="rect">
                          <a:avLst/>
                        </a:prstGeom>
                        <a:solidFill>
                          <a:prstClr val="white"/>
                        </a:solidFill>
                        <a:ln>
                          <a:noFill/>
                        </a:ln>
                      </wps:spPr>
                      <wps:txbx>
                        <w:txbxContent>
                          <w:p w14:paraId="0A8F3DE0" w14:textId="336F25E7" w:rsidR="004079D9" w:rsidRPr="00EF56D2" w:rsidRDefault="004079D9" w:rsidP="004079D9">
                            <w:pPr>
                              <w:pStyle w:val="Caption"/>
                              <w:rPr>
                                <w:noProof/>
                                <w:color w:val="000000" w:themeColor="text1"/>
                                <w:sz w:val="22"/>
                                <w:szCs w:val="22"/>
                              </w:rPr>
                            </w:pPr>
                            <w:bookmarkStart w:id="70" w:name="_Toc160653727"/>
                            <w:r>
                              <w:t xml:space="preserve">Figure </w:t>
                            </w:r>
                            <w:r>
                              <w:fldChar w:fldCharType="begin"/>
                            </w:r>
                            <w:r>
                              <w:instrText xml:space="preserve"> SEQ Figure \* ARABIC </w:instrText>
                            </w:r>
                            <w:r>
                              <w:fldChar w:fldCharType="separate"/>
                            </w:r>
                            <w:r w:rsidR="00973BE2">
                              <w:rPr>
                                <w:noProof/>
                              </w:rPr>
                              <w:t>19</w:t>
                            </w:r>
                            <w:r>
                              <w:fldChar w:fldCharType="end"/>
                            </w:r>
                            <w:r>
                              <w:t xml:space="preserve">: Ampara </w:t>
                            </w:r>
                            <w:r w:rsidR="006D66E8">
                              <w:t>B</w:t>
                            </w:r>
                            <w:r>
                              <w:t>ranch.</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AE6560" id="_x0000_s1044" type="#_x0000_t202" style="position:absolute;margin-left:4.3pt;margin-top:295.3pt;width:476.45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" stroked="f">
                <v:textbox style="mso-fit-shape-to-text:t" inset="0,0,0,0">
                  <w:txbxContent>
                    <w:p w14:paraId="0A8F3DE0" w14:textId="336F25E7" w:rsidR="004079D9" w:rsidRPr="00EF56D2" w:rsidRDefault="004079D9" w:rsidP="004079D9">
                      <w:pPr>
                        <w:pStyle w:val="Caption"/>
                        <w:rPr>
                          <w:noProof/>
                          <w:color w:val="000000" w:themeColor="text1"/>
                          <w:sz w:val="22"/>
                          <w:szCs w:val="22"/>
                        </w:rPr>
                      </w:pPr>
                      <w:bookmarkStart w:id="71" w:name="_Toc160653727"/>
                      <w:r>
                        <w:t xml:space="preserve">Figure </w:t>
                      </w:r>
                      <w:r>
                        <w:fldChar w:fldCharType="begin"/>
                      </w:r>
                      <w:r>
                        <w:instrText xml:space="preserve"> SEQ Figure \* ARABIC </w:instrText>
                      </w:r>
                      <w:r>
                        <w:fldChar w:fldCharType="separate"/>
                      </w:r>
                      <w:r w:rsidR="00973BE2">
                        <w:rPr>
                          <w:noProof/>
                        </w:rPr>
                        <w:t>19</w:t>
                      </w:r>
                      <w:r>
                        <w:fldChar w:fldCharType="end"/>
                      </w:r>
                      <w:r>
                        <w:t xml:space="preserve">: Ampara </w:t>
                      </w:r>
                      <w:r w:rsidR="006D66E8">
                        <w:t>B</w:t>
                      </w:r>
                      <w:r>
                        <w:t>ranch.</w:t>
                      </w:r>
                      <w:bookmarkEnd w:id="71"/>
                    </w:p>
                  </w:txbxContent>
                </v:textbox>
                <w10:wrap type="through"/>
              </v:shape>
            </w:pict>
          </mc:Fallback>
        </mc:AlternateContent>
      </w:r>
      <w:r>
        <w:rPr>
          <w:noProof/>
        </w:rPr>
        <w:drawing>
          <wp:anchor distT="0" distB="0" distL="114300" distR="114300" simplePos="0" relativeHeight="251755520" behindDoc="0" locked="0" layoutInCell="1" allowOverlap="1" wp14:anchorId="5A19EBEE" wp14:editId="40F7A9CF">
            <wp:simplePos x="0" y="0"/>
            <wp:positionH relativeFrom="column">
              <wp:posOffset>54610</wp:posOffset>
            </wp:positionH>
            <wp:positionV relativeFrom="paragraph">
              <wp:posOffset>282575</wp:posOffset>
            </wp:positionV>
            <wp:extent cx="6050915" cy="3410585"/>
            <wp:effectExtent l="0" t="0" r="6985" b="0"/>
            <wp:wrapThrough wrapText="bothSides">
              <wp:wrapPolygon edited="0">
                <wp:start x="0" y="0"/>
                <wp:lineTo x="0" y="21475"/>
                <wp:lineTo x="21557" y="21475"/>
                <wp:lineTo x="21557" y="0"/>
                <wp:lineTo x="0" y="0"/>
              </wp:wrapPolygon>
            </wp:wrapThrough>
            <wp:docPr id="1348794753" name="Picture 5" descr="A sign on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794753" name="Picture 5" descr="A sign on a building&#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050915" cy="3410585"/>
                    </a:xfrm>
                    <a:prstGeom prst="rect">
                      <a:avLst/>
                    </a:prstGeom>
                  </pic:spPr>
                </pic:pic>
              </a:graphicData>
            </a:graphic>
            <wp14:sizeRelH relativeFrom="margin">
              <wp14:pctWidth>0</wp14:pctWidth>
            </wp14:sizeRelH>
            <wp14:sizeRelV relativeFrom="margin">
              <wp14:pctHeight>0</wp14:pctHeight>
            </wp14:sizeRelV>
          </wp:anchor>
        </w:drawing>
      </w:r>
    </w:p>
    <w:p w14:paraId="067C1746" w14:textId="77777777" w:rsidR="004079D9" w:rsidRDefault="004079D9" w:rsidP="00D92729"/>
    <w:p w14:paraId="6C55A637" w14:textId="77777777" w:rsidR="00393243" w:rsidRDefault="00393243" w:rsidP="00D92729"/>
    <w:p w14:paraId="2444642C" w14:textId="4D547BB4" w:rsidR="00D92729" w:rsidRDefault="00D92729" w:rsidP="00A46DF9">
      <w:pPr>
        <w:pStyle w:val="Heading2"/>
        <w:numPr>
          <w:ilvl w:val="0"/>
          <w:numId w:val="0"/>
        </w:numPr>
      </w:pPr>
      <w:bookmarkStart w:id="72" w:name="_Toc160653761"/>
      <w:r>
        <w:lastRenderedPageBreak/>
        <w:t xml:space="preserve">Appendix 3: </w:t>
      </w:r>
      <w:r w:rsidRPr="00D92729">
        <w:t>Software Development Services Request Form</w:t>
      </w:r>
      <w:bookmarkEnd w:id="72"/>
    </w:p>
    <w:p w14:paraId="6341D298" w14:textId="77777777" w:rsidR="00D92729" w:rsidRDefault="00D92729" w:rsidP="00B57FD4">
      <w:pPr>
        <w:pStyle w:val="KDUPara"/>
      </w:pPr>
    </w:p>
    <w:tbl>
      <w:tblPr>
        <w:tblStyle w:val="TableGrid"/>
        <w:tblW w:w="0" w:type="auto"/>
        <w:tblLook w:val="04A0" w:firstRow="1" w:lastRow="0" w:firstColumn="1" w:lastColumn="0" w:noHBand="0" w:noVBand="1"/>
      </w:tblPr>
      <w:tblGrid>
        <w:gridCol w:w="4920"/>
        <w:gridCol w:w="4861"/>
      </w:tblGrid>
      <w:tr w:rsidR="00D92729" w14:paraId="77567DA4" w14:textId="77777777" w:rsidTr="00C32759">
        <w:tc>
          <w:tcPr>
            <w:tcW w:w="9781" w:type="dxa"/>
            <w:gridSpan w:val="2"/>
            <w:tcBorders>
              <w:top w:val="thinThickThinSmallGap" w:sz="24" w:space="0" w:color="auto"/>
              <w:left w:val="thinThickThinSmallGap" w:sz="24" w:space="0" w:color="auto"/>
              <w:bottom w:val="thinThickThinSmallGap" w:sz="24" w:space="0" w:color="auto"/>
              <w:right w:val="thinThickThinSmallGap" w:sz="24" w:space="0" w:color="auto"/>
            </w:tcBorders>
            <w:shd w:val="clear" w:color="auto" w:fill="0D0D0D" w:themeFill="text1" w:themeFillTint="F2"/>
          </w:tcPr>
          <w:p w14:paraId="1132FE3D" w14:textId="77777777" w:rsidR="00D92729" w:rsidRDefault="00D92729" w:rsidP="00C32759">
            <w:pPr>
              <w:jc w:val="center"/>
              <w:rPr>
                <w:sz w:val="32"/>
                <w:szCs w:val="32"/>
              </w:rPr>
            </w:pPr>
          </w:p>
          <w:p w14:paraId="2A9A3BA6" w14:textId="77777777" w:rsidR="00D92729" w:rsidRDefault="00D92729" w:rsidP="00C32759">
            <w:pPr>
              <w:jc w:val="center"/>
              <w:rPr>
                <w:sz w:val="32"/>
                <w:szCs w:val="32"/>
              </w:rPr>
            </w:pPr>
          </w:p>
          <w:p w14:paraId="6C5019E3" w14:textId="77777777" w:rsidR="00D92729" w:rsidRDefault="00D92729" w:rsidP="00C32759">
            <w:pPr>
              <w:jc w:val="center"/>
              <w:rPr>
                <w:color w:val="E7E6E6" w:themeColor="background2"/>
                <w:sz w:val="32"/>
                <w:szCs w:val="32"/>
              </w:rPr>
            </w:pPr>
            <w:r w:rsidRPr="00213E2C">
              <w:rPr>
                <w:color w:val="E7E6E6" w:themeColor="background2"/>
                <w:sz w:val="32"/>
                <w:szCs w:val="32"/>
              </w:rPr>
              <w:t>SOFTWARE DEVELOPMENT SERVICES REQUEST FORM</w:t>
            </w:r>
          </w:p>
          <w:p w14:paraId="623ED955" w14:textId="77777777" w:rsidR="00D92729" w:rsidRPr="00213E2C" w:rsidRDefault="00D92729" w:rsidP="00C32759">
            <w:pPr>
              <w:jc w:val="center"/>
              <w:rPr>
                <w:color w:val="E7E6E6" w:themeColor="background2"/>
                <w:sz w:val="32"/>
                <w:szCs w:val="32"/>
              </w:rPr>
            </w:pPr>
          </w:p>
          <w:p w14:paraId="57FE0E5A" w14:textId="77777777" w:rsidR="00D92729" w:rsidRPr="005D5CA7" w:rsidRDefault="00D92729" w:rsidP="00C32759">
            <w:pPr>
              <w:jc w:val="center"/>
              <w:rPr>
                <w:sz w:val="32"/>
                <w:szCs w:val="32"/>
              </w:rPr>
            </w:pPr>
          </w:p>
          <w:p w14:paraId="48797A52" w14:textId="77777777" w:rsidR="00D92729" w:rsidRDefault="00D92729" w:rsidP="00C32759">
            <w:pPr>
              <w:jc w:val="center"/>
            </w:pPr>
          </w:p>
        </w:tc>
      </w:tr>
      <w:tr w:rsidR="00D92729" w14:paraId="275E8C84" w14:textId="77777777" w:rsidTr="00C32759">
        <w:trPr>
          <w:trHeight w:val="359"/>
        </w:trPr>
        <w:tc>
          <w:tcPr>
            <w:tcW w:w="9781" w:type="dxa"/>
            <w:gridSpan w:val="2"/>
            <w:tcBorders>
              <w:top w:val="thinThickThinSmallGap" w:sz="24" w:space="0" w:color="auto"/>
              <w:left w:val="thinThickThinSmallGap" w:sz="24" w:space="0" w:color="auto"/>
              <w:bottom w:val="thinThickThinSmallGap" w:sz="24" w:space="0" w:color="auto"/>
              <w:right w:val="thinThickThinSmallGap" w:sz="24" w:space="0" w:color="auto"/>
            </w:tcBorders>
            <w:shd w:val="clear" w:color="auto" w:fill="AEAAAA" w:themeFill="background2" w:themeFillShade="BF"/>
          </w:tcPr>
          <w:p w14:paraId="4C1F0552" w14:textId="77777777" w:rsidR="00D92729" w:rsidRDefault="00D92729" w:rsidP="00C32759">
            <w:pPr>
              <w:rPr>
                <w:b/>
                <w:bCs/>
              </w:rPr>
            </w:pPr>
            <w:r w:rsidRPr="005D5CA7">
              <w:rPr>
                <w:b/>
                <w:bCs/>
              </w:rPr>
              <w:t>REQUEST INFORMATION</w:t>
            </w:r>
          </w:p>
          <w:p w14:paraId="5D1C07A9" w14:textId="77777777" w:rsidR="00D92729" w:rsidRPr="005D5CA7" w:rsidRDefault="00D92729" w:rsidP="00C32759">
            <w:pPr>
              <w:rPr>
                <w:b/>
                <w:bCs/>
              </w:rPr>
            </w:pPr>
          </w:p>
          <w:p w14:paraId="175EB550" w14:textId="77777777" w:rsidR="00D92729" w:rsidRDefault="00D92729" w:rsidP="00C32759"/>
        </w:tc>
      </w:tr>
      <w:tr w:rsidR="00D92729" w14:paraId="7C8F4324" w14:textId="77777777" w:rsidTr="00C32759">
        <w:tc>
          <w:tcPr>
            <w:tcW w:w="9781" w:type="dxa"/>
            <w:gridSpan w:val="2"/>
            <w:tcBorders>
              <w:top w:val="thinThickThinSmallGap" w:sz="24" w:space="0" w:color="auto"/>
              <w:left w:val="thinThickThinSmallGap" w:sz="24" w:space="0" w:color="auto"/>
              <w:bottom w:val="thinThickThinSmallGap" w:sz="24" w:space="0" w:color="auto"/>
              <w:right w:val="thinThickThinSmallGap" w:sz="24" w:space="0" w:color="auto"/>
            </w:tcBorders>
          </w:tcPr>
          <w:p w14:paraId="71415E3F" w14:textId="77777777" w:rsidR="00D92729" w:rsidRDefault="00D92729" w:rsidP="00C32759">
            <w:r w:rsidRPr="00324499">
              <w:t>NAME</w:t>
            </w:r>
            <w:r>
              <w:t xml:space="preserve">        </w:t>
            </w:r>
            <w:proofErr w:type="gramStart"/>
            <w:r>
              <w:t xml:space="preserve">  </w:t>
            </w:r>
            <w:r w:rsidRPr="00324499">
              <w:t>:</w:t>
            </w:r>
            <w:proofErr w:type="gramEnd"/>
            <w:r>
              <w:t xml:space="preserve"> </w:t>
            </w:r>
            <w:proofErr w:type="spellStart"/>
            <w:r w:rsidRPr="00A83654">
              <w:t>W.A.Kasun</w:t>
            </w:r>
            <w:proofErr w:type="spellEnd"/>
            <w:r w:rsidRPr="00A83654">
              <w:t xml:space="preserve"> </w:t>
            </w:r>
            <w:proofErr w:type="spellStart"/>
            <w:r w:rsidRPr="00A83654">
              <w:t>Hasintha</w:t>
            </w:r>
            <w:proofErr w:type="spellEnd"/>
          </w:p>
          <w:p w14:paraId="73C97CDC" w14:textId="77777777" w:rsidR="00D92729" w:rsidRDefault="00D92729" w:rsidP="00C32759"/>
          <w:p w14:paraId="13C80C5F" w14:textId="77777777" w:rsidR="00D92729" w:rsidRDefault="00D92729" w:rsidP="00C32759"/>
        </w:tc>
      </w:tr>
      <w:tr w:rsidR="00D92729" w14:paraId="6DA64344" w14:textId="77777777" w:rsidTr="00C32759">
        <w:tc>
          <w:tcPr>
            <w:tcW w:w="9781" w:type="dxa"/>
            <w:gridSpan w:val="2"/>
            <w:tcBorders>
              <w:top w:val="thinThickThinSmallGap" w:sz="24" w:space="0" w:color="auto"/>
              <w:left w:val="thinThickThinSmallGap" w:sz="24" w:space="0" w:color="auto"/>
              <w:bottom w:val="thinThickThinSmallGap" w:sz="24" w:space="0" w:color="auto"/>
              <w:right w:val="thinThickThinSmallGap" w:sz="24" w:space="0" w:color="auto"/>
            </w:tcBorders>
          </w:tcPr>
          <w:p w14:paraId="1F0FC9D8" w14:textId="77777777" w:rsidR="00D92729" w:rsidRDefault="00D92729" w:rsidP="00C32759">
            <w:proofErr w:type="gramStart"/>
            <w:r>
              <w:t>COMPANY :</w:t>
            </w:r>
            <w:proofErr w:type="gramEnd"/>
            <w:r>
              <w:t xml:space="preserve">  </w:t>
            </w:r>
            <w:r w:rsidRPr="003B7367">
              <w:t>RK Computers and CCTV Operators</w:t>
            </w:r>
          </w:p>
          <w:p w14:paraId="3BBF306C" w14:textId="77777777" w:rsidR="00D92729" w:rsidRDefault="00D92729" w:rsidP="00C32759">
            <w:r>
              <w:t>NAME</w:t>
            </w:r>
          </w:p>
          <w:p w14:paraId="30B1679E" w14:textId="77777777" w:rsidR="00D92729" w:rsidRDefault="00D92729" w:rsidP="00C32759"/>
          <w:p w14:paraId="20E0DDB6" w14:textId="77777777" w:rsidR="00D92729" w:rsidRDefault="00D92729" w:rsidP="00C32759"/>
        </w:tc>
      </w:tr>
      <w:tr w:rsidR="00D92729" w14:paraId="6363E628" w14:textId="77777777" w:rsidTr="00C32759">
        <w:trPr>
          <w:trHeight w:val="1194"/>
        </w:trPr>
        <w:tc>
          <w:tcPr>
            <w:tcW w:w="9781" w:type="dxa"/>
            <w:gridSpan w:val="2"/>
            <w:tcBorders>
              <w:top w:val="thinThickThinSmallGap" w:sz="24" w:space="0" w:color="auto"/>
              <w:left w:val="thinThickThinSmallGap" w:sz="24" w:space="0" w:color="auto"/>
              <w:right w:val="thinThickThinSmallGap" w:sz="24" w:space="0" w:color="auto"/>
            </w:tcBorders>
          </w:tcPr>
          <w:p w14:paraId="1E6F71BB" w14:textId="77777777" w:rsidR="00D92729" w:rsidRDefault="00D92729" w:rsidP="00C32759">
            <w:r w:rsidRPr="00324499">
              <w:t>ADDRESS</w:t>
            </w:r>
            <w:r>
              <w:t xml:space="preserve"> </w:t>
            </w:r>
            <w:proofErr w:type="gramStart"/>
            <w:r>
              <w:t xml:space="preserve">  </w:t>
            </w:r>
            <w:r w:rsidRPr="00324499">
              <w:t>:</w:t>
            </w:r>
            <w:proofErr w:type="gramEnd"/>
            <w:r>
              <w:t xml:space="preserve"> </w:t>
            </w:r>
            <w:r w:rsidRPr="003B7367">
              <w:t>RK Computers and CCTV Operators</w:t>
            </w:r>
            <w:r>
              <w:t>,</w:t>
            </w:r>
          </w:p>
          <w:p w14:paraId="346AC74F" w14:textId="77777777" w:rsidR="00D92729" w:rsidRDefault="00D92729" w:rsidP="00C32759">
            <w:r>
              <w:t xml:space="preserve">                    </w:t>
            </w:r>
            <w:proofErr w:type="spellStart"/>
            <w:r>
              <w:t>K</w:t>
            </w:r>
            <w:r w:rsidRPr="00A83654">
              <w:t>ahawa</w:t>
            </w:r>
            <w:proofErr w:type="spellEnd"/>
            <w:r>
              <w:t xml:space="preserve"> </w:t>
            </w:r>
            <w:r w:rsidRPr="00A83654">
              <w:t>roa</w:t>
            </w:r>
            <w:r>
              <w:t>d</w:t>
            </w:r>
            <w:r w:rsidRPr="00A83654">
              <w:t xml:space="preserve">, </w:t>
            </w:r>
            <w:proofErr w:type="spellStart"/>
            <w:r>
              <w:t>N</w:t>
            </w:r>
            <w:r w:rsidRPr="00A83654">
              <w:t>indana</w:t>
            </w:r>
            <w:proofErr w:type="spellEnd"/>
            <w:r>
              <w:t>.</w:t>
            </w:r>
          </w:p>
          <w:p w14:paraId="7F6CFA43" w14:textId="77777777" w:rsidR="00D92729" w:rsidRDefault="00D92729" w:rsidP="00C32759"/>
          <w:p w14:paraId="12C9D102" w14:textId="77777777" w:rsidR="00D92729" w:rsidRDefault="00D92729" w:rsidP="00C32759"/>
        </w:tc>
      </w:tr>
      <w:tr w:rsidR="00D92729" w14:paraId="2AC9CD78" w14:textId="77777777" w:rsidTr="00C32759">
        <w:tc>
          <w:tcPr>
            <w:tcW w:w="9781" w:type="dxa"/>
            <w:gridSpan w:val="2"/>
            <w:tcBorders>
              <w:top w:val="thinThickThinSmallGap" w:sz="24" w:space="0" w:color="auto"/>
              <w:left w:val="thinThickThinSmallGap" w:sz="24" w:space="0" w:color="auto"/>
              <w:bottom w:val="thinThickThinSmallGap" w:sz="24" w:space="0" w:color="auto"/>
              <w:right w:val="thinThickThinSmallGap" w:sz="24" w:space="0" w:color="auto"/>
            </w:tcBorders>
            <w:shd w:val="clear" w:color="auto" w:fill="AEAAAA" w:themeFill="background2" w:themeFillShade="BF"/>
          </w:tcPr>
          <w:p w14:paraId="0A8181B9" w14:textId="77777777" w:rsidR="00D92729" w:rsidRDefault="00D92729" w:rsidP="00C32759">
            <w:pPr>
              <w:rPr>
                <w:b/>
                <w:bCs/>
              </w:rPr>
            </w:pPr>
            <w:r w:rsidRPr="005D5CA7">
              <w:rPr>
                <w:b/>
                <w:bCs/>
              </w:rPr>
              <w:t>SERVICE REQUEST</w:t>
            </w:r>
          </w:p>
          <w:p w14:paraId="255A4CFB" w14:textId="77777777" w:rsidR="00D92729" w:rsidRPr="005D5CA7" w:rsidRDefault="00D92729" w:rsidP="00C32759">
            <w:pPr>
              <w:rPr>
                <w:b/>
                <w:bCs/>
              </w:rPr>
            </w:pPr>
          </w:p>
          <w:p w14:paraId="14480A8F" w14:textId="77777777" w:rsidR="00D92729" w:rsidRDefault="00D92729" w:rsidP="00C32759"/>
        </w:tc>
      </w:tr>
      <w:tr w:rsidR="00D92729" w14:paraId="35942FE7" w14:textId="77777777" w:rsidTr="00C32759">
        <w:tc>
          <w:tcPr>
            <w:tcW w:w="9781" w:type="dxa"/>
            <w:gridSpan w:val="2"/>
            <w:tcBorders>
              <w:top w:val="thinThickThinSmallGap" w:sz="24" w:space="0" w:color="auto"/>
              <w:left w:val="thinThickThinSmallGap" w:sz="24" w:space="0" w:color="auto"/>
              <w:bottom w:val="thinThickThinSmallGap" w:sz="24" w:space="0" w:color="auto"/>
              <w:right w:val="thinThickThinSmallGap" w:sz="24" w:space="0" w:color="auto"/>
            </w:tcBorders>
          </w:tcPr>
          <w:p w14:paraId="1ADC2CF1" w14:textId="77777777" w:rsidR="00D92729" w:rsidRDefault="00D92729" w:rsidP="00C32759">
            <w:r>
              <w:rPr>
                <w:noProof/>
              </w:rPr>
              <mc:AlternateContent>
                <mc:Choice Requires="wps">
                  <w:drawing>
                    <wp:anchor distT="0" distB="0" distL="114300" distR="114300" simplePos="0" relativeHeight="251694080" behindDoc="0" locked="0" layoutInCell="1" allowOverlap="1" wp14:anchorId="72019FA5" wp14:editId="43567A85">
                      <wp:simplePos x="0" y="0"/>
                      <wp:positionH relativeFrom="column">
                        <wp:posOffset>8632</wp:posOffset>
                      </wp:positionH>
                      <wp:positionV relativeFrom="paragraph">
                        <wp:posOffset>57302</wp:posOffset>
                      </wp:positionV>
                      <wp:extent cx="144307" cy="137564"/>
                      <wp:effectExtent l="0" t="0" r="27305" b="15240"/>
                      <wp:wrapNone/>
                      <wp:docPr id="943973103" name="Rectangle 1"/>
                      <wp:cNvGraphicFramePr/>
                      <a:graphic xmlns:a="http://schemas.openxmlformats.org/drawingml/2006/main">
                        <a:graphicData uri="http://schemas.microsoft.com/office/word/2010/wordprocessingShape">
                          <wps:wsp>
                            <wps:cNvSpPr/>
                            <wps:spPr>
                              <a:xfrm flipH="1">
                                <a:off x="0" y="0"/>
                                <a:ext cx="144307" cy="13756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DCC730" id="Rectangle 1" o:spid="_x0000_s1026" style="position:absolute;margin-left:.7pt;margin-top:4.5pt;width:11.35pt;height:10.85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" fillcolor="white [3201]" strokecolor="black [3200]" strokeweight="1pt"/>
                  </w:pict>
                </mc:Fallback>
              </mc:AlternateContent>
            </w:r>
            <w:r>
              <w:t xml:space="preserve">         </w:t>
            </w:r>
            <w:r w:rsidRPr="00324499">
              <w:t>New application</w:t>
            </w:r>
          </w:p>
          <w:p w14:paraId="5743ABFC" w14:textId="77777777" w:rsidR="00D92729" w:rsidRDefault="00D92729" w:rsidP="00C32759"/>
          <w:p w14:paraId="0BB4E3CF" w14:textId="77777777" w:rsidR="00D92729" w:rsidRDefault="00D92729" w:rsidP="00C32759"/>
        </w:tc>
      </w:tr>
      <w:tr w:rsidR="00D92729" w14:paraId="18CD4297" w14:textId="77777777" w:rsidTr="00C32759">
        <w:tc>
          <w:tcPr>
            <w:tcW w:w="9781" w:type="dxa"/>
            <w:gridSpan w:val="2"/>
            <w:tcBorders>
              <w:top w:val="thinThickThinSmallGap" w:sz="24" w:space="0" w:color="auto"/>
              <w:left w:val="thinThickThinSmallGap" w:sz="24" w:space="0" w:color="auto"/>
              <w:bottom w:val="thinThickThinSmallGap" w:sz="24" w:space="0" w:color="auto"/>
              <w:right w:val="thinThickThinSmallGap" w:sz="24" w:space="0" w:color="auto"/>
            </w:tcBorders>
          </w:tcPr>
          <w:p w14:paraId="10FE7122" w14:textId="77777777" w:rsidR="00D92729" w:rsidRDefault="00D92729" w:rsidP="00C32759">
            <w:r>
              <w:rPr>
                <w:noProof/>
              </w:rPr>
              <mc:AlternateContent>
                <mc:Choice Requires="wps">
                  <w:drawing>
                    <wp:anchor distT="0" distB="0" distL="114300" distR="114300" simplePos="0" relativeHeight="251695104" behindDoc="0" locked="0" layoutInCell="1" allowOverlap="1" wp14:anchorId="67A72AA3" wp14:editId="131BA5C1">
                      <wp:simplePos x="0" y="0"/>
                      <wp:positionH relativeFrom="column">
                        <wp:posOffset>538</wp:posOffset>
                      </wp:positionH>
                      <wp:positionV relativeFrom="paragraph">
                        <wp:posOffset>36615</wp:posOffset>
                      </wp:positionV>
                      <wp:extent cx="169933" cy="121381"/>
                      <wp:effectExtent l="0" t="0" r="20955" b="12065"/>
                      <wp:wrapNone/>
                      <wp:docPr id="2030513611" name="Rectangle 1"/>
                      <wp:cNvGraphicFramePr/>
                      <a:graphic xmlns:a="http://schemas.openxmlformats.org/drawingml/2006/main">
                        <a:graphicData uri="http://schemas.microsoft.com/office/word/2010/wordprocessingShape">
                          <wps:wsp>
                            <wps:cNvSpPr/>
                            <wps:spPr>
                              <a:xfrm flipH="1">
                                <a:off x="0" y="0"/>
                                <a:ext cx="169933" cy="12138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25A5CF" id="Rectangle 1" o:spid="_x0000_s1026" style="position:absolute;margin-left:.05pt;margin-top:2.9pt;width:13.4pt;height:9.55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" fillcolor="white [3201]" strokecolor="black [3200]" strokeweight="1pt"/>
                  </w:pict>
                </mc:Fallback>
              </mc:AlternateContent>
            </w:r>
            <w:r>
              <w:t xml:space="preserve">         </w:t>
            </w:r>
            <w:r w:rsidRPr="00324499">
              <w:t>Enhancement(s) to existing application.</w:t>
            </w:r>
          </w:p>
          <w:p w14:paraId="6240FCF7" w14:textId="77777777" w:rsidR="00D92729" w:rsidRDefault="00D92729" w:rsidP="00C32759"/>
          <w:p w14:paraId="0C46F262" w14:textId="77777777" w:rsidR="00D92729" w:rsidRDefault="00D92729" w:rsidP="00C32759"/>
        </w:tc>
      </w:tr>
      <w:tr w:rsidR="00D92729" w14:paraId="6027809A" w14:textId="77777777" w:rsidTr="00C32759">
        <w:tc>
          <w:tcPr>
            <w:tcW w:w="9781" w:type="dxa"/>
            <w:gridSpan w:val="2"/>
            <w:tcBorders>
              <w:top w:val="thinThickThinSmallGap" w:sz="24" w:space="0" w:color="auto"/>
              <w:left w:val="thinThickThinSmallGap" w:sz="24" w:space="0" w:color="auto"/>
              <w:bottom w:val="thinThickThinSmallGap" w:sz="24" w:space="0" w:color="auto"/>
              <w:right w:val="thinThickThinSmallGap" w:sz="24" w:space="0" w:color="auto"/>
            </w:tcBorders>
          </w:tcPr>
          <w:p w14:paraId="15805C0C" w14:textId="77777777" w:rsidR="00D92729" w:rsidRDefault="00D92729" w:rsidP="00C32759">
            <w:r>
              <w:rPr>
                <w:b/>
                <w:bCs/>
                <w:noProof/>
              </w:rPr>
              <w:drawing>
                <wp:anchor distT="0" distB="0" distL="114300" distR="114300" simplePos="0" relativeHeight="251697152" behindDoc="0" locked="0" layoutInCell="1" allowOverlap="1" wp14:anchorId="26B29E3A" wp14:editId="2D6CEAFE">
                  <wp:simplePos x="0" y="0"/>
                  <wp:positionH relativeFrom="column">
                    <wp:posOffset>-16173</wp:posOffset>
                  </wp:positionH>
                  <wp:positionV relativeFrom="paragraph">
                    <wp:posOffset>-49041</wp:posOffset>
                  </wp:positionV>
                  <wp:extent cx="274714" cy="274714"/>
                  <wp:effectExtent l="0" t="0" r="0" b="0"/>
                  <wp:wrapNone/>
                  <wp:docPr id="1059082375" name="Graphic 6"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082375" name="Graphic 1059082375" descr="Checkmark with solid fill"/>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274714" cy="274714"/>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6128" behindDoc="0" locked="0" layoutInCell="1" allowOverlap="1" wp14:anchorId="467FD688" wp14:editId="31560B74">
                      <wp:simplePos x="0" y="0"/>
                      <wp:positionH relativeFrom="column">
                        <wp:posOffset>539</wp:posOffset>
                      </wp:positionH>
                      <wp:positionV relativeFrom="paragraph">
                        <wp:posOffset>56390</wp:posOffset>
                      </wp:positionV>
                      <wp:extent cx="152400" cy="145657"/>
                      <wp:effectExtent l="0" t="0" r="19050" b="26035"/>
                      <wp:wrapNone/>
                      <wp:docPr id="1753815588" name="Rectangle 1"/>
                      <wp:cNvGraphicFramePr/>
                      <a:graphic xmlns:a="http://schemas.openxmlformats.org/drawingml/2006/main">
                        <a:graphicData uri="http://schemas.microsoft.com/office/word/2010/wordprocessingShape">
                          <wps:wsp>
                            <wps:cNvSpPr/>
                            <wps:spPr>
                              <a:xfrm flipH="1">
                                <a:off x="0" y="0"/>
                                <a:ext cx="152400" cy="14565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644F14" id="Rectangle 1" o:spid="_x0000_s1026" style="position:absolute;margin-left:.05pt;margin-top:4.45pt;width:12pt;height:11.45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" fillcolor="white [3201]" strokecolor="black [3200]" strokeweight="1pt"/>
                  </w:pict>
                </mc:Fallback>
              </mc:AlternateContent>
            </w:r>
            <w:r>
              <w:t xml:space="preserve">         </w:t>
            </w:r>
            <w:r w:rsidRPr="00324499">
              <w:t>Replace an existing application.</w:t>
            </w:r>
          </w:p>
          <w:p w14:paraId="083C3F67" w14:textId="77777777" w:rsidR="00D92729" w:rsidRDefault="00D92729" w:rsidP="00C32759"/>
          <w:p w14:paraId="7857ECE2" w14:textId="77777777" w:rsidR="00D92729" w:rsidRDefault="00D92729" w:rsidP="00C32759"/>
        </w:tc>
      </w:tr>
      <w:tr w:rsidR="00D92729" w14:paraId="128AB994" w14:textId="77777777" w:rsidTr="00C32759">
        <w:tc>
          <w:tcPr>
            <w:tcW w:w="9781" w:type="dxa"/>
            <w:gridSpan w:val="2"/>
            <w:tcBorders>
              <w:top w:val="thinThickThinSmallGap" w:sz="24" w:space="0" w:color="auto"/>
              <w:left w:val="thinThickThinSmallGap" w:sz="24" w:space="0" w:color="auto"/>
              <w:bottom w:val="thinThickThinSmallGap" w:sz="24" w:space="0" w:color="auto"/>
              <w:right w:val="thinThickThinSmallGap" w:sz="24" w:space="0" w:color="auto"/>
            </w:tcBorders>
          </w:tcPr>
          <w:p w14:paraId="667D805D" w14:textId="77777777" w:rsidR="00D92729" w:rsidRDefault="00D92729" w:rsidP="00C32759">
            <w:r>
              <w:rPr>
                <w:noProof/>
              </w:rPr>
              <mc:AlternateContent>
                <mc:Choice Requires="wps">
                  <w:drawing>
                    <wp:anchor distT="0" distB="0" distL="114300" distR="114300" simplePos="0" relativeHeight="251698176" behindDoc="0" locked="0" layoutInCell="1" allowOverlap="1" wp14:anchorId="4D023822" wp14:editId="693045C5">
                      <wp:simplePos x="0" y="0"/>
                      <wp:positionH relativeFrom="column">
                        <wp:posOffset>539</wp:posOffset>
                      </wp:positionH>
                      <wp:positionV relativeFrom="paragraph">
                        <wp:posOffset>51255</wp:posOffset>
                      </wp:positionV>
                      <wp:extent cx="152400" cy="121381"/>
                      <wp:effectExtent l="0" t="0" r="19050" b="12065"/>
                      <wp:wrapNone/>
                      <wp:docPr id="676663672" name="Rectangle 1"/>
                      <wp:cNvGraphicFramePr/>
                      <a:graphic xmlns:a="http://schemas.openxmlformats.org/drawingml/2006/main">
                        <a:graphicData uri="http://schemas.microsoft.com/office/word/2010/wordprocessingShape">
                          <wps:wsp>
                            <wps:cNvSpPr/>
                            <wps:spPr>
                              <a:xfrm flipH="1">
                                <a:off x="0" y="0"/>
                                <a:ext cx="152400" cy="12138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5A2C6B" id="Rectangle 1" o:spid="_x0000_s1026" style="position:absolute;margin-left:.05pt;margin-top:4.05pt;width:12pt;height:9.55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" fillcolor="white [3201]" strokecolor="black [3200]" strokeweight="1pt"/>
                  </w:pict>
                </mc:Fallback>
              </mc:AlternateContent>
            </w:r>
            <w:r>
              <w:t xml:space="preserve">       </w:t>
            </w:r>
            <w:r w:rsidRPr="00324499">
              <w:t>Automate a current manual process.</w:t>
            </w:r>
          </w:p>
          <w:p w14:paraId="13190151" w14:textId="77777777" w:rsidR="00D92729" w:rsidRDefault="00D92729" w:rsidP="00C32759"/>
          <w:p w14:paraId="0E78C65A" w14:textId="77777777" w:rsidR="00D92729" w:rsidRDefault="00D92729" w:rsidP="00C32759"/>
          <w:p w14:paraId="77B2699E" w14:textId="77777777" w:rsidR="00D92729" w:rsidRDefault="00D92729" w:rsidP="00C32759"/>
        </w:tc>
      </w:tr>
      <w:tr w:rsidR="00D92729" w14:paraId="150F6EC7" w14:textId="77777777" w:rsidTr="00C32759">
        <w:tc>
          <w:tcPr>
            <w:tcW w:w="9781" w:type="dxa"/>
            <w:gridSpan w:val="2"/>
            <w:tcBorders>
              <w:top w:val="thinThickThinSmallGap" w:sz="24" w:space="0" w:color="auto"/>
              <w:left w:val="thinThickThinSmallGap" w:sz="24" w:space="0" w:color="auto"/>
              <w:bottom w:val="thinThickThinSmallGap" w:sz="24" w:space="0" w:color="auto"/>
              <w:right w:val="thinThickThinSmallGap" w:sz="24" w:space="0" w:color="auto"/>
            </w:tcBorders>
          </w:tcPr>
          <w:p w14:paraId="6EFE1AE2" w14:textId="77777777" w:rsidR="00D92729" w:rsidRDefault="00D92729" w:rsidP="00C32759">
            <w:r>
              <w:rPr>
                <w:noProof/>
              </w:rPr>
              <mc:AlternateContent>
                <mc:Choice Requires="wps">
                  <w:drawing>
                    <wp:anchor distT="0" distB="0" distL="114300" distR="114300" simplePos="0" relativeHeight="251699200" behindDoc="0" locked="0" layoutInCell="1" allowOverlap="1" wp14:anchorId="7BF17319" wp14:editId="78D992CB">
                      <wp:simplePos x="0" y="0"/>
                      <wp:positionH relativeFrom="column">
                        <wp:posOffset>8632</wp:posOffset>
                      </wp:positionH>
                      <wp:positionV relativeFrom="paragraph">
                        <wp:posOffset>55727</wp:posOffset>
                      </wp:positionV>
                      <wp:extent cx="144307" cy="153749"/>
                      <wp:effectExtent l="0" t="0" r="27305" b="17780"/>
                      <wp:wrapNone/>
                      <wp:docPr id="26771062" name="Rectangle 1"/>
                      <wp:cNvGraphicFramePr/>
                      <a:graphic xmlns:a="http://schemas.openxmlformats.org/drawingml/2006/main">
                        <a:graphicData uri="http://schemas.microsoft.com/office/word/2010/wordprocessingShape">
                          <wps:wsp>
                            <wps:cNvSpPr/>
                            <wps:spPr>
                              <a:xfrm flipH="1">
                                <a:off x="0" y="0"/>
                                <a:ext cx="144307" cy="15374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F5B44A" id="Rectangle 1" o:spid="_x0000_s1026" style="position:absolute;margin-left:.7pt;margin-top:4.4pt;width:11.35pt;height:12.1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" fillcolor="white [3201]" strokecolor="black [3200]" strokeweight="1pt"/>
                  </w:pict>
                </mc:Fallback>
              </mc:AlternateContent>
            </w:r>
            <w:r>
              <w:t xml:space="preserve">       </w:t>
            </w:r>
            <w:r w:rsidRPr="00324499">
              <w:t>Other</w:t>
            </w:r>
          </w:p>
          <w:p w14:paraId="35360A9D" w14:textId="77777777" w:rsidR="00D92729" w:rsidRDefault="00D92729" w:rsidP="00C32759"/>
          <w:p w14:paraId="7EDCEF68" w14:textId="77777777" w:rsidR="00D92729" w:rsidRDefault="00D92729" w:rsidP="00C32759"/>
          <w:p w14:paraId="3D01CD42" w14:textId="77777777" w:rsidR="00D92729" w:rsidRDefault="00D92729" w:rsidP="00C32759"/>
          <w:p w14:paraId="7F654B6C" w14:textId="77777777" w:rsidR="00D92729" w:rsidRDefault="00D92729" w:rsidP="00C32759"/>
          <w:p w14:paraId="095FBBE1" w14:textId="77777777" w:rsidR="00D92729" w:rsidRDefault="00D92729" w:rsidP="00C32759"/>
          <w:p w14:paraId="6B43B636" w14:textId="77777777" w:rsidR="00A46DF9" w:rsidRDefault="00A46DF9" w:rsidP="00C32759"/>
          <w:p w14:paraId="255A522E" w14:textId="77777777" w:rsidR="00A46DF9" w:rsidRDefault="00A46DF9" w:rsidP="00C32759"/>
        </w:tc>
      </w:tr>
      <w:tr w:rsidR="00D92729" w:rsidRPr="005D5CA7" w14:paraId="1BD4489B" w14:textId="77777777" w:rsidTr="00C32759">
        <w:tc>
          <w:tcPr>
            <w:tcW w:w="9781" w:type="dxa"/>
            <w:gridSpan w:val="2"/>
            <w:tcBorders>
              <w:top w:val="thinThickThinSmallGap" w:sz="24" w:space="0" w:color="auto"/>
              <w:left w:val="thinThickThinSmallGap" w:sz="24" w:space="0" w:color="auto"/>
              <w:bottom w:val="thinThickThinSmallGap" w:sz="24" w:space="0" w:color="auto"/>
              <w:right w:val="thinThickThinSmallGap" w:sz="24" w:space="0" w:color="auto"/>
            </w:tcBorders>
            <w:shd w:val="clear" w:color="auto" w:fill="D0CECE" w:themeFill="background2" w:themeFillShade="E6"/>
          </w:tcPr>
          <w:p w14:paraId="0C198763" w14:textId="77777777" w:rsidR="00D92729" w:rsidRDefault="00D92729" w:rsidP="00C32759">
            <w:pPr>
              <w:rPr>
                <w:b/>
                <w:bCs/>
              </w:rPr>
            </w:pPr>
            <w:r w:rsidRPr="005D5CA7">
              <w:rPr>
                <w:b/>
                <w:bCs/>
              </w:rPr>
              <w:lastRenderedPageBreak/>
              <w:t>DETAILED DESCRIPTION OF THE REQUESTED SERVICES</w:t>
            </w:r>
          </w:p>
          <w:p w14:paraId="4A6B9231" w14:textId="77777777" w:rsidR="00D92729" w:rsidRPr="005D5CA7" w:rsidRDefault="00D92729" w:rsidP="00C32759">
            <w:pPr>
              <w:rPr>
                <w:b/>
                <w:bCs/>
              </w:rPr>
            </w:pPr>
          </w:p>
        </w:tc>
      </w:tr>
      <w:tr w:rsidR="00D92729" w:rsidRPr="00AC4C11" w14:paraId="40B68FD2" w14:textId="77777777" w:rsidTr="00C32759">
        <w:tc>
          <w:tcPr>
            <w:tcW w:w="9781" w:type="dxa"/>
            <w:gridSpan w:val="2"/>
            <w:tcBorders>
              <w:top w:val="thinThickThinSmallGap" w:sz="24" w:space="0" w:color="auto"/>
              <w:left w:val="thinThickThinSmallGap" w:sz="24" w:space="0" w:color="auto"/>
              <w:bottom w:val="thinThickThinSmallGap" w:sz="24" w:space="0" w:color="auto"/>
              <w:right w:val="thinThickThinSmallGap" w:sz="24" w:space="0" w:color="auto"/>
            </w:tcBorders>
            <w:shd w:val="clear" w:color="auto" w:fill="FFFFFF" w:themeFill="background1"/>
          </w:tcPr>
          <w:p w14:paraId="39F21DE1" w14:textId="77777777" w:rsidR="00D92729" w:rsidRDefault="00D92729" w:rsidP="00C32759">
            <w:pPr>
              <w:rPr>
                <w:u w:val="single"/>
              </w:rPr>
            </w:pPr>
            <w:r w:rsidRPr="00AC4C11">
              <w:rPr>
                <w:u w:val="single"/>
              </w:rPr>
              <w:t>Inventory Management System:</w:t>
            </w:r>
          </w:p>
          <w:p w14:paraId="187103BA" w14:textId="77777777" w:rsidR="00D92729" w:rsidRPr="00AC4C11" w:rsidRDefault="00D92729" w:rsidP="00C32759">
            <w:pPr>
              <w:rPr>
                <w:u w:val="single"/>
              </w:rPr>
            </w:pPr>
          </w:p>
          <w:p w14:paraId="42A8B8E2" w14:textId="77777777" w:rsidR="00D92729" w:rsidRPr="00AC4C11" w:rsidRDefault="00D92729" w:rsidP="00C32759">
            <w:r w:rsidRPr="00AC4C11">
              <w:t>We are seeking a robust Inventory Management Software that will enable us to monitor stock levels, manage product variations, and automate reordering processes. Additionally, we request the integration of automated alerts to notify our staff when stock levels fall below predetermined thresholds, ensuring proactive inventory management.</w:t>
            </w:r>
          </w:p>
          <w:p w14:paraId="5DC9866C" w14:textId="77777777" w:rsidR="00D92729" w:rsidRPr="00AC4C11" w:rsidRDefault="00D92729" w:rsidP="00C32759">
            <w:pPr>
              <w:rPr>
                <w:u w:val="single"/>
              </w:rPr>
            </w:pPr>
          </w:p>
          <w:p w14:paraId="1736D2A6" w14:textId="77777777" w:rsidR="00D92729" w:rsidRDefault="00D92729" w:rsidP="00C32759">
            <w:pPr>
              <w:rPr>
                <w:u w:val="single"/>
              </w:rPr>
            </w:pPr>
            <w:r w:rsidRPr="00AC4C11">
              <w:rPr>
                <w:u w:val="single"/>
              </w:rPr>
              <w:t>Personalized Product Recommendations and Upselling:</w:t>
            </w:r>
          </w:p>
          <w:p w14:paraId="2D3BF5FC" w14:textId="77777777" w:rsidR="00D92729" w:rsidRPr="00AC4C11" w:rsidRDefault="00D92729" w:rsidP="00C32759">
            <w:pPr>
              <w:rPr>
                <w:u w:val="single"/>
              </w:rPr>
            </w:pPr>
          </w:p>
          <w:p w14:paraId="7058898E" w14:textId="77777777" w:rsidR="00D92729" w:rsidRPr="00AC4C11" w:rsidRDefault="00D92729" w:rsidP="00C32759">
            <w:r w:rsidRPr="00AC4C11">
              <w:t>We aim to implement personalized product recommendations based on customer purchase history and preferences. Your proficiency in developing algorithms that strategically promote relevant products will greatly contribute to enhancing customer satisfaction and driving increased sales through effective upselling.</w:t>
            </w:r>
          </w:p>
          <w:p w14:paraId="0FA1F198" w14:textId="77777777" w:rsidR="00D92729" w:rsidRPr="00AC4C11" w:rsidRDefault="00D92729" w:rsidP="00C32759"/>
          <w:p w14:paraId="52BE0200" w14:textId="77777777" w:rsidR="00D92729" w:rsidRDefault="00D92729" w:rsidP="00C32759">
            <w:pPr>
              <w:rPr>
                <w:u w:val="single"/>
              </w:rPr>
            </w:pPr>
            <w:r w:rsidRPr="00AC4C11">
              <w:rPr>
                <w:u w:val="single"/>
              </w:rPr>
              <w:t>Customer Support and FAQ Integration:</w:t>
            </w:r>
          </w:p>
          <w:p w14:paraId="5E5F932A" w14:textId="77777777" w:rsidR="00D92729" w:rsidRPr="00AC4C11" w:rsidRDefault="00D92729" w:rsidP="00C32759">
            <w:pPr>
              <w:rPr>
                <w:u w:val="single"/>
              </w:rPr>
            </w:pPr>
          </w:p>
          <w:p w14:paraId="139D91F2" w14:textId="77777777" w:rsidR="00D92729" w:rsidRPr="00AC4C11" w:rsidRDefault="00D92729" w:rsidP="00C32759">
            <w:r w:rsidRPr="00AC4C11">
              <w:t>Efficient customer support is a priority for us. We are looking for integrated Customer Support functionalities within our chatbot to assist customers with common inquiries and issues promptly. Your experience in implementing responsive support mechanisms is crucial for ensuring a positive customer experience.</w:t>
            </w:r>
          </w:p>
          <w:p w14:paraId="1EF4A2AB" w14:textId="77777777" w:rsidR="00D92729" w:rsidRPr="00AC4C11" w:rsidRDefault="00D92729" w:rsidP="00C32759">
            <w:pPr>
              <w:rPr>
                <w:u w:val="single"/>
              </w:rPr>
            </w:pPr>
          </w:p>
          <w:p w14:paraId="2A1144FA" w14:textId="77777777" w:rsidR="00D92729" w:rsidRDefault="00D92729" w:rsidP="00C32759">
            <w:pPr>
              <w:rPr>
                <w:u w:val="single"/>
              </w:rPr>
            </w:pPr>
            <w:r w:rsidRPr="00AC4C11">
              <w:rPr>
                <w:u w:val="single"/>
              </w:rPr>
              <w:t>Point-of-Sale (POS) Integration:</w:t>
            </w:r>
          </w:p>
          <w:p w14:paraId="738FEFE7" w14:textId="77777777" w:rsidR="00D92729" w:rsidRPr="00AC4C11" w:rsidRDefault="00D92729" w:rsidP="00C32759">
            <w:pPr>
              <w:rPr>
                <w:u w:val="single"/>
              </w:rPr>
            </w:pPr>
          </w:p>
          <w:p w14:paraId="73F35CE3" w14:textId="77777777" w:rsidR="00D92729" w:rsidRDefault="00D92729" w:rsidP="00C32759">
            <w:r w:rsidRPr="00AC4C11">
              <w:t>Ensuring a smooth transaction experience is paramount. We request your assistance in integrating our systems with leading payment gateways and other POS systems to guarantee a secure, efficient, and user-friendly payment process for our customers.</w:t>
            </w:r>
          </w:p>
          <w:p w14:paraId="5A3F66ED" w14:textId="77777777" w:rsidR="00D92729" w:rsidRDefault="00D92729" w:rsidP="00C32759"/>
          <w:p w14:paraId="4D5C72AE" w14:textId="77777777" w:rsidR="00D92729" w:rsidRDefault="00D92729" w:rsidP="00C32759"/>
          <w:p w14:paraId="6EA85C38" w14:textId="77777777" w:rsidR="00D92729" w:rsidRDefault="00D92729" w:rsidP="00C32759"/>
          <w:p w14:paraId="4BE6B678" w14:textId="77777777" w:rsidR="00D92729" w:rsidRDefault="00D92729" w:rsidP="00C32759"/>
          <w:p w14:paraId="6CF3099C" w14:textId="77777777" w:rsidR="00D92729" w:rsidRDefault="00D92729" w:rsidP="00C32759"/>
          <w:p w14:paraId="42C494B7" w14:textId="77777777" w:rsidR="00D92729" w:rsidRDefault="00D92729" w:rsidP="00C32759"/>
          <w:p w14:paraId="0A8A11D1" w14:textId="77777777" w:rsidR="00D92729" w:rsidRDefault="00D92729" w:rsidP="00C32759"/>
          <w:p w14:paraId="6DDA3087" w14:textId="77777777" w:rsidR="00D92729" w:rsidRDefault="00D92729" w:rsidP="00C32759"/>
          <w:p w14:paraId="66848E52" w14:textId="77777777" w:rsidR="00D92729" w:rsidRDefault="00D92729" w:rsidP="00C32759"/>
          <w:p w14:paraId="0654D38F" w14:textId="77777777" w:rsidR="00D92729" w:rsidRDefault="00D92729" w:rsidP="00C32759"/>
          <w:p w14:paraId="7F44BA69" w14:textId="77777777" w:rsidR="00D92729" w:rsidRDefault="00D92729" w:rsidP="00C32759"/>
          <w:p w14:paraId="0AB04775" w14:textId="77777777" w:rsidR="00D92729" w:rsidRDefault="00D92729" w:rsidP="00C32759"/>
          <w:p w14:paraId="27B209FB" w14:textId="77777777" w:rsidR="00D92729" w:rsidRDefault="00D92729" w:rsidP="00C32759"/>
          <w:p w14:paraId="743597AE" w14:textId="77777777" w:rsidR="00D92729" w:rsidRDefault="00D92729" w:rsidP="00C32759"/>
          <w:p w14:paraId="4708E293" w14:textId="77777777" w:rsidR="00D92729" w:rsidRDefault="00D92729" w:rsidP="00C32759"/>
          <w:p w14:paraId="3AE8FEB0" w14:textId="77777777" w:rsidR="00D92729" w:rsidRDefault="00D92729" w:rsidP="00C32759"/>
          <w:p w14:paraId="177F8540" w14:textId="77777777" w:rsidR="00D92729" w:rsidRDefault="00D92729" w:rsidP="00C32759"/>
          <w:p w14:paraId="12279D87" w14:textId="77777777" w:rsidR="00D92729" w:rsidRDefault="00D92729" w:rsidP="00C32759"/>
          <w:p w14:paraId="14D2FD24" w14:textId="77777777" w:rsidR="00D92729" w:rsidRDefault="00D92729" w:rsidP="00C32759"/>
          <w:p w14:paraId="7D461149" w14:textId="77777777" w:rsidR="00D92729" w:rsidRDefault="00D92729" w:rsidP="00C32759"/>
          <w:p w14:paraId="04121B1A" w14:textId="77777777" w:rsidR="00D92729" w:rsidRDefault="00D92729" w:rsidP="00C32759"/>
          <w:p w14:paraId="45A67868" w14:textId="77777777" w:rsidR="00D92729" w:rsidRDefault="00D92729" w:rsidP="00C32759"/>
          <w:p w14:paraId="0F3567BE" w14:textId="77777777" w:rsidR="00D92729" w:rsidRDefault="00D92729" w:rsidP="00C32759"/>
          <w:p w14:paraId="49CC611E" w14:textId="77777777" w:rsidR="00D92729" w:rsidRPr="00AC4C11" w:rsidRDefault="00D92729" w:rsidP="00C32759"/>
        </w:tc>
      </w:tr>
      <w:tr w:rsidR="00D92729" w14:paraId="00F41047" w14:textId="77777777" w:rsidTr="00C32759">
        <w:tc>
          <w:tcPr>
            <w:tcW w:w="9781" w:type="dxa"/>
            <w:gridSpan w:val="2"/>
            <w:tcBorders>
              <w:top w:val="thinThickThinSmallGap" w:sz="24" w:space="0" w:color="auto"/>
              <w:left w:val="thinThickThinSmallGap" w:sz="24" w:space="0" w:color="auto"/>
              <w:bottom w:val="thinThickThinSmallGap" w:sz="24" w:space="0" w:color="auto"/>
              <w:right w:val="thinThickThinSmallGap" w:sz="24" w:space="0" w:color="auto"/>
            </w:tcBorders>
            <w:shd w:val="clear" w:color="auto" w:fill="D0CECE" w:themeFill="background2" w:themeFillShade="E6"/>
          </w:tcPr>
          <w:p w14:paraId="36B82F8D" w14:textId="77777777" w:rsidR="00D92729" w:rsidRDefault="00D92729" w:rsidP="00C32759">
            <w:r w:rsidRPr="005D5CA7">
              <w:rPr>
                <w:b/>
                <w:bCs/>
              </w:rPr>
              <w:lastRenderedPageBreak/>
              <w:t>WHAT BENEFITS WILL THIS SERVICES PROVIDE</w:t>
            </w:r>
            <w:r w:rsidRPr="00324499">
              <w:t>.</w:t>
            </w:r>
          </w:p>
          <w:p w14:paraId="5304F9E8" w14:textId="77777777" w:rsidR="00D92729" w:rsidRDefault="00D92729" w:rsidP="00C32759"/>
        </w:tc>
      </w:tr>
      <w:tr w:rsidR="00D92729" w14:paraId="22278781" w14:textId="77777777" w:rsidTr="00C32759">
        <w:tc>
          <w:tcPr>
            <w:tcW w:w="9781" w:type="dxa"/>
            <w:gridSpan w:val="2"/>
            <w:tcBorders>
              <w:top w:val="thinThickThinSmallGap" w:sz="24" w:space="0" w:color="auto"/>
              <w:left w:val="thinThickThinSmallGap" w:sz="24" w:space="0" w:color="auto"/>
              <w:bottom w:val="thinThickThinSmallGap" w:sz="24" w:space="0" w:color="auto"/>
              <w:right w:val="thinThickThinSmallGap" w:sz="24" w:space="0" w:color="auto"/>
            </w:tcBorders>
            <w:shd w:val="clear" w:color="auto" w:fill="FFFFFF" w:themeFill="background1"/>
          </w:tcPr>
          <w:p w14:paraId="2E2122D9" w14:textId="77777777" w:rsidR="00D92729" w:rsidRDefault="00D92729" w:rsidP="00C32759">
            <w:r w:rsidRPr="00AC4C11">
              <w:rPr>
                <w:b/>
                <w:bCs/>
              </w:rPr>
              <w:t>Inventory Management System:</w:t>
            </w:r>
          </w:p>
          <w:p w14:paraId="4842BB5F" w14:textId="77777777" w:rsidR="00D92729" w:rsidRDefault="00D92729" w:rsidP="00C32759">
            <w:r>
              <w:t>Efficient Stock Monitoring: Real-time tracking of stock levels ensures optimal inventory management and prevents stockouts or overstock situations.</w:t>
            </w:r>
          </w:p>
          <w:p w14:paraId="431AF701" w14:textId="77777777" w:rsidR="00D92729" w:rsidRDefault="00D92729" w:rsidP="00C32759">
            <w:r>
              <w:t>Automated Reordering: Streamlined reordering processes reduce manual workload, minimize errors, and ensure timely replenishment of stock.</w:t>
            </w:r>
          </w:p>
          <w:p w14:paraId="7C82A818" w14:textId="77777777" w:rsidR="00D92729" w:rsidRDefault="00D92729" w:rsidP="00C32759">
            <w:r>
              <w:t>Proactive Alerts: Automated alerts provide timely notifications, allowing staff to take proactive measures in response to low stock levels, preventing disruptions in supply chain management.</w:t>
            </w:r>
          </w:p>
          <w:p w14:paraId="3B778C8B" w14:textId="77777777" w:rsidR="00D92729" w:rsidRDefault="00D92729" w:rsidP="00C32759"/>
          <w:p w14:paraId="745772A8" w14:textId="77777777" w:rsidR="00D92729" w:rsidRDefault="00D92729" w:rsidP="00C32759"/>
          <w:p w14:paraId="59D67FC8" w14:textId="77777777" w:rsidR="00D92729" w:rsidRDefault="00D92729" w:rsidP="00C32759">
            <w:r w:rsidRPr="00AC4C11">
              <w:rPr>
                <w:b/>
                <w:bCs/>
              </w:rPr>
              <w:t>Personalized Product Recommendations and Upselling:</w:t>
            </w:r>
          </w:p>
          <w:p w14:paraId="14F0F31A" w14:textId="77777777" w:rsidR="00D92729" w:rsidRDefault="00D92729" w:rsidP="00C32759">
            <w:r>
              <w:t>Improved Customer Experience: Personalized recommendations based on customer preferences enhance the overall shopping experience, leading to higher customer satisfaction.</w:t>
            </w:r>
          </w:p>
          <w:p w14:paraId="7AAADEF2" w14:textId="77777777" w:rsidR="00D92729" w:rsidRDefault="00D92729" w:rsidP="00C32759">
            <w:r>
              <w:t>Increased Sales: Effective upselling strategies driven by customer purchase history can result in higher average transaction values and increased revenue.</w:t>
            </w:r>
          </w:p>
          <w:p w14:paraId="0837D417" w14:textId="77777777" w:rsidR="00D92729" w:rsidRDefault="00D92729" w:rsidP="00C32759"/>
          <w:p w14:paraId="60D038AA" w14:textId="77777777" w:rsidR="00D92729" w:rsidRDefault="00D92729" w:rsidP="00C32759">
            <w:r w:rsidRPr="00AC4C11">
              <w:rPr>
                <w:b/>
                <w:bCs/>
              </w:rPr>
              <w:t>Customer Support and FAQ Integration:</w:t>
            </w:r>
          </w:p>
          <w:p w14:paraId="2F1AC872" w14:textId="77777777" w:rsidR="00D92729" w:rsidRDefault="00D92729" w:rsidP="00C32759">
            <w:r>
              <w:t>Enhanced Customer Satisfaction: Quick and efficient customer support through integrated functionalities improves customer satisfaction and loyalty.</w:t>
            </w:r>
          </w:p>
          <w:p w14:paraId="31888C77" w14:textId="77777777" w:rsidR="00D92729" w:rsidRDefault="00D92729" w:rsidP="00C32759">
            <w:r>
              <w:t>Time and Cost Savings: Automated responses to common inquiries reduce the workload on customer support staff, saving time and operational costs.</w:t>
            </w:r>
          </w:p>
          <w:p w14:paraId="5E817CE8" w14:textId="77777777" w:rsidR="00D92729" w:rsidRDefault="00D92729" w:rsidP="00C32759"/>
          <w:p w14:paraId="28A1BBA8" w14:textId="77777777" w:rsidR="00D92729" w:rsidRDefault="00D92729" w:rsidP="00C32759">
            <w:r w:rsidRPr="00AC4C11">
              <w:rPr>
                <w:b/>
                <w:bCs/>
              </w:rPr>
              <w:t>Point-of-Sale (POS) Integration:</w:t>
            </w:r>
          </w:p>
          <w:p w14:paraId="5FA8DAAB" w14:textId="77777777" w:rsidR="00D92729" w:rsidRDefault="00D92729" w:rsidP="00C32759">
            <w:r>
              <w:t>Seamless Transactions: Integration with payment gateways ensures smooth and secure transactions, reducing friction in the buying process.</w:t>
            </w:r>
          </w:p>
          <w:p w14:paraId="6BD9CCA0" w14:textId="77777777" w:rsidR="00D92729" w:rsidRDefault="00D92729" w:rsidP="00C32759">
            <w:r>
              <w:t>Improved Operational Efficiency: Automation of payment processes enhances operational efficiency, allowing staff to focus on other critical aspects of customer service.</w:t>
            </w:r>
          </w:p>
          <w:p w14:paraId="1D8C15A8" w14:textId="77777777" w:rsidR="00D92729" w:rsidRDefault="00D92729" w:rsidP="00C32759"/>
        </w:tc>
      </w:tr>
      <w:tr w:rsidR="00D92729" w:rsidRPr="005D5CA7" w14:paraId="3C1F635C" w14:textId="77777777" w:rsidTr="00C32759">
        <w:tc>
          <w:tcPr>
            <w:tcW w:w="9781" w:type="dxa"/>
            <w:gridSpan w:val="2"/>
            <w:tcBorders>
              <w:top w:val="thinThickThinSmallGap" w:sz="24" w:space="0" w:color="auto"/>
              <w:left w:val="thinThickThinSmallGap" w:sz="24" w:space="0" w:color="auto"/>
              <w:bottom w:val="thinThickSmallGap" w:sz="24" w:space="0" w:color="auto"/>
              <w:right w:val="thinThickThinSmallGap" w:sz="24" w:space="0" w:color="auto"/>
            </w:tcBorders>
            <w:shd w:val="clear" w:color="auto" w:fill="D0CECE" w:themeFill="background2" w:themeFillShade="E6"/>
          </w:tcPr>
          <w:p w14:paraId="61861F8D" w14:textId="77777777" w:rsidR="00D92729" w:rsidRDefault="00D92729" w:rsidP="00C32759">
            <w:pPr>
              <w:rPr>
                <w:b/>
                <w:bCs/>
              </w:rPr>
            </w:pPr>
            <w:r w:rsidRPr="005D5CA7">
              <w:rPr>
                <w:b/>
                <w:bCs/>
              </w:rPr>
              <w:t>AUTHORIZATION</w:t>
            </w:r>
          </w:p>
          <w:p w14:paraId="71754D32" w14:textId="77777777" w:rsidR="00D92729" w:rsidRPr="005D5CA7" w:rsidRDefault="00D92729" w:rsidP="00C32759">
            <w:pPr>
              <w:rPr>
                <w:b/>
                <w:bCs/>
              </w:rPr>
            </w:pPr>
          </w:p>
        </w:tc>
      </w:tr>
      <w:tr w:rsidR="00D92729" w14:paraId="2913A730" w14:textId="77777777" w:rsidTr="00C32759">
        <w:trPr>
          <w:trHeight w:val="1635"/>
        </w:trPr>
        <w:tc>
          <w:tcPr>
            <w:tcW w:w="4920" w:type="dxa"/>
            <w:tcBorders>
              <w:top w:val="thinThickSmallGap" w:sz="24" w:space="0" w:color="auto"/>
              <w:left w:val="thinThickSmallGap" w:sz="24" w:space="0" w:color="auto"/>
              <w:bottom w:val="thinThickSmallGap" w:sz="24" w:space="0" w:color="auto"/>
              <w:right w:val="thinThickSmallGap" w:sz="24" w:space="0" w:color="auto"/>
            </w:tcBorders>
            <w:shd w:val="clear" w:color="auto" w:fill="A7ABA9"/>
          </w:tcPr>
          <w:p w14:paraId="1B33A55A" w14:textId="77777777" w:rsidR="00D92729" w:rsidRDefault="00D92729" w:rsidP="00C32759">
            <w:pPr>
              <w:spacing w:after="160" w:line="259" w:lineRule="auto"/>
            </w:pPr>
            <w:r w:rsidRPr="00DA5455">
              <w:rPr>
                <w:noProof/>
              </w:rPr>
              <w:drawing>
                <wp:anchor distT="0" distB="0" distL="114300" distR="114300" simplePos="0" relativeHeight="251700224" behindDoc="0" locked="0" layoutInCell="1" allowOverlap="1" wp14:anchorId="4DE17ABE" wp14:editId="5E2EB4BF">
                  <wp:simplePos x="0" y="0"/>
                  <wp:positionH relativeFrom="column">
                    <wp:posOffset>349463</wp:posOffset>
                  </wp:positionH>
                  <wp:positionV relativeFrom="paragraph">
                    <wp:posOffset>-22388</wp:posOffset>
                  </wp:positionV>
                  <wp:extent cx="2475230" cy="833120"/>
                  <wp:effectExtent l="38100" t="76200" r="58420" b="0"/>
                  <wp:wrapNone/>
                  <wp:docPr id="1895964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964792" name=""/>
                          <pic:cNvPicPr/>
                        </pic:nvPicPr>
                        <pic:blipFill>
                          <a:blip r:embed="rId31"/>
                          <a:stretch>
                            <a:fillRect/>
                          </a:stretch>
                        </pic:blipFill>
                        <pic:spPr>
                          <a:xfrm rot="21107708">
                            <a:off x="0" y="0"/>
                            <a:ext cx="2475230" cy="833120"/>
                          </a:xfrm>
                          <a:prstGeom prst="rect">
                            <a:avLst/>
                          </a:prstGeom>
                        </pic:spPr>
                      </pic:pic>
                    </a:graphicData>
                  </a:graphic>
                  <wp14:sizeRelH relativeFrom="margin">
                    <wp14:pctWidth>0</wp14:pctWidth>
                  </wp14:sizeRelH>
                  <wp14:sizeRelV relativeFrom="margin">
                    <wp14:pctHeight>0</wp14:pctHeight>
                  </wp14:sizeRelV>
                </wp:anchor>
              </w:drawing>
            </w:r>
            <w:r>
              <w:t>SIGNATURE:</w:t>
            </w:r>
          </w:p>
          <w:p w14:paraId="275B3AE0" w14:textId="77777777" w:rsidR="00D92729" w:rsidRDefault="00D92729" w:rsidP="00C32759"/>
          <w:p w14:paraId="71EE5A4B" w14:textId="77777777" w:rsidR="00D92729" w:rsidRPr="00324499" w:rsidRDefault="00D92729" w:rsidP="00C32759"/>
        </w:tc>
        <w:tc>
          <w:tcPr>
            <w:tcW w:w="4861" w:type="dxa"/>
            <w:tcBorders>
              <w:top w:val="thinThickSmallGap" w:sz="24" w:space="0" w:color="auto"/>
              <w:left w:val="thinThickSmallGap" w:sz="24" w:space="0" w:color="auto"/>
              <w:bottom w:val="thinThickSmallGap" w:sz="24" w:space="0" w:color="auto"/>
              <w:right w:val="thinThickSmallGap" w:sz="24" w:space="0" w:color="auto"/>
            </w:tcBorders>
            <w:shd w:val="clear" w:color="auto" w:fill="A7ABA9"/>
          </w:tcPr>
          <w:p w14:paraId="600AF4EB" w14:textId="77777777" w:rsidR="00D92729" w:rsidRDefault="00D92729" w:rsidP="00C32759">
            <w:r w:rsidRPr="00324499">
              <w:t>DATE</w:t>
            </w:r>
            <w:r>
              <w:t>:</w:t>
            </w:r>
          </w:p>
          <w:p w14:paraId="1F62B703" w14:textId="77777777" w:rsidR="00D92729" w:rsidRDefault="00D92729" w:rsidP="00C32759">
            <w:r>
              <w:t>2024/02/03</w:t>
            </w:r>
          </w:p>
        </w:tc>
      </w:tr>
    </w:tbl>
    <w:p w14:paraId="285169FB" w14:textId="77777777" w:rsidR="00D92729" w:rsidRDefault="00D92729" w:rsidP="00B57FD4">
      <w:pPr>
        <w:pStyle w:val="KDUPara"/>
      </w:pPr>
    </w:p>
    <w:p w14:paraId="60E15B22" w14:textId="77777777" w:rsidR="003E43FE" w:rsidRDefault="003E43FE" w:rsidP="00B57FD4">
      <w:pPr>
        <w:pStyle w:val="KDUPara"/>
      </w:pPr>
    </w:p>
    <w:p w14:paraId="759DED2E" w14:textId="77777777" w:rsidR="003E43FE" w:rsidRDefault="003E43FE" w:rsidP="00B57FD4">
      <w:pPr>
        <w:pStyle w:val="KDUPara"/>
      </w:pPr>
    </w:p>
    <w:p w14:paraId="25C75362" w14:textId="77777777" w:rsidR="003E43FE" w:rsidRDefault="003E43FE" w:rsidP="00B57FD4">
      <w:pPr>
        <w:pStyle w:val="KDUPara"/>
      </w:pPr>
    </w:p>
    <w:p w14:paraId="490AD2EC" w14:textId="77777777" w:rsidR="003E43FE" w:rsidRDefault="003E43FE" w:rsidP="00B57FD4">
      <w:pPr>
        <w:pStyle w:val="KDUPara"/>
      </w:pPr>
    </w:p>
    <w:p w14:paraId="274B823C" w14:textId="77777777" w:rsidR="003E43FE" w:rsidRDefault="003E43FE" w:rsidP="00B57FD4">
      <w:pPr>
        <w:pStyle w:val="KDUPara"/>
      </w:pPr>
    </w:p>
    <w:p w14:paraId="42002869" w14:textId="77777777" w:rsidR="003E43FE" w:rsidRDefault="003E43FE" w:rsidP="00B57FD4">
      <w:pPr>
        <w:pStyle w:val="KDUPara"/>
      </w:pPr>
    </w:p>
    <w:p w14:paraId="3349545E" w14:textId="1526D8CD" w:rsidR="003E43FE" w:rsidRDefault="003E43FE" w:rsidP="00A46DF9">
      <w:pPr>
        <w:pStyle w:val="Heading2"/>
        <w:numPr>
          <w:ilvl w:val="0"/>
          <w:numId w:val="0"/>
        </w:numPr>
      </w:pPr>
      <w:bookmarkStart w:id="73" w:name="_Toc160653762"/>
      <w:r>
        <w:lastRenderedPageBreak/>
        <w:t>Appendix 4: Current system user interface</w:t>
      </w:r>
      <w:bookmarkEnd w:id="73"/>
    </w:p>
    <w:p w14:paraId="109136A9" w14:textId="267A5B2C" w:rsidR="003E43FE" w:rsidRDefault="003E43FE" w:rsidP="00B57FD4">
      <w:pPr>
        <w:pStyle w:val="KDUPara"/>
      </w:pPr>
      <w:r>
        <w:rPr>
          <w:noProof/>
        </w:rPr>
        <mc:AlternateContent>
          <mc:Choice Requires="wps">
            <w:drawing>
              <wp:anchor distT="0" distB="0" distL="114300" distR="114300" simplePos="0" relativeHeight="251747328" behindDoc="0" locked="0" layoutInCell="1" allowOverlap="1" wp14:anchorId="3F087090" wp14:editId="2FA3D0E4">
                <wp:simplePos x="0" y="0"/>
                <wp:positionH relativeFrom="column">
                  <wp:posOffset>493395</wp:posOffset>
                </wp:positionH>
                <wp:positionV relativeFrom="paragraph">
                  <wp:posOffset>2769235</wp:posOffset>
                </wp:positionV>
                <wp:extent cx="5258435" cy="635"/>
                <wp:effectExtent l="0" t="0" r="0" b="0"/>
                <wp:wrapTopAndBottom/>
                <wp:docPr id="1157806810" name="Text Box 1"/>
                <wp:cNvGraphicFramePr/>
                <a:graphic xmlns:a="http://schemas.openxmlformats.org/drawingml/2006/main">
                  <a:graphicData uri="http://schemas.microsoft.com/office/word/2010/wordprocessingShape">
                    <wps:wsp>
                      <wps:cNvSpPr txBox="1"/>
                      <wps:spPr>
                        <a:xfrm>
                          <a:off x="0" y="0"/>
                          <a:ext cx="5258435" cy="635"/>
                        </a:xfrm>
                        <a:prstGeom prst="rect">
                          <a:avLst/>
                        </a:prstGeom>
                        <a:solidFill>
                          <a:prstClr val="white"/>
                        </a:solidFill>
                        <a:ln>
                          <a:noFill/>
                        </a:ln>
                      </wps:spPr>
                      <wps:txbx>
                        <w:txbxContent>
                          <w:p w14:paraId="18284F4A" w14:textId="06A96F9D" w:rsidR="003E43FE" w:rsidRPr="000B7DD4" w:rsidRDefault="003E43FE" w:rsidP="003E43FE">
                            <w:pPr>
                              <w:pStyle w:val="Caption"/>
                            </w:pPr>
                            <w:bookmarkStart w:id="74" w:name="_Toc160653728"/>
                            <w:r>
                              <w:t xml:space="preserve">Figure </w:t>
                            </w:r>
                            <w:r>
                              <w:fldChar w:fldCharType="begin"/>
                            </w:r>
                            <w:r>
                              <w:instrText xml:space="preserve"> SEQ Figure \* ARABIC </w:instrText>
                            </w:r>
                            <w:r>
                              <w:fldChar w:fldCharType="separate"/>
                            </w:r>
                            <w:r w:rsidR="00973BE2">
                              <w:rPr>
                                <w:noProof/>
                              </w:rPr>
                              <w:t>20</w:t>
                            </w:r>
                            <w:r>
                              <w:fldChar w:fldCharType="end"/>
                            </w:r>
                            <w:r>
                              <w:t xml:space="preserve">: </w:t>
                            </w:r>
                            <w:r w:rsidR="006D66E8">
                              <w:t>L</w:t>
                            </w:r>
                            <w:r>
                              <w:t xml:space="preserve">ogging </w:t>
                            </w:r>
                            <w:r w:rsidR="006D66E8">
                              <w:t>P</w:t>
                            </w:r>
                            <w:r>
                              <w:t>age UI.</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087090" id="_x0000_s1045" type="#_x0000_t202" style="position:absolute;left:0;text-align:left;margin-left:38.85pt;margin-top:218.05pt;width:414.0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" stroked="f">
                <v:textbox style="mso-fit-shape-to-text:t" inset="0,0,0,0">
                  <w:txbxContent>
                    <w:p w14:paraId="18284F4A" w14:textId="06A96F9D" w:rsidR="003E43FE" w:rsidRPr="000B7DD4" w:rsidRDefault="003E43FE" w:rsidP="003E43FE">
                      <w:pPr>
                        <w:pStyle w:val="Caption"/>
                      </w:pPr>
                      <w:bookmarkStart w:id="75" w:name="_Toc160653728"/>
                      <w:r>
                        <w:t xml:space="preserve">Figure </w:t>
                      </w:r>
                      <w:r>
                        <w:fldChar w:fldCharType="begin"/>
                      </w:r>
                      <w:r>
                        <w:instrText xml:space="preserve"> SEQ Figure \* ARABIC </w:instrText>
                      </w:r>
                      <w:r>
                        <w:fldChar w:fldCharType="separate"/>
                      </w:r>
                      <w:r w:rsidR="00973BE2">
                        <w:rPr>
                          <w:noProof/>
                        </w:rPr>
                        <w:t>20</w:t>
                      </w:r>
                      <w:r>
                        <w:fldChar w:fldCharType="end"/>
                      </w:r>
                      <w:r>
                        <w:t xml:space="preserve">: </w:t>
                      </w:r>
                      <w:r w:rsidR="006D66E8">
                        <w:t>L</w:t>
                      </w:r>
                      <w:r>
                        <w:t xml:space="preserve">ogging </w:t>
                      </w:r>
                      <w:r w:rsidR="006D66E8">
                        <w:t>P</w:t>
                      </w:r>
                      <w:r>
                        <w:t>age UI.</w:t>
                      </w:r>
                      <w:bookmarkEnd w:id="75"/>
                    </w:p>
                  </w:txbxContent>
                </v:textbox>
                <w10:wrap type="topAndBottom"/>
              </v:shape>
            </w:pict>
          </mc:Fallback>
        </mc:AlternateContent>
      </w:r>
      <w:r w:rsidRPr="003E43FE">
        <w:rPr>
          <w:noProof/>
        </w:rPr>
        <w:drawing>
          <wp:anchor distT="0" distB="0" distL="114300" distR="114300" simplePos="0" relativeHeight="251745280" behindDoc="0" locked="0" layoutInCell="1" allowOverlap="1" wp14:anchorId="3B056428" wp14:editId="3933382C">
            <wp:simplePos x="0" y="0"/>
            <wp:positionH relativeFrom="column">
              <wp:posOffset>493395</wp:posOffset>
            </wp:positionH>
            <wp:positionV relativeFrom="paragraph">
              <wp:posOffset>349885</wp:posOffset>
            </wp:positionV>
            <wp:extent cx="5258435" cy="2362200"/>
            <wp:effectExtent l="0" t="0" r="0" b="0"/>
            <wp:wrapTopAndBottom/>
            <wp:docPr id="1824895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895913" name=""/>
                    <pic:cNvPicPr/>
                  </pic:nvPicPr>
                  <pic:blipFill>
                    <a:blip r:embed="rId32"/>
                    <a:stretch>
                      <a:fillRect/>
                    </a:stretch>
                  </pic:blipFill>
                  <pic:spPr>
                    <a:xfrm>
                      <a:off x="0" y="0"/>
                      <a:ext cx="5258435" cy="2362200"/>
                    </a:xfrm>
                    <a:prstGeom prst="rect">
                      <a:avLst/>
                    </a:prstGeom>
                  </pic:spPr>
                </pic:pic>
              </a:graphicData>
            </a:graphic>
          </wp:anchor>
        </w:drawing>
      </w:r>
    </w:p>
    <w:p w14:paraId="29861CAD" w14:textId="77777777" w:rsidR="003E43FE" w:rsidRPr="003E43FE" w:rsidRDefault="003E43FE" w:rsidP="003E43FE"/>
    <w:p w14:paraId="3AA49B18" w14:textId="77777777" w:rsidR="003E43FE" w:rsidRPr="003E43FE" w:rsidRDefault="003E43FE" w:rsidP="003E43FE"/>
    <w:p w14:paraId="152AB9DA" w14:textId="5D7B3779" w:rsidR="003E43FE" w:rsidRPr="003E43FE" w:rsidRDefault="003E43FE" w:rsidP="003E43FE">
      <w:pPr>
        <w:tabs>
          <w:tab w:val="left" w:pos="2074"/>
        </w:tabs>
      </w:pPr>
      <w:r>
        <w:tab/>
      </w:r>
      <w:r>
        <w:rPr>
          <w:noProof/>
        </w:rPr>
        <mc:AlternateContent>
          <mc:Choice Requires="wps">
            <w:drawing>
              <wp:anchor distT="0" distB="0" distL="114300" distR="114300" simplePos="0" relativeHeight="251751424" behindDoc="0" locked="0" layoutInCell="1" allowOverlap="1" wp14:anchorId="5B0C0029" wp14:editId="6173C81C">
                <wp:simplePos x="0" y="0"/>
                <wp:positionH relativeFrom="column">
                  <wp:posOffset>0</wp:posOffset>
                </wp:positionH>
                <wp:positionV relativeFrom="paragraph">
                  <wp:posOffset>3146425</wp:posOffset>
                </wp:positionV>
                <wp:extent cx="6287135" cy="635"/>
                <wp:effectExtent l="0" t="0" r="0" b="0"/>
                <wp:wrapThrough wrapText="bothSides">
                  <wp:wrapPolygon edited="0">
                    <wp:start x="0" y="0"/>
                    <wp:lineTo x="0" y="21600"/>
                    <wp:lineTo x="21600" y="21600"/>
                    <wp:lineTo x="21600" y="0"/>
                  </wp:wrapPolygon>
                </wp:wrapThrough>
                <wp:docPr id="2125492537" name="Text Box 1"/>
                <wp:cNvGraphicFramePr/>
                <a:graphic xmlns:a="http://schemas.openxmlformats.org/drawingml/2006/main">
                  <a:graphicData uri="http://schemas.microsoft.com/office/word/2010/wordprocessingShape">
                    <wps:wsp>
                      <wps:cNvSpPr txBox="1"/>
                      <wps:spPr>
                        <a:xfrm>
                          <a:off x="0" y="0"/>
                          <a:ext cx="6287135" cy="635"/>
                        </a:xfrm>
                        <a:prstGeom prst="rect">
                          <a:avLst/>
                        </a:prstGeom>
                        <a:solidFill>
                          <a:prstClr val="white"/>
                        </a:solidFill>
                        <a:ln>
                          <a:noFill/>
                        </a:ln>
                      </wps:spPr>
                      <wps:txbx>
                        <w:txbxContent>
                          <w:p w14:paraId="327867A3" w14:textId="5F3B049D" w:rsidR="003E43FE" w:rsidRPr="0094129F" w:rsidRDefault="003E43FE" w:rsidP="003E43FE">
                            <w:pPr>
                              <w:pStyle w:val="Caption"/>
                              <w:rPr>
                                <w:color w:val="000000" w:themeColor="text1"/>
                                <w:sz w:val="22"/>
                                <w:szCs w:val="22"/>
                              </w:rPr>
                            </w:pPr>
                            <w:bookmarkStart w:id="76" w:name="_Toc160653729"/>
                            <w:r>
                              <w:t xml:space="preserve">Figure </w:t>
                            </w:r>
                            <w:r>
                              <w:fldChar w:fldCharType="begin"/>
                            </w:r>
                            <w:r>
                              <w:instrText xml:space="preserve"> SEQ Figure \* ARABIC </w:instrText>
                            </w:r>
                            <w:r>
                              <w:fldChar w:fldCharType="separate"/>
                            </w:r>
                            <w:r w:rsidR="00973BE2">
                              <w:rPr>
                                <w:noProof/>
                              </w:rPr>
                              <w:t>21</w:t>
                            </w:r>
                            <w:r>
                              <w:fldChar w:fldCharType="end"/>
                            </w:r>
                            <w:r>
                              <w:t xml:space="preserve">: </w:t>
                            </w:r>
                            <w:r w:rsidR="006D66E8">
                              <w:t>S</w:t>
                            </w:r>
                            <w:r>
                              <w:t xml:space="preserve">tarting </w:t>
                            </w:r>
                            <w:r w:rsidR="006D66E8">
                              <w:t>P</w:t>
                            </w:r>
                            <w:r>
                              <w:t xml:space="preserve">age </w:t>
                            </w:r>
                            <w:r w:rsidR="007114EA">
                              <w:t>UI.</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0C0029" id="_x0000_s1046" type="#_x0000_t202" style="position:absolute;margin-left:0;margin-top:247.75pt;width:495.05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" stroked="f">
                <v:textbox style="mso-fit-shape-to-text:t" inset="0,0,0,0">
                  <w:txbxContent>
                    <w:p w14:paraId="327867A3" w14:textId="5F3B049D" w:rsidR="003E43FE" w:rsidRPr="0094129F" w:rsidRDefault="003E43FE" w:rsidP="003E43FE">
                      <w:pPr>
                        <w:pStyle w:val="Caption"/>
                        <w:rPr>
                          <w:color w:val="000000" w:themeColor="text1"/>
                          <w:sz w:val="22"/>
                          <w:szCs w:val="22"/>
                        </w:rPr>
                      </w:pPr>
                      <w:bookmarkStart w:id="77" w:name="_Toc160653729"/>
                      <w:r>
                        <w:t xml:space="preserve">Figure </w:t>
                      </w:r>
                      <w:r>
                        <w:fldChar w:fldCharType="begin"/>
                      </w:r>
                      <w:r>
                        <w:instrText xml:space="preserve"> SEQ Figure \* ARABIC </w:instrText>
                      </w:r>
                      <w:r>
                        <w:fldChar w:fldCharType="separate"/>
                      </w:r>
                      <w:r w:rsidR="00973BE2">
                        <w:rPr>
                          <w:noProof/>
                        </w:rPr>
                        <w:t>21</w:t>
                      </w:r>
                      <w:r>
                        <w:fldChar w:fldCharType="end"/>
                      </w:r>
                      <w:r>
                        <w:t xml:space="preserve">: </w:t>
                      </w:r>
                      <w:r w:rsidR="006D66E8">
                        <w:t>S</w:t>
                      </w:r>
                      <w:r>
                        <w:t xml:space="preserve">tarting </w:t>
                      </w:r>
                      <w:r w:rsidR="006D66E8">
                        <w:t>P</w:t>
                      </w:r>
                      <w:r>
                        <w:t xml:space="preserve">age </w:t>
                      </w:r>
                      <w:r w:rsidR="007114EA">
                        <w:t>UI.</w:t>
                      </w:r>
                      <w:bookmarkEnd w:id="77"/>
                    </w:p>
                  </w:txbxContent>
                </v:textbox>
                <w10:wrap type="through"/>
              </v:shape>
            </w:pict>
          </mc:Fallback>
        </mc:AlternateContent>
      </w:r>
      <w:r w:rsidRPr="003E43FE">
        <w:rPr>
          <w:noProof/>
        </w:rPr>
        <w:drawing>
          <wp:anchor distT="0" distB="0" distL="114300" distR="114300" simplePos="0" relativeHeight="251749376" behindDoc="0" locked="0" layoutInCell="1" allowOverlap="1" wp14:anchorId="00A77701" wp14:editId="338D0AA6">
            <wp:simplePos x="0" y="0"/>
            <wp:positionH relativeFrom="column">
              <wp:posOffset>0</wp:posOffset>
            </wp:positionH>
            <wp:positionV relativeFrom="paragraph">
              <wp:posOffset>282575</wp:posOffset>
            </wp:positionV>
            <wp:extent cx="6287135" cy="2806700"/>
            <wp:effectExtent l="0" t="0" r="0" b="0"/>
            <wp:wrapThrough wrapText="bothSides">
              <wp:wrapPolygon edited="0">
                <wp:start x="0" y="0"/>
                <wp:lineTo x="0" y="21405"/>
                <wp:lineTo x="21532" y="21405"/>
                <wp:lineTo x="21532" y="0"/>
                <wp:lineTo x="0" y="0"/>
              </wp:wrapPolygon>
            </wp:wrapThrough>
            <wp:docPr id="532792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792941" name=""/>
                    <pic:cNvPicPr/>
                  </pic:nvPicPr>
                  <pic:blipFill>
                    <a:blip r:embed="rId33"/>
                    <a:stretch>
                      <a:fillRect/>
                    </a:stretch>
                  </pic:blipFill>
                  <pic:spPr>
                    <a:xfrm>
                      <a:off x="0" y="0"/>
                      <a:ext cx="6287135" cy="2806700"/>
                    </a:xfrm>
                    <a:prstGeom prst="rect">
                      <a:avLst/>
                    </a:prstGeom>
                  </pic:spPr>
                </pic:pic>
              </a:graphicData>
            </a:graphic>
          </wp:anchor>
        </w:drawing>
      </w:r>
    </w:p>
    <w:p w14:paraId="683CED91" w14:textId="77777777" w:rsidR="003E43FE" w:rsidRPr="003E43FE" w:rsidRDefault="003E43FE" w:rsidP="003E43FE"/>
    <w:p w14:paraId="40A51989" w14:textId="77777777" w:rsidR="003E43FE" w:rsidRPr="003E43FE" w:rsidRDefault="003E43FE" w:rsidP="003E43FE"/>
    <w:p w14:paraId="379A8684" w14:textId="77777777" w:rsidR="003E43FE" w:rsidRPr="003E43FE" w:rsidRDefault="003E43FE" w:rsidP="003E43FE"/>
    <w:p w14:paraId="042A3C10" w14:textId="77777777" w:rsidR="003E43FE" w:rsidRPr="003E43FE" w:rsidRDefault="003E43FE" w:rsidP="003E43FE"/>
    <w:p w14:paraId="62C53050" w14:textId="77777777" w:rsidR="003E43FE" w:rsidRPr="003E43FE" w:rsidRDefault="003E43FE" w:rsidP="003E43FE"/>
    <w:p w14:paraId="1960625C" w14:textId="77777777" w:rsidR="003E43FE" w:rsidRPr="003E43FE" w:rsidRDefault="003E43FE" w:rsidP="003E43FE"/>
    <w:p w14:paraId="19C692FB" w14:textId="77777777" w:rsidR="003E43FE" w:rsidRPr="003E43FE" w:rsidRDefault="003E43FE" w:rsidP="003E43FE"/>
    <w:p w14:paraId="3C63F003" w14:textId="77777777" w:rsidR="003E43FE" w:rsidRPr="003E43FE" w:rsidRDefault="003E43FE" w:rsidP="003E43FE"/>
    <w:p w14:paraId="2859A623" w14:textId="77777777" w:rsidR="003E43FE" w:rsidRPr="003E43FE" w:rsidRDefault="003E43FE" w:rsidP="003E43FE"/>
    <w:sectPr w:rsidR="003E43FE" w:rsidRPr="003E43FE" w:rsidSect="006F24A4">
      <w:footerReference w:type="default" r:id="rId34"/>
      <w:pgSz w:w="11907" w:h="16839" w:code="9"/>
      <w:pgMar w:top="540" w:right="926" w:bottom="1350" w:left="108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25ECAD" w14:textId="77777777" w:rsidR="006F24A4" w:rsidRDefault="006F24A4" w:rsidP="002E1ABF">
      <w:pPr>
        <w:spacing w:after="0" w:line="240" w:lineRule="auto"/>
      </w:pPr>
      <w:r>
        <w:separator/>
      </w:r>
    </w:p>
  </w:endnote>
  <w:endnote w:type="continuationSeparator" w:id="0">
    <w:p w14:paraId="3C779F83" w14:textId="77777777" w:rsidR="006F24A4" w:rsidRDefault="006F24A4" w:rsidP="002E1ABF">
      <w:pPr>
        <w:spacing w:after="0" w:line="240" w:lineRule="auto"/>
      </w:pPr>
      <w:r>
        <w:continuationSeparator/>
      </w:r>
    </w:p>
  </w:endnote>
  <w:endnote w:type="continuationNotice" w:id="1">
    <w:p w14:paraId="2FCBFE0E" w14:textId="77777777" w:rsidR="006F24A4" w:rsidRDefault="006F24A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PMincho">
    <w:charset w:val="80"/>
    <w:family w:val="roma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70935699"/>
      <w:docPartObj>
        <w:docPartGallery w:val="Page Numbers (Bottom of Page)"/>
        <w:docPartUnique/>
      </w:docPartObj>
    </w:sdtPr>
    <w:sdtEndPr>
      <w:rPr>
        <w:noProof/>
      </w:rPr>
    </w:sdtEndPr>
    <w:sdtContent>
      <w:p w14:paraId="37079F61" w14:textId="77777777" w:rsidR="00632FE6" w:rsidRDefault="00632FE6">
        <w:pPr>
          <w:pStyle w:val="Footer"/>
          <w:jc w:val="right"/>
        </w:pPr>
        <w:r>
          <w:fldChar w:fldCharType="begin"/>
        </w:r>
        <w:r>
          <w:instrText xml:space="preserve"> PAGE   \* MERGEFORMAT </w:instrText>
        </w:r>
        <w:r>
          <w:fldChar w:fldCharType="separate"/>
        </w:r>
        <w:r w:rsidR="006B54E2">
          <w:rPr>
            <w:noProof/>
          </w:rPr>
          <w:t>2</w:t>
        </w:r>
        <w:r>
          <w:rPr>
            <w:noProof/>
          </w:rPr>
          <w:fldChar w:fldCharType="end"/>
        </w:r>
      </w:p>
    </w:sdtContent>
  </w:sdt>
  <w:p w14:paraId="3A7A11C6" w14:textId="77777777" w:rsidR="00632FE6" w:rsidRPr="00AE63D7" w:rsidRDefault="00632FE6">
    <w:pPr>
      <w:pStyle w:val="Footer"/>
      <w:rPr>
        <w:rFonts w:ascii="Times New Roman" w:hAnsi="Times New Roman" w:cs="Times New Roman"/>
        <w:i/>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EDA667" w14:textId="77777777" w:rsidR="006F24A4" w:rsidRDefault="006F24A4" w:rsidP="002E1ABF">
      <w:pPr>
        <w:spacing w:after="0" w:line="240" w:lineRule="auto"/>
      </w:pPr>
      <w:r>
        <w:separator/>
      </w:r>
    </w:p>
  </w:footnote>
  <w:footnote w:type="continuationSeparator" w:id="0">
    <w:p w14:paraId="6C13BF43" w14:textId="77777777" w:rsidR="006F24A4" w:rsidRDefault="006F24A4" w:rsidP="002E1ABF">
      <w:pPr>
        <w:spacing w:after="0" w:line="240" w:lineRule="auto"/>
      </w:pPr>
      <w:r>
        <w:continuationSeparator/>
      </w:r>
    </w:p>
  </w:footnote>
  <w:footnote w:type="continuationNotice" w:id="1">
    <w:p w14:paraId="497B58FA" w14:textId="77777777" w:rsidR="006F24A4" w:rsidRDefault="006F24A4">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p0Wh1YS0O28fzh" int2:id="5JbDnNHF">
      <int2:state int2:value="Rejected" int2:type="AugLoop_Text_Critique"/>
    </int2:textHash>
    <int2:textHash int2:hashCode="mSPA/jBLwkpTRL" int2:id="H1KH5wKv">
      <int2:state int2:value="Rejected" int2:type="AugLoop_Text_Critique"/>
    </int2:textHash>
    <int2:textHash int2:hashCode="7mjiv3vr1ydWTI" int2:id="QS61ND9C">
      <int2:state int2:value="Rejected" int2:type="AugLoop_Text_Critique"/>
    </int2:textHash>
    <int2:textHash int2:hashCode="Xdva1P3tifnWUw" int2:id="cv5oZ9WU">
      <int2:state int2:value="Rejected" int2:type="AugLoop_Text_Critique"/>
    </int2:textHash>
    <int2:textHash int2:hashCode="H+dMWso0WQnbh5" int2:id="n1eSTb1h">
      <int2:state int2:value="Rejected" int2:type="AugLoop_Text_Critique"/>
    </int2:textHash>
    <int2:textHash int2:hashCode="THIwbwqopRTaNB" int2:id="zqMYKZj2">
      <int2:state int2:value="Rejected" int2:type="AugLoop_Text_Critique"/>
    </int2:textHash>
    <int2:bookmark int2:bookmarkName="_Int_lIB2kU1J" int2:invalidationBookmarkName="" int2:hashCode="xjrm3U/J+d2maX" int2:id="4LNh4bld">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70D1B"/>
    <w:multiLevelType w:val="hybridMultilevel"/>
    <w:tmpl w:val="D35AB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B75FE3"/>
    <w:multiLevelType w:val="hybridMultilevel"/>
    <w:tmpl w:val="9F5877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B9E5B81"/>
    <w:multiLevelType w:val="hybridMultilevel"/>
    <w:tmpl w:val="AF5A9852"/>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DA52D05"/>
    <w:multiLevelType w:val="hybridMultilevel"/>
    <w:tmpl w:val="8CC86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C032EB"/>
    <w:multiLevelType w:val="hybridMultilevel"/>
    <w:tmpl w:val="10D4086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F6A1896"/>
    <w:multiLevelType w:val="hybridMultilevel"/>
    <w:tmpl w:val="F006E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436300"/>
    <w:multiLevelType w:val="multilevel"/>
    <w:tmpl w:val="A55AEDFA"/>
    <w:lvl w:ilvl="0">
      <w:start w:val="1"/>
      <w:numFmt w:val="decimal"/>
      <w:pStyle w:val="Heading1"/>
      <w:suff w:val="space"/>
      <w:lvlText w:val="Chapter %1"/>
      <w:lvlJc w:val="left"/>
      <w:pPr>
        <w:ind w:left="360" w:hanging="360"/>
      </w:pPr>
      <w:rPr>
        <w:rFonts w:hint="default"/>
        <w:color w:val="auto"/>
      </w:rPr>
    </w:lvl>
    <w:lvl w:ilvl="1">
      <w:start w:val="1"/>
      <w:numFmt w:val="decimal"/>
      <w:pStyle w:val="Heading2"/>
      <w:suff w:val="space"/>
      <w:lvlText w:val="%1.%2"/>
      <w:lvlJc w:val="left"/>
      <w:pPr>
        <w:ind w:left="1152" w:hanging="792"/>
      </w:pPr>
      <w:rPr>
        <w:rFonts w:ascii="Times New Roman" w:hAnsi="Times New Roman"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2.%3"/>
      <w:lvlJc w:val="right"/>
      <w:pPr>
        <w:ind w:left="1224" w:firstLine="144"/>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7" w15:restartNumberingAfterBreak="0">
    <w:nsid w:val="12E210A0"/>
    <w:multiLevelType w:val="hybridMultilevel"/>
    <w:tmpl w:val="DE9A38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A851C3"/>
    <w:multiLevelType w:val="hybridMultilevel"/>
    <w:tmpl w:val="F9D05628"/>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459457F"/>
    <w:multiLevelType w:val="hybridMultilevel"/>
    <w:tmpl w:val="7E308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8D6BB2"/>
    <w:multiLevelType w:val="hybridMultilevel"/>
    <w:tmpl w:val="A300A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7D2458"/>
    <w:multiLevelType w:val="hybridMultilevel"/>
    <w:tmpl w:val="DEE0B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9E5CE1"/>
    <w:multiLevelType w:val="hybridMultilevel"/>
    <w:tmpl w:val="52E6BDC4"/>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B472942"/>
    <w:multiLevelType w:val="hybridMultilevel"/>
    <w:tmpl w:val="198EC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A377ED"/>
    <w:multiLevelType w:val="hybridMultilevel"/>
    <w:tmpl w:val="129092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FFA7DB2"/>
    <w:multiLevelType w:val="hybridMultilevel"/>
    <w:tmpl w:val="DCA09F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F4407A"/>
    <w:multiLevelType w:val="hybridMultilevel"/>
    <w:tmpl w:val="0F78F5F4"/>
    <w:lvl w:ilvl="0" w:tplc="04090001">
      <w:start w:val="1"/>
      <w:numFmt w:val="bullet"/>
      <w:lvlText w:val=""/>
      <w:lvlJc w:val="left"/>
      <w:pPr>
        <w:ind w:left="720" w:hanging="360"/>
      </w:pPr>
      <w:rPr>
        <w:rFonts w:ascii="Symbol" w:hAnsi="Symbol" w:hint="default"/>
      </w:rPr>
    </w:lvl>
    <w:lvl w:ilvl="1" w:tplc="1C1E1B7E">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254741EF"/>
    <w:multiLevelType w:val="hybridMultilevel"/>
    <w:tmpl w:val="2C32E6C8"/>
    <w:lvl w:ilvl="0" w:tplc="3C58450C">
      <w:start w:val="1"/>
      <w:numFmt w:val="decimal"/>
      <w:pStyle w:val="KDUAppendix"/>
      <w:suff w:val="space"/>
      <w:lvlText w:val="Appendix %1: "/>
      <w:lvlJc w:val="left"/>
      <w:pPr>
        <w:ind w:left="360" w:hanging="360"/>
      </w:pPr>
      <w:rPr>
        <w:rFonts w:hint="default"/>
        <w:sz w:val="32"/>
        <w:szCs w:val="32"/>
      </w:rPr>
    </w:lvl>
    <w:lvl w:ilvl="1" w:tplc="04090019" w:tentative="1">
      <w:start w:val="1"/>
      <w:numFmt w:val="lowerLetter"/>
      <w:lvlText w:val="%2."/>
      <w:lvlJc w:val="left"/>
      <w:pPr>
        <w:ind w:left="-90" w:hanging="360"/>
      </w:pPr>
    </w:lvl>
    <w:lvl w:ilvl="2" w:tplc="0409001B" w:tentative="1">
      <w:start w:val="1"/>
      <w:numFmt w:val="lowerRoman"/>
      <w:lvlText w:val="%3."/>
      <w:lvlJc w:val="right"/>
      <w:pPr>
        <w:ind w:left="630" w:hanging="180"/>
      </w:pPr>
    </w:lvl>
    <w:lvl w:ilvl="3" w:tplc="0409000F" w:tentative="1">
      <w:start w:val="1"/>
      <w:numFmt w:val="decimal"/>
      <w:lvlText w:val="%4."/>
      <w:lvlJc w:val="left"/>
      <w:pPr>
        <w:ind w:left="1350" w:hanging="360"/>
      </w:pPr>
    </w:lvl>
    <w:lvl w:ilvl="4" w:tplc="04090019" w:tentative="1">
      <w:start w:val="1"/>
      <w:numFmt w:val="lowerLetter"/>
      <w:lvlText w:val="%5."/>
      <w:lvlJc w:val="left"/>
      <w:pPr>
        <w:ind w:left="2070" w:hanging="360"/>
      </w:pPr>
    </w:lvl>
    <w:lvl w:ilvl="5" w:tplc="0409001B" w:tentative="1">
      <w:start w:val="1"/>
      <w:numFmt w:val="lowerRoman"/>
      <w:lvlText w:val="%6."/>
      <w:lvlJc w:val="right"/>
      <w:pPr>
        <w:ind w:left="2790" w:hanging="180"/>
      </w:pPr>
    </w:lvl>
    <w:lvl w:ilvl="6" w:tplc="0409000F" w:tentative="1">
      <w:start w:val="1"/>
      <w:numFmt w:val="decimal"/>
      <w:lvlText w:val="%7."/>
      <w:lvlJc w:val="left"/>
      <w:pPr>
        <w:ind w:left="3510" w:hanging="360"/>
      </w:pPr>
    </w:lvl>
    <w:lvl w:ilvl="7" w:tplc="04090019" w:tentative="1">
      <w:start w:val="1"/>
      <w:numFmt w:val="lowerLetter"/>
      <w:lvlText w:val="%8."/>
      <w:lvlJc w:val="left"/>
      <w:pPr>
        <w:ind w:left="4230" w:hanging="360"/>
      </w:pPr>
    </w:lvl>
    <w:lvl w:ilvl="8" w:tplc="0409001B" w:tentative="1">
      <w:start w:val="1"/>
      <w:numFmt w:val="lowerRoman"/>
      <w:lvlText w:val="%9."/>
      <w:lvlJc w:val="right"/>
      <w:pPr>
        <w:ind w:left="4950" w:hanging="180"/>
      </w:pPr>
    </w:lvl>
  </w:abstractNum>
  <w:abstractNum w:abstractNumId="18" w15:restartNumberingAfterBreak="0">
    <w:nsid w:val="2D4A32C4"/>
    <w:multiLevelType w:val="hybridMultilevel"/>
    <w:tmpl w:val="AE3A7B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DEB519A"/>
    <w:multiLevelType w:val="hybridMultilevel"/>
    <w:tmpl w:val="9F6A5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4C528A3"/>
    <w:multiLevelType w:val="hybridMultilevel"/>
    <w:tmpl w:val="5574B4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50D6838"/>
    <w:multiLevelType w:val="hybridMultilevel"/>
    <w:tmpl w:val="12D4D28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357E63A5"/>
    <w:multiLevelType w:val="hybridMultilevel"/>
    <w:tmpl w:val="D61EB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61F00BD"/>
    <w:multiLevelType w:val="hybridMultilevel"/>
    <w:tmpl w:val="149262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B5023A9"/>
    <w:multiLevelType w:val="hybridMultilevel"/>
    <w:tmpl w:val="9D764C8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3F0E3A21"/>
    <w:multiLevelType w:val="hybridMultilevel"/>
    <w:tmpl w:val="9E907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22E2605"/>
    <w:multiLevelType w:val="hybridMultilevel"/>
    <w:tmpl w:val="44CA7E16"/>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45533FA0"/>
    <w:multiLevelType w:val="hybridMultilevel"/>
    <w:tmpl w:val="1B76C2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6A783E"/>
    <w:multiLevelType w:val="hybridMultilevel"/>
    <w:tmpl w:val="454E38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0A328A"/>
    <w:multiLevelType w:val="hybridMultilevel"/>
    <w:tmpl w:val="4544A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1E111C"/>
    <w:multiLevelType w:val="hybridMultilevel"/>
    <w:tmpl w:val="2CAA00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D6B1E41"/>
    <w:multiLevelType w:val="hybridMultilevel"/>
    <w:tmpl w:val="D2A6E4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EBD51BB"/>
    <w:multiLevelType w:val="hybridMultilevel"/>
    <w:tmpl w:val="C472F976"/>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5F4520F8"/>
    <w:multiLevelType w:val="hybridMultilevel"/>
    <w:tmpl w:val="E1B09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3063320"/>
    <w:multiLevelType w:val="hybridMultilevel"/>
    <w:tmpl w:val="1B222E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7E166D2"/>
    <w:multiLevelType w:val="hybridMultilevel"/>
    <w:tmpl w:val="B764FBBC"/>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6" w15:restartNumberingAfterBreak="0">
    <w:nsid w:val="72810442"/>
    <w:multiLevelType w:val="hybridMultilevel"/>
    <w:tmpl w:val="CF8CA22A"/>
    <w:lvl w:ilvl="0" w:tplc="04090001">
      <w:start w:val="1"/>
      <w:numFmt w:val="bullet"/>
      <w:lvlText w:val=""/>
      <w:lvlJc w:val="left"/>
      <w:pPr>
        <w:ind w:left="720" w:hanging="360"/>
      </w:pPr>
      <w:rPr>
        <w:rFonts w:ascii="Symbol" w:hAnsi="Symbol" w:hint="default"/>
      </w:rPr>
    </w:lvl>
    <w:lvl w:ilvl="1" w:tplc="95C679DC">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6D76DD6"/>
    <w:multiLevelType w:val="hybridMultilevel"/>
    <w:tmpl w:val="F0ACA7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7777383"/>
    <w:multiLevelType w:val="hybridMultilevel"/>
    <w:tmpl w:val="22BAAF0A"/>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9" w15:restartNumberingAfterBreak="0">
    <w:nsid w:val="786B0189"/>
    <w:multiLevelType w:val="hybridMultilevel"/>
    <w:tmpl w:val="28824B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99E7D2A"/>
    <w:multiLevelType w:val="hybridMultilevel"/>
    <w:tmpl w:val="11FC4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A9D2B75"/>
    <w:multiLevelType w:val="hybridMultilevel"/>
    <w:tmpl w:val="AA90C978"/>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7EE57BD1"/>
    <w:multiLevelType w:val="hybridMultilevel"/>
    <w:tmpl w:val="B75E0D4A"/>
    <w:lvl w:ilvl="0" w:tplc="0CDCAAD8">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98023073">
    <w:abstractNumId w:val="6"/>
  </w:num>
  <w:num w:numId="2" w16cid:durableId="49426067">
    <w:abstractNumId w:val="17"/>
  </w:num>
  <w:num w:numId="3" w16cid:durableId="709767486">
    <w:abstractNumId w:val="28"/>
  </w:num>
  <w:num w:numId="4" w16cid:durableId="113061554">
    <w:abstractNumId w:val="3"/>
  </w:num>
  <w:num w:numId="5" w16cid:durableId="901911293">
    <w:abstractNumId w:val="10"/>
  </w:num>
  <w:num w:numId="6" w16cid:durableId="917180021">
    <w:abstractNumId w:val="24"/>
  </w:num>
  <w:num w:numId="7" w16cid:durableId="1196698008">
    <w:abstractNumId w:val="35"/>
  </w:num>
  <w:num w:numId="8" w16cid:durableId="979962472">
    <w:abstractNumId w:val="16"/>
  </w:num>
  <w:num w:numId="9" w16cid:durableId="1977760715">
    <w:abstractNumId w:val="12"/>
  </w:num>
  <w:num w:numId="10" w16cid:durableId="1946304935">
    <w:abstractNumId w:val="41"/>
  </w:num>
  <w:num w:numId="11" w16cid:durableId="1169708440">
    <w:abstractNumId w:val="36"/>
  </w:num>
  <w:num w:numId="12" w16cid:durableId="1678540171">
    <w:abstractNumId w:val="5"/>
  </w:num>
  <w:num w:numId="13" w16cid:durableId="1317104269">
    <w:abstractNumId w:val="33"/>
  </w:num>
  <w:num w:numId="14" w16cid:durableId="748693956">
    <w:abstractNumId w:val="40"/>
  </w:num>
  <w:num w:numId="15" w16cid:durableId="279191962">
    <w:abstractNumId w:val="29"/>
  </w:num>
  <w:num w:numId="16" w16cid:durableId="35275452">
    <w:abstractNumId w:val="37"/>
  </w:num>
  <w:num w:numId="17" w16cid:durableId="1517308395">
    <w:abstractNumId w:val="1"/>
  </w:num>
  <w:num w:numId="18" w16cid:durableId="1039353959">
    <w:abstractNumId w:val="30"/>
  </w:num>
  <w:num w:numId="19" w16cid:durableId="507796831">
    <w:abstractNumId w:val="31"/>
  </w:num>
  <w:num w:numId="20" w16cid:durableId="1780686987">
    <w:abstractNumId w:val="14"/>
  </w:num>
  <w:num w:numId="21" w16cid:durableId="2041011115">
    <w:abstractNumId w:val="8"/>
  </w:num>
  <w:num w:numId="22" w16cid:durableId="831526883">
    <w:abstractNumId w:val="15"/>
  </w:num>
  <w:num w:numId="23" w16cid:durableId="748114951">
    <w:abstractNumId w:val="32"/>
  </w:num>
  <w:num w:numId="24" w16cid:durableId="893783971">
    <w:abstractNumId w:val="7"/>
  </w:num>
  <w:num w:numId="25" w16cid:durableId="392891210">
    <w:abstractNumId w:val="20"/>
  </w:num>
  <w:num w:numId="26" w16cid:durableId="902563403">
    <w:abstractNumId w:val="26"/>
  </w:num>
  <w:num w:numId="27" w16cid:durableId="586116194">
    <w:abstractNumId w:val="21"/>
  </w:num>
  <w:num w:numId="28" w16cid:durableId="1094277459">
    <w:abstractNumId w:val="38"/>
  </w:num>
  <w:num w:numId="29" w16cid:durableId="500581322">
    <w:abstractNumId w:val="34"/>
  </w:num>
  <w:num w:numId="30" w16cid:durableId="833494903">
    <w:abstractNumId w:val="2"/>
  </w:num>
  <w:num w:numId="31" w16cid:durableId="1764955069">
    <w:abstractNumId w:val="39"/>
  </w:num>
  <w:num w:numId="32" w16cid:durableId="1054936252">
    <w:abstractNumId w:val="27"/>
  </w:num>
  <w:num w:numId="33" w16cid:durableId="361439770">
    <w:abstractNumId w:val="4"/>
  </w:num>
  <w:num w:numId="34" w16cid:durableId="175047060">
    <w:abstractNumId w:val="25"/>
  </w:num>
  <w:num w:numId="35" w16cid:durableId="239753499">
    <w:abstractNumId w:val="18"/>
  </w:num>
  <w:num w:numId="36" w16cid:durableId="530579967">
    <w:abstractNumId w:val="23"/>
  </w:num>
  <w:num w:numId="37" w16cid:durableId="1655455290">
    <w:abstractNumId w:val="0"/>
  </w:num>
  <w:num w:numId="38" w16cid:durableId="1925449769">
    <w:abstractNumId w:val="19"/>
  </w:num>
  <w:num w:numId="39" w16cid:durableId="1402869701">
    <w:abstractNumId w:val="13"/>
  </w:num>
  <w:num w:numId="40" w16cid:durableId="1487013515">
    <w:abstractNumId w:val="22"/>
  </w:num>
  <w:num w:numId="41" w16cid:durableId="1848864721">
    <w:abstractNumId w:val="42"/>
  </w:num>
  <w:num w:numId="42" w16cid:durableId="531647920">
    <w:abstractNumId w:val="11"/>
  </w:num>
  <w:num w:numId="43" w16cid:durableId="1477868582">
    <w:abstractNumId w:val="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63D7"/>
    <w:rsid w:val="0000605B"/>
    <w:rsid w:val="0000719D"/>
    <w:rsid w:val="00011D2B"/>
    <w:rsid w:val="00017AC6"/>
    <w:rsid w:val="000216C2"/>
    <w:rsid w:val="00040E8C"/>
    <w:rsid w:val="00046826"/>
    <w:rsid w:val="00047AF2"/>
    <w:rsid w:val="000509E9"/>
    <w:rsid w:val="000518E7"/>
    <w:rsid w:val="00054042"/>
    <w:rsid w:val="00065317"/>
    <w:rsid w:val="00067117"/>
    <w:rsid w:val="00092CC7"/>
    <w:rsid w:val="000930CC"/>
    <w:rsid w:val="00095845"/>
    <w:rsid w:val="00095C82"/>
    <w:rsid w:val="00096D13"/>
    <w:rsid w:val="000A0CB2"/>
    <w:rsid w:val="000A13D4"/>
    <w:rsid w:val="000A4D81"/>
    <w:rsid w:val="000A564C"/>
    <w:rsid w:val="000A641F"/>
    <w:rsid w:val="000B32BA"/>
    <w:rsid w:val="000C0627"/>
    <w:rsid w:val="000C467F"/>
    <w:rsid w:val="000C49D3"/>
    <w:rsid w:val="000D7DED"/>
    <w:rsid w:val="000E17D2"/>
    <w:rsid w:val="000E4E5D"/>
    <w:rsid w:val="000E7EBF"/>
    <w:rsid w:val="000F340D"/>
    <w:rsid w:val="000F6CED"/>
    <w:rsid w:val="0012396F"/>
    <w:rsid w:val="00130798"/>
    <w:rsid w:val="00151C85"/>
    <w:rsid w:val="00171B1E"/>
    <w:rsid w:val="001761B0"/>
    <w:rsid w:val="001921EE"/>
    <w:rsid w:val="00194992"/>
    <w:rsid w:val="0019735B"/>
    <w:rsid w:val="001A2672"/>
    <w:rsid w:val="001A655D"/>
    <w:rsid w:val="001A6BDE"/>
    <w:rsid w:val="001C0819"/>
    <w:rsid w:val="001C6D08"/>
    <w:rsid w:val="001D15DF"/>
    <w:rsid w:val="001D5C59"/>
    <w:rsid w:val="001D664E"/>
    <w:rsid w:val="001D781B"/>
    <w:rsid w:val="001D7983"/>
    <w:rsid w:val="001F43C2"/>
    <w:rsid w:val="001F6E1B"/>
    <w:rsid w:val="00201A93"/>
    <w:rsid w:val="00212EE3"/>
    <w:rsid w:val="00213E2C"/>
    <w:rsid w:val="00214E94"/>
    <w:rsid w:val="00222B49"/>
    <w:rsid w:val="002350B1"/>
    <w:rsid w:val="00237A3F"/>
    <w:rsid w:val="00242161"/>
    <w:rsid w:val="00247FDD"/>
    <w:rsid w:val="00250870"/>
    <w:rsid w:val="00261F5E"/>
    <w:rsid w:val="00262CC1"/>
    <w:rsid w:val="0026400C"/>
    <w:rsid w:val="002751A4"/>
    <w:rsid w:val="00293D36"/>
    <w:rsid w:val="00295D18"/>
    <w:rsid w:val="002B1576"/>
    <w:rsid w:val="002B488D"/>
    <w:rsid w:val="002B733F"/>
    <w:rsid w:val="002B7CD2"/>
    <w:rsid w:val="002C570A"/>
    <w:rsid w:val="002C6DF6"/>
    <w:rsid w:val="002D0B7E"/>
    <w:rsid w:val="002E19C2"/>
    <w:rsid w:val="002E1ABF"/>
    <w:rsid w:val="002E1FFA"/>
    <w:rsid w:val="002F3532"/>
    <w:rsid w:val="00301983"/>
    <w:rsid w:val="00301CB4"/>
    <w:rsid w:val="00305B13"/>
    <w:rsid w:val="0031401F"/>
    <w:rsid w:val="0032635C"/>
    <w:rsid w:val="003274D5"/>
    <w:rsid w:val="00330756"/>
    <w:rsid w:val="00335C21"/>
    <w:rsid w:val="003435AB"/>
    <w:rsid w:val="00343BA9"/>
    <w:rsid w:val="003515B3"/>
    <w:rsid w:val="0035683A"/>
    <w:rsid w:val="00357D68"/>
    <w:rsid w:val="00363488"/>
    <w:rsid w:val="0037548D"/>
    <w:rsid w:val="00381180"/>
    <w:rsid w:val="003847ED"/>
    <w:rsid w:val="00390766"/>
    <w:rsid w:val="00391DD5"/>
    <w:rsid w:val="00393243"/>
    <w:rsid w:val="00393290"/>
    <w:rsid w:val="00396A3F"/>
    <w:rsid w:val="003A319D"/>
    <w:rsid w:val="003A6B22"/>
    <w:rsid w:val="003A700D"/>
    <w:rsid w:val="003B66C1"/>
    <w:rsid w:val="003B7367"/>
    <w:rsid w:val="003C1CA6"/>
    <w:rsid w:val="003D45A4"/>
    <w:rsid w:val="003D70DB"/>
    <w:rsid w:val="003D7D1B"/>
    <w:rsid w:val="003E29D8"/>
    <w:rsid w:val="003E43FE"/>
    <w:rsid w:val="003E499F"/>
    <w:rsid w:val="003F1AFB"/>
    <w:rsid w:val="003F589D"/>
    <w:rsid w:val="003F7258"/>
    <w:rsid w:val="004009F6"/>
    <w:rsid w:val="004079D9"/>
    <w:rsid w:val="004103F6"/>
    <w:rsid w:val="0041133E"/>
    <w:rsid w:val="00422A2F"/>
    <w:rsid w:val="00440EA9"/>
    <w:rsid w:val="00450DEE"/>
    <w:rsid w:val="00460EF2"/>
    <w:rsid w:val="00467F19"/>
    <w:rsid w:val="0047085F"/>
    <w:rsid w:val="00471178"/>
    <w:rsid w:val="00477C96"/>
    <w:rsid w:val="004856DB"/>
    <w:rsid w:val="004870C6"/>
    <w:rsid w:val="00490D1E"/>
    <w:rsid w:val="00494D74"/>
    <w:rsid w:val="004A1559"/>
    <w:rsid w:val="004B00DC"/>
    <w:rsid w:val="004B7402"/>
    <w:rsid w:val="004C7519"/>
    <w:rsid w:val="004D0F62"/>
    <w:rsid w:val="004E20BF"/>
    <w:rsid w:val="004E5268"/>
    <w:rsid w:val="004E67BB"/>
    <w:rsid w:val="004F0DEC"/>
    <w:rsid w:val="004F3A9D"/>
    <w:rsid w:val="004F573C"/>
    <w:rsid w:val="005019ED"/>
    <w:rsid w:val="00502ABB"/>
    <w:rsid w:val="00511AFE"/>
    <w:rsid w:val="00514896"/>
    <w:rsid w:val="00517921"/>
    <w:rsid w:val="00533EA5"/>
    <w:rsid w:val="00541E9D"/>
    <w:rsid w:val="00542AF8"/>
    <w:rsid w:val="00551D66"/>
    <w:rsid w:val="0055407B"/>
    <w:rsid w:val="005556B6"/>
    <w:rsid w:val="00571CAF"/>
    <w:rsid w:val="005830F8"/>
    <w:rsid w:val="00585B07"/>
    <w:rsid w:val="005C07A6"/>
    <w:rsid w:val="005C0BF6"/>
    <w:rsid w:val="005D200C"/>
    <w:rsid w:val="005E21D5"/>
    <w:rsid w:val="005E2F81"/>
    <w:rsid w:val="005E3859"/>
    <w:rsid w:val="005E7A40"/>
    <w:rsid w:val="005F6B2D"/>
    <w:rsid w:val="005F7196"/>
    <w:rsid w:val="005F7B3D"/>
    <w:rsid w:val="00622EB4"/>
    <w:rsid w:val="006230B5"/>
    <w:rsid w:val="006264A1"/>
    <w:rsid w:val="00632FE6"/>
    <w:rsid w:val="006437B4"/>
    <w:rsid w:val="0065438B"/>
    <w:rsid w:val="00670CD2"/>
    <w:rsid w:val="0068300B"/>
    <w:rsid w:val="006840CB"/>
    <w:rsid w:val="00685D04"/>
    <w:rsid w:val="006A12EB"/>
    <w:rsid w:val="006A1AE1"/>
    <w:rsid w:val="006A6905"/>
    <w:rsid w:val="006B42B4"/>
    <w:rsid w:val="006B54E2"/>
    <w:rsid w:val="006C01A3"/>
    <w:rsid w:val="006D3E5F"/>
    <w:rsid w:val="006D66E8"/>
    <w:rsid w:val="006E31B0"/>
    <w:rsid w:val="006E702E"/>
    <w:rsid w:val="006F14E9"/>
    <w:rsid w:val="006F24A4"/>
    <w:rsid w:val="006F6A44"/>
    <w:rsid w:val="00702E51"/>
    <w:rsid w:val="00706591"/>
    <w:rsid w:val="007114EA"/>
    <w:rsid w:val="0072698F"/>
    <w:rsid w:val="0074469E"/>
    <w:rsid w:val="00746A41"/>
    <w:rsid w:val="007503A7"/>
    <w:rsid w:val="00752D1B"/>
    <w:rsid w:val="00757EB0"/>
    <w:rsid w:val="00763CDE"/>
    <w:rsid w:val="00765874"/>
    <w:rsid w:val="00766E44"/>
    <w:rsid w:val="00767BF2"/>
    <w:rsid w:val="00770A3C"/>
    <w:rsid w:val="00772F2C"/>
    <w:rsid w:val="00786F0C"/>
    <w:rsid w:val="007916BC"/>
    <w:rsid w:val="0079191F"/>
    <w:rsid w:val="007A0369"/>
    <w:rsid w:val="007A4442"/>
    <w:rsid w:val="007D28C4"/>
    <w:rsid w:val="007F1130"/>
    <w:rsid w:val="008058B2"/>
    <w:rsid w:val="00812F13"/>
    <w:rsid w:val="00822817"/>
    <w:rsid w:val="0083177D"/>
    <w:rsid w:val="0083660A"/>
    <w:rsid w:val="00842729"/>
    <w:rsid w:val="00842BD5"/>
    <w:rsid w:val="0084408F"/>
    <w:rsid w:val="00844747"/>
    <w:rsid w:val="00846D03"/>
    <w:rsid w:val="0085621E"/>
    <w:rsid w:val="0086060B"/>
    <w:rsid w:val="0086435A"/>
    <w:rsid w:val="00866C81"/>
    <w:rsid w:val="00875789"/>
    <w:rsid w:val="008808B3"/>
    <w:rsid w:val="008821BE"/>
    <w:rsid w:val="008836A0"/>
    <w:rsid w:val="0088717A"/>
    <w:rsid w:val="00887CF5"/>
    <w:rsid w:val="0089643B"/>
    <w:rsid w:val="00897D29"/>
    <w:rsid w:val="008A1392"/>
    <w:rsid w:val="008A6FB5"/>
    <w:rsid w:val="008B7EEF"/>
    <w:rsid w:val="008E122A"/>
    <w:rsid w:val="008E4CAD"/>
    <w:rsid w:val="008E7DCC"/>
    <w:rsid w:val="008F2F80"/>
    <w:rsid w:val="008F7DAD"/>
    <w:rsid w:val="00906322"/>
    <w:rsid w:val="0091163C"/>
    <w:rsid w:val="00913C0C"/>
    <w:rsid w:val="00920135"/>
    <w:rsid w:val="00924ECC"/>
    <w:rsid w:val="00930F2E"/>
    <w:rsid w:val="00931991"/>
    <w:rsid w:val="00932E03"/>
    <w:rsid w:val="0093691D"/>
    <w:rsid w:val="00940956"/>
    <w:rsid w:val="00950603"/>
    <w:rsid w:val="00956B05"/>
    <w:rsid w:val="00956EDA"/>
    <w:rsid w:val="00970F7C"/>
    <w:rsid w:val="00973425"/>
    <w:rsid w:val="00973BE2"/>
    <w:rsid w:val="009741DA"/>
    <w:rsid w:val="009746EE"/>
    <w:rsid w:val="009756A4"/>
    <w:rsid w:val="009831C5"/>
    <w:rsid w:val="009840B7"/>
    <w:rsid w:val="00987788"/>
    <w:rsid w:val="009917B6"/>
    <w:rsid w:val="00993DC4"/>
    <w:rsid w:val="00995797"/>
    <w:rsid w:val="00996FC8"/>
    <w:rsid w:val="009A4726"/>
    <w:rsid w:val="009A55F2"/>
    <w:rsid w:val="009A65D0"/>
    <w:rsid w:val="009A7387"/>
    <w:rsid w:val="009B2B9E"/>
    <w:rsid w:val="009C615B"/>
    <w:rsid w:val="009D0558"/>
    <w:rsid w:val="009D55AA"/>
    <w:rsid w:val="009F2082"/>
    <w:rsid w:val="00A01FDA"/>
    <w:rsid w:val="00A036A5"/>
    <w:rsid w:val="00A05985"/>
    <w:rsid w:val="00A06896"/>
    <w:rsid w:val="00A157BD"/>
    <w:rsid w:val="00A22083"/>
    <w:rsid w:val="00A237EA"/>
    <w:rsid w:val="00A25663"/>
    <w:rsid w:val="00A25CEB"/>
    <w:rsid w:val="00A27B63"/>
    <w:rsid w:val="00A319CA"/>
    <w:rsid w:val="00A40FB5"/>
    <w:rsid w:val="00A4443E"/>
    <w:rsid w:val="00A44B91"/>
    <w:rsid w:val="00A46DF9"/>
    <w:rsid w:val="00A47962"/>
    <w:rsid w:val="00A5056F"/>
    <w:rsid w:val="00A64AE2"/>
    <w:rsid w:val="00A64F9D"/>
    <w:rsid w:val="00A65519"/>
    <w:rsid w:val="00A6625F"/>
    <w:rsid w:val="00A665C1"/>
    <w:rsid w:val="00A7667E"/>
    <w:rsid w:val="00A80964"/>
    <w:rsid w:val="00A83654"/>
    <w:rsid w:val="00A85587"/>
    <w:rsid w:val="00A949CF"/>
    <w:rsid w:val="00AA4D33"/>
    <w:rsid w:val="00AA50B1"/>
    <w:rsid w:val="00AA621E"/>
    <w:rsid w:val="00AB0629"/>
    <w:rsid w:val="00AC41D4"/>
    <w:rsid w:val="00AC6A75"/>
    <w:rsid w:val="00AD0321"/>
    <w:rsid w:val="00AD4788"/>
    <w:rsid w:val="00AD7B18"/>
    <w:rsid w:val="00AE50E8"/>
    <w:rsid w:val="00AE63D7"/>
    <w:rsid w:val="00AE730A"/>
    <w:rsid w:val="00AF2CFA"/>
    <w:rsid w:val="00AF2D1C"/>
    <w:rsid w:val="00B00789"/>
    <w:rsid w:val="00B07B5C"/>
    <w:rsid w:val="00B14AA9"/>
    <w:rsid w:val="00B14DC7"/>
    <w:rsid w:val="00B15D2C"/>
    <w:rsid w:val="00B220C8"/>
    <w:rsid w:val="00B24478"/>
    <w:rsid w:val="00B25288"/>
    <w:rsid w:val="00B32ACF"/>
    <w:rsid w:val="00B331D5"/>
    <w:rsid w:val="00B50252"/>
    <w:rsid w:val="00B5124C"/>
    <w:rsid w:val="00B53FE7"/>
    <w:rsid w:val="00B54529"/>
    <w:rsid w:val="00B57FD4"/>
    <w:rsid w:val="00B60B33"/>
    <w:rsid w:val="00B70F2B"/>
    <w:rsid w:val="00B7298B"/>
    <w:rsid w:val="00B817D4"/>
    <w:rsid w:val="00B83203"/>
    <w:rsid w:val="00B855EE"/>
    <w:rsid w:val="00B94CAE"/>
    <w:rsid w:val="00BA4AA7"/>
    <w:rsid w:val="00BA6E23"/>
    <w:rsid w:val="00BB10FF"/>
    <w:rsid w:val="00BC042E"/>
    <w:rsid w:val="00BD092E"/>
    <w:rsid w:val="00BE701D"/>
    <w:rsid w:val="00BE7443"/>
    <w:rsid w:val="00BF14FF"/>
    <w:rsid w:val="00BF6816"/>
    <w:rsid w:val="00BF6F67"/>
    <w:rsid w:val="00C03CDF"/>
    <w:rsid w:val="00C167E0"/>
    <w:rsid w:val="00C21E74"/>
    <w:rsid w:val="00C220E2"/>
    <w:rsid w:val="00C2590F"/>
    <w:rsid w:val="00C377E5"/>
    <w:rsid w:val="00C37D26"/>
    <w:rsid w:val="00C44210"/>
    <w:rsid w:val="00C4514F"/>
    <w:rsid w:val="00C51A30"/>
    <w:rsid w:val="00C544C0"/>
    <w:rsid w:val="00C60728"/>
    <w:rsid w:val="00C731C8"/>
    <w:rsid w:val="00C77812"/>
    <w:rsid w:val="00CB174B"/>
    <w:rsid w:val="00CD7643"/>
    <w:rsid w:val="00CD7D04"/>
    <w:rsid w:val="00CE165C"/>
    <w:rsid w:val="00CE308C"/>
    <w:rsid w:val="00CF0CE9"/>
    <w:rsid w:val="00D03859"/>
    <w:rsid w:val="00D150EF"/>
    <w:rsid w:val="00D1679B"/>
    <w:rsid w:val="00D31C77"/>
    <w:rsid w:val="00D345C7"/>
    <w:rsid w:val="00D3528F"/>
    <w:rsid w:val="00D35ED3"/>
    <w:rsid w:val="00D41C1C"/>
    <w:rsid w:val="00D47401"/>
    <w:rsid w:val="00D4778D"/>
    <w:rsid w:val="00D51110"/>
    <w:rsid w:val="00D53021"/>
    <w:rsid w:val="00D608E1"/>
    <w:rsid w:val="00D619B2"/>
    <w:rsid w:val="00D64003"/>
    <w:rsid w:val="00D674A5"/>
    <w:rsid w:val="00D703C1"/>
    <w:rsid w:val="00D74E2B"/>
    <w:rsid w:val="00D75C95"/>
    <w:rsid w:val="00D80C75"/>
    <w:rsid w:val="00D92729"/>
    <w:rsid w:val="00DA5455"/>
    <w:rsid w:val="00DB7D9D"/>
    <w:rsid w:val="00DD35C2"/>
    <w:rsid w:val="00DD6A50"/>
    <w:rsid w:val="00DF0EE8"/>
    <w:rsid w:val="00DF1606"/>
    <w:rsid w:val="00DF62CA"/>
    <w:rsid w:val="00E07D83"/>
    <w:rsid w:val="00E10EFB"/>
    <w:rsid w:val="00E11E20"/>
    <w:rsid w:val="00E13D6B"/>
    <w:rsid w:val="00E1415A"/>
    <w:rsid w:val="00E27872"/>
    <w:rsid w:val="00E36DFA"/>
    <w:rsid w:val="00E40CC1"/>
    <w:rsid w:val="00E46F40"/>
    <w:rsid w:val="00E51D90"/>
    <w:rsid w:val="00E53949"/>
    <w:rsid w:val="00E614E5"/>
    <w:rsid w:val="00E71E7F"/>
    <w:rsid w:val="00E8172A"/>
    <w:rsid w:val="00E84785"/>
    <w:rsid w:val="00E85792"/>
    <w:rsid w:val="00E87E41"/>
    <w:rsid w:val="00E90303"/>
    <w:rsid w:val="00E906E9"/>
    <w:rsid w:val="00E93C92"/>
    <w:rsid w:val="00EA2350"/>
    <w:rsid w:val="00EA241E"/>
    <w:rsid w:val="00EB0B9E"/>
    <w:rsid w:val="00EB6579"/>
    <w:rsid w:val="00EB6860"/>
    <w:rsid w:val="00EC4142"/>
    <w:rsid w:val="00EC6CD4"/>
    <w:rsid w:val="00ED3CA4"/>
    <w:rsid w:val="00ED7893"/>
    <w:rsid w:val="00EE42E6"/>
    <w:rsid w:val="00EF048B"/>
    <w:rsid w:val="00EF11C3"/>
    <w:rsid w:val="00EF2950"/>
    <w:rsid w:val="00EF7E37"/>
    <w:rsid w:val="00F05C03"/>
    <w:rsid w:val="00F16631"/>
    <w:rsid w:val="00F23CC3"/>
    <w:rsid w:val="00F25613"/>
    <w:rsid w:val="00F33693"/>
    <w:rsid w:val="00F368E5"/>
    <w:rsid w:val="00F37BFF"/>
    <w:rsid w:val="00F40A25"/>
    <w:rsid w:val="00F42C8A"/>
    <w:rsid w:val="00F500C0"/>
    <w:rsid w:val="00F52D9A"/>
    <w:rsid w:val="00F56D9A"/>
    <w:rsid w:val="00F8281E"/>
    <w:rsid w:val="00F834EF"/>
    <w:rsid w:val="00F8450D"/>
    <w:rsid w:val="00F86006"/>
    <w:rsid w:val="00FA0FB7"/>
    <w:rsid w:val="00FA3A0A"/>
    <w:rsid w:val="00FB3A87"/>
    <w:rsid w:val="00FD4429"/>
    <w:rsid w:val="00FD6789"/>
    <w:rsid w:val="00FE0636"/>
    <w:rsid w:val="00FE2532"/>
    <w:rsid w:val="00FE27D2"/>
    <w:rsid w:val="00FF0754"/>
    <w:rsid w:val="00FF4F43"/>
    <w:rsid w:val="0F54CA13"/>
    <w:rsid w:val="1093AA18"/>
    <w:rsid w:val="1A42DE8B"/>
    <w:rsid w:val="1F13B36C"/>
    <w:rsid w:val="2E80FF7F"/>
    <w:rsid w:val="2FA2BC13"/>
    <w:rsid w:val="51BC7DDA"/>
    <w:rsid w:val="5A3A1BA8"/>
    <w:rsid w:val="6B85D12B"/>
    <w:rsid w:val="6D9751D8"/>
    <w:rsid w:val="7FC0683E"/>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0FB0B1"/>
  <w15:chartTrackingRefBased/>
  <w15:docId w15:val="{1459D8D7-979B-468D-9350-0CFD0BB105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0754"/>
    <w:rPr>
      <w:color w:val="000000" w:themeColor="text1"/>
    </w:rPr>
  </w:style>
  <w:style w:type="paragraph" w:styleId="Heading1">
    <w:name w:val="heading 1"/>
    <w:aliases w:val="KDU_Heading 1"/>
    <w:basedOn w:val="Normal"/>
    <w:next w:val="KDUPara"/>
    <w:link w:val="Heading1Char"/>
    <w:autoRedefine/>
    <w:uiPriority w:val="9"/>
    <w:qFormat/>
    <w:rsid w:val="00A46DF9"/>
    <w:pPr>
      <w:keepNext/>
      <w:keepLines/>
      <w:numPr>
        <w:numId w:val="1"/>
      </w:numPr>
      <w:tabs>
        <w:tab w:val="left" w:pos="0"/>
      </w:tabs>
      <w:spacing w:before="240" w:after="0"/>
      <w:ind w:left="-180" w:firstLine="0"/>
      <w:jc w:val="both"/>
      <w:outlineLvl w:val="0"/>
    </w:pPr>
    <w:rPr>
      <w:rFonts w:ascii="Times New Roman" w:eastAsiaTheme="majorEastAsia" w:hAnsi="Times New Roman" w:cstheme="majorBidi"/>
      <w:b/>
      <w:sz w:val="32"/>
      <w:szCs w:val="24"/>
      <w:lang w:eastAsia="ja-JP"/>
    </w:rPr>
  </w:style>
  <w:style w:type="paragraph" w:styleId="Heading2">
    <w:name w:val="heading 2"/>
    <w:aliases w:val="KDU_Heading 2"/>
    <w:basedOn w:val="Normal"/>
    <w:next w:val="KDUPara"/>
    <w:link w:val="Heading2Char"/>
    <w:autoRedefine/>
    <w:uiPriority w:val="9"/>
    <w:unhideWhenUsed/>
    <w:qFormat/>
    <w:rsid w:val="00A46DF9"/>
    <w:pPr>
      <w:numPr>
        <w:ilvl w:val="1"/>
        <w:numId w:val="1"/>
      </w:numPr>
      <w:ind w:left="0" w:firstLine="0"/>
      <w:outlineLvl w:val="1"/>
    </w:pPr>
    <w:rPr>
      <w:rFonts w:ascii="Times New Roman" w:hAnsi="Times New Roman"/>
      <w:b/>
      <w:sz w:val="28"/>
      <w:szCs w:val="20"/>
    </w:rPr>
  </w:style>
  <w:style w:type="paragraph" w:styleId="Heading3">
    <w:name w:val="heading 3"/>
    <w:aliases w:val="KDU_Heading 3"/>
    <w:basedOn w:val="Normal"/>
    <w:next w:val="KDUPara"/>
    <w:link w:val="Heading3Char"/>
    <w:autoRedefine/>
    <w:uiPriority w:val="9"/>
    <w:unhideWhenUsed/>
    <w:qFormat/>
    <w:rsid w:val="002E1FFA"/>
    <w:pPr>
      <w:keepNext/>
      <w:keepLines/>
      <w:numPr>
        <w:ilvl w:val="2"/>
        <w:numId w:val="1"/>
      </w:numPr>
      <w:spacing w:before="120" w:after="0"/>
      <w:outlineLvl w:val="2"/>
    </w:pPr>
    <w:rPr>
      <w:rFonts w:ascii="Times New Roman" w:eastAsiaTheme="majorEastAsia" w:hAnsi="Times New Roman" w:cstheme="majorBidi"/>
      <w:b/>
      <w:sz w:val="28"/>
      <w:szCs w:val="24"/>
      <w:lang w:eastAsia="ja-JP"/>
    </w:rPr>
  </w:style>
  <w:style w:type="paragraph" w:styleId="Heading4">
    <w:name w:val="heading 4"/>
    <w:basedOn w:val="Normal"/>
    <w:next w:val="Normal"/>
    <w:link w:val="Heading4Char"/>
    <w:uiPriority w:val="9"/>
    <w:semiHidden/>
    <w:unhideWhenUsed/>
    <w:qFormat/>
    <w:rsid w:val="00571CA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KDU_Heading 1 Char"/>
    <w:basedOn w:val="DefaultParagraphFont"/>
    <w:link w:val="Heading1"/>
    <w:uiPriority w:val="9"/>
    <w:rsid w:val="00A46DF9"/>
    <w:rPr>
      <w:rFonts w:ascii="Times New Roman" w:eastAsiaTheme="majorEastAsia" w:hAnsi="Times New Roman" w:cstheme="majorBidi"/>
      <w:b/>
      <w:color w:val="000000" w:themeColor="text1"/>
      <w:sz w:val="32"/>
      <w:szCs w:val="24"/>
      <w:lang w:eastAsia="ja-JP"/>
    </w:rPr>
  </w:style>
  <w:style w:type="character" w:customStyle="1" w:styleId="Heading2Char">
    <w:name w:val="Heading 2 Char"/>
    <w:aliases w:val="KDU_Heading 2 Char"/>
    <w:basedOn w:val="DefaultParagraphFont"/>
    <w:link w:val="Heading2"/>
    <w:uiPriority w:val="9"/>
    <w:rsid w:val="00A46DF9"/>
    <w:rPr>
      <w:rFonts w:ascii="Times New Roman" w:hAnsi="Times New Roman"/>
      <w:b/>
      <w:color w:val="000000" w:themeColor="text1"/>
      <w:sz w:val="28"/>
      <w:szCs w:val="20"/>
    </w:rPr>
  </w:style>
  <w:style w:type="character" w:customStyle="1" w:styleId="Heading3Char">
    <w:name w:val="Heading 3 Char"/>
    <w:aliases w:val="KDU_Heading 3 Char"/>
    <w:basedOn w:val="DefaultParagraphFont"/>
    <w:link w:val="Heading3"/>
    <w:uiPriority w:val="9"/>
    <w:rsid w:val="002E1FFA"/>
    <w:rPr>
      <w:rFonts w:ascii="Times New Roman" w:eastAsiaTheme="majorEastAsia" w:hAnsi="Times New Roman" w:cstheme="majorBidi"/>
      <w:b/>
      <w:color w:val="000000" w:themeColor="text1"/>
      <w:sz w:val="28"/>
      <w:szCs w:val="24"/>
      <w:lang w:eastAsia="ja-JP"/>
    </w:rPr>
  </w:style>
  <w:style w:type="paragraph" w:customStyle="1" w:styleId="KDUPara">
    <w:name w:val="KDU_Para"/>
    <w:basedOn w:val="Normal"/>
    <w:link w:val="KDUParaChar"/>
    <w:autoRedefine/>
    <w:qFormat/>
    <w:rsid w:val="00B57FD4"/>
    <w:pPr>
      <w:spacing w:before="240" w:after="120" w:line="360" w:lineRule="auto"/>
      <w:jc w:val="both"/>
    </w:pPr>
    <w:rPr>
      <w:rFonts w:ascii="Times New Roman" w:hAnsi="Times New Roman"/>
      <w:color w:val="auto"/>
      <w:sz w:val="24"/>
      <w:szCs w:val="24"/>
    </w:rPr>
  </w:style>
  <w:style w:type="paragraph" w:styleId="Caption">
    <w:name w:val="caption"/>
    <w:aliases w:val="KDU_Caption"/>
    <w:basedOn w:val="Normal"/>
    <w:next w:val="Normal"/>
    <w:autoRedefine/>
    <w:uiPriority w:val="35"/>
    <w:unhideWhenUsed/>
    <w:qFormat/>
    <w:rsid w:val="007503A7"/>
    <w:pPr>
      <w:spacing w:after="200" w:line="240" w:lineRule="auto"/>
      <w:jc w:val="center"/>
    </w:pPr>
    <w:rPr>
      <w:rFonts w:ascii="Times New Roman" w:hAnsi="Times New Roman" w:cs="Times New Roman"/>
      <w:color w:val="44546A" w:themeColor="text2"/>
      <w:sz w:val="24"/>
      <w:szCs w:val="24"/>
    </w:rPr>
  </w:style>
  <w:style w:type="character" w:customStyle="1" w:styleId="KDUParaChar">
    <w:name w:val="KDU_Para Char"/>
    <w:basedOn w:val="DefaultParagraphFont"/>
    <w:link w:val="KDUPara"/>
    <w:rsid w:val="00B57FD4"/>
    <w:rPr>
      <w:rFonts w:ascii="Times New Roman" w:hAnsi="Times New Roman"/>
      <w:sz w:val="24"/>
      <w:szCs w:val="24"/>
    </w:rPr>
  </w:style>
  <w:style w:type="table" w:styleId="TableGrid">
    <w:name w:val="Table Grid"/>
    <w:basedOn w:val="TableNormal"/>
    <w:uiPriority w:val="39"/>
    <w:rsid w:val="009A55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DUMainHeadingStyle">
    <w:name w:val="KDU_Main Heading Style"/>
    <w:basedOn w:val="Heading1"/>
    <w:next w:val="KDUPara"/>
    <w:link w:val="KDUMainHeadingStyleChar"/>
    <w:autoRedefine/>
    <w:qFormat/>
    <w:rsid w:val="001F43C2"/>
    <w:pPr>
      <w:numPr>
        <w:numId w:val="0"/>
      </w:numPr>
      <w:jc w:val="center"/>
    </w:pPr>
    <w:rPr>
      <w:u w:val="single"/>
    </w:rPr>
  </w:style>
  <w:style w:type="paragraph" w:styleId="TOCHeading">
    <w:name w:val="TOC Heading"/>
    <w:basedOn w:val="Heading1"/>
    <w:next w:val="Normal"/>
    <w:uiPriority w:val="39"/>
    <w:unhideWhenUsed/>
    <w:qFormat/>
    <w:rsid w:val="009A55F2"/>
    <w:pPr>
      <w:numPr>
        <w:numId w:val="0"/>
      </w:numPr>
      <w:outlineLvl w:val="9"/>
    </w:pPr>
    <w:rPr>
      <w:rFonts w:asciiTheme="majorHAnsi" w:hAnsiTheme="majorHAnsi"/>
      <w:b w:val="0"/>
      <w:color w:val="2E74B5" w:themeColor="accent1" w:themeShade="BF"/>
    </w:rPr>
  </w:style>
  <w:style w:type="character" w:customStyle="1" w:styleId="KDUMainHeadingStyleChar">
    <w:name w:val="KDU_Main Heading Style Char"/>
    <w:basedOn w:val="Heading1Char"/>
    <w:link w:val="KDUMainHeadingStyle"/>
    <w:rsid w:val="001F43C2"/>
    <w:rPr>
      <w:rFonts w:ascii="Times New Roman" w:eastAsiaTheme="majorEastAsia" w:hAnsi="Times New Roman" w:cstheme="majorBidi"/>
      <w:b/>
      <w:color w:val="000000" w:themeColor="text1"/>
      <w:sz w:val="40"/>
      <w:szCs w:val="32"/>
      <w:u w:val="single"/>
      <w:lang w:eastAsia="ja-JP"/>
    </w:rPr>
  </w:style>
  <w:style w:type="paragraph" w:styleId="TOC1">
    <w:name w:val="toc 1"/>
    <w:basedOn w:val="Normal"/>
    <w:next w:val="Normal"/>
    <w:autoRedefine/>
    <w:uiPriority w:val="39"/>
    <w:unhideWhenUsed/>
    <w:rsid w:val="009A55F2"/>
    <w:pPr>
      <w:spacing w:after="100"/>
    </w:pPr>
  </w:style>
  <w:style w:type="paragraph" w:styleId="TOC2">
    <w:name w:val="toc 2"/>
    <w:basedOn w:val="Normal"/>
    <w:next w:val="Normal"/>
    <w:autoRedefine/>
    <w:uiPriority w:val="39"/>
    <w:unhideWhenUsed/>
    <w:rsid w:val="009A55F2"/>
    <w:pPr>
      <w:spacing w:after="100"/>
      <w:ind w:left="220"/>
    </w:pPr>
  </w:style>
  <w:style w:type="paragraph" w:styleId="TOC3">
    <w:name w:val="toc 3"/>
    <w:basedOn w:val="Normal"/>
    <w:next w:val="Normal"/>
    <w:autoRedefine/>
    <w:uiPriority w:val="39"/>
    <w:unhideWhenUsed/>
    <w:rsid w:val="009A55F2"/>
    <w:pPr>
      <w:spacing w:after="100"/>
      <w:ind w:left="440"/>
    </w:pPr>
  </w:style>
  <w:style w:type="character" w:styleId="Hyperlink">
    <w:name w:val="Hyperlink"/>
    <w:basedOn w:val="DefaultParagraphFont"/>
    <w:uiPriority w:val="99"/>
    <w:unhideWhenUsed/>
    <w:rsid w:val="009A55F2"/>
    <w:rPr>
      <w:color w:val="0563C1" w:themeColor="hyperlink"/>
      <w:u w:val="single"/>
    </w:rPr>
  </w:style>
  <w:style w:type="paragraph" w:styleId="TableofFigures">
    <w:name w:val="table of figures"/>
    <w:basedOn w:val="Normal"/>
    <w:next w:val="Normal"/>
    <w:uiPriority w:val="99"/>
    <w:unhideWhenUsed/>
    <w:rsid w:val="00D35ED3"/>
    <w:pPr>
      <w:spacing w:after="0"/>
    </w:pPr>
  </w:style>
  <w:style w:type="paragraph" w:styleId="Bibliography">
    <w:name w:val="Bibliography"/>
    <w:basedOn w:val="Normal"/>
    <w:next w:val="Normal"/>
    <w:uiPriority w:val="37"/>
    <w:unhideWhenUsed/>
    <w:rsid w:val="00017AC6"/>
  </w:style>
  <w:style w:type="paragraph" w:styleId="ListParagraph">
    <w:name w:val="List Paragraph"/>
    <w:basedOn w:val="Normal"/>
    <w:uiPriority w:val="34"/>
    <w:qFormat/>
    <w:rsid w:val="006D3E5F"/>
    <w:pPr>
      <w:ind w:left="720"/>
      <w:contextualSpacing/>
    </w:pPr>
  </w:style>
  <w:style w:type="paragraph" w:customStyle="1" w:styleId="KDUList">
    <w:name w:val="KDU_List"/>
    <w:basedOn w:val="Normal"/>
    <w:link w:val="KDUListChar"/>
    <w:autoRedefine/>
    <w:qFormat/>
    <w:rsid w:val="00D53021"/>
    <w:pPr>
      <w:spacing w:before="240" w:after="40" w:line="240" w:lineRule="auto"/>
      <w:ind w:left="720"/>
      <w:contextualSpacing/>
    </w:pPr>
    <w:rPr>
      <w:rFonts w:ascii="Times New Roman" w:hAnsi="Times New Roman" w:cs="Times New Roman"/>
      <w:sz w:val="24"/>
      <w:lang w:eastAsia="ja-JP"/>
    </w:rPr>
  </w:style>
  <w:style w:type="paragraph" w:styleId="Header">
    <w:name w:val="header"/>
    <w:basedOn w:val="Normal"/>
    <w:link w:val="HeaderChar"/>
    <w:uiPriority w:val="99"/>
    <w:unhideWhenUsed/>
    <w:rsid w:val="002E1ABF"/>
    <w:pPr>
      <w:tabs>
        <w:tab w:val="center" w:pos="4680"/>
        <w:tab w:val="right" w:pos="9360"/>
      </w:tabs>
      <w:spacing w:after="0" w:line="240" w:lineRule="auto"/>
    </w:pPr>
  </w:style>
  <w:style w:type="character" w:customStyle="1" w:styleId="KDUListChar">
    <w:name w:val="KDU_List Char"/>
    <w:basedOn w:val="DefaultParagraphFont"/>
    <w:link w:val="KDUList"/>
    <w:rsid w:val="00D53021"/>
    <w:rPr>
      <w:rFonts w:ascii="Times New Roman" w:hAnsi="Times New Roman" w:cs="Times New Roman"/>
      <w:color w:val="000000" w:themeColor="text1"/>
      <w:sz w:val="24"/>
      <w:lang w:eastAsia="ja-JP"/>
    </w:rPr>
  </w:style>
  <w:style w:type="character" w:customStyle="1" w:styleId="HeaderChar">
    <w:name w:val="Header Char"/>
    <w:basedOn w:val="DefaultParagraphFont"/>
    <w:link w:val="Header"/>
    <w:uiPriority w:val="99"/>
    <w:rsid w:val="002E1ABF"/>
    <w:rPr>
      <w:color w:val="000000" w:themeColor="text1"/>
    </w:rPr>
  </w:style>
  <w:style w:type="paragraph" w:styleId="Footer">
    <w:name w:val="footer"/>
    <w:basedOn w:val="Normal"/>
    <w:link w:val="FooterChar"/>
    <w:uiPriority w:val="99"/>
    <w:unhideWhenUsed/>
    <w:rsid w:val="002E1A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1ABF"/>
    <w:rPr>
      <w:color w:val="000000" w:themeColor="text1"/>
    </w:rPr>
  </w:style>
  <w:style w:type="paragraph" w:styleId="BalloonText">
    <w:name w:val="Balloon Text"/>
    <w:basedOn w:val="Normal"/>
    <w:link w:val="BalloonTextChar"/>
    <w:uiPriority w:val="99"/>
    <w:semiHidden/>
    <w:unhideWhenUsed/>
    <w:rsid w:val="00F42C8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42C8A"/>
    <w:rPr>
      <w:rFonts w:ascii="Segoe UI" w:hAnsi="Segoe UI" w:cs="Segoe UI"/>
      <w:color w:val="000000" w:themeColor="text1"/>
      <w:sz w:val="18"/>
      <w:szCs w:val="18"/>
    </w:rPr>
  </w:style>
  <w:style w:type="paragraph" w:styleId="NormalWeb">
    <w:name w:val="Normal (Web)"/>
    <w:basedOn w:val="Normal"/>
    <w:uiPriority w:val="99"/>
    <w:semiHidden/>
    <w:unhideWhenUsed/>
    <w:rsid w:val="001A655D"/>
    <w:pP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KDUAppendix">
    <w:name w:val="KDU_Appendix"/>
    <w:basedOn w:val="Heading2"/>
    <w:link w:val="KDUAppendixChar"/>
    <w:qFormat/>
    <w:rsid w:val="008A6FB5"/>
    <w:pPr>
      <w:numPr>
        <w:ilvl w:val="0"/>
        <w:numId w:val="2"/>
      </w:numPr>
    </w:pPr>
    <w:rPr>
      <w:lang w:eastAsia="ja-JP"/>
    </w:rPr>
  </w:style>
  <w:style w:type="character" w:customStyle="1" w:styleId="KDUAppendixChar">
    <w:name w:val="KDU_Appendix Char"/>
    <w:basedOn w:val="DefaultParagraphFont"/>
    <w:link w:val="KDUAppendix"/>
    <w:rsid w:val="008A6FB5"/>
    <w:rPr>
      <w:rFonts w:ascii="Times New Roman" w:hAnsi="Times New Roman"/>
      <w:b/>
      <w:color w:val="000000" w:themeColor="text1"/>
      <w:sz w:val="28"/>
      <w:lang w:eastAsia="ja-JP"/>
    </w:rPr>
  </w:style>
  <w:style w:type="character" w:styleId="UnresolvedMention">
    <w:name w:val="Unresolved Mention"/>
    <w:basedOn w:val="DefaultParagraphFont"/>
    <w:uiPriority w:val="99"/>
    <w:semiHidden/>
    <w:unhideWhenUsed/>
    <w:rsid w:val="004F3A9D"/>
    <w:rPr>
      <w:color w:val="605E5C"/>
      <w:shd w:val="clear" w:color="auto" w:fill="E1DFDD"/>
    </w:rPr>
  </w:style>
  <w:style w:type="character" w:customStyle="1" w:styleId="Heading4Char">
    <w:name w:val="Heading 4 Char"/>
    <w:basedOn w:val="DefaultParagraphFont"/>
    <w:link w:val="Heading4"/>
    <w:uiPriority w:val="9"/>
    <w:semiHidden/>
    <w:rsid w:val="00571CAF"/>
    <w:rPr>
      <w:rFonts w:asciiTheme="majorHAnsi" w:eastAsiaTheme="majorEastAsia" w:hAnsiTheme="majorHAnsi" w:cstheme="majorBidi"/>
      <w:i/>
      <w:iCs/>
      <w:color w:val="2E74B5" w:themeColor="accent1" w:themeShade="BF"/>
    </w:rPr>
  </w:style>
  <w:style w:type="table" w:styleId="TableGridLight">
    <w:name w:val="Grid Table Light"/>
    <w:basedOn w:val="TableNormal"/>
    <w:uiPriority w:val="40"/>
    <w:rsid w:val="00247FD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odyText">
    <w:name w:val="Body Text"/>
    <w:basedOn w:val="Normal"/>
    <w:link w:val="BodyTextChar"/>
    <w:uiPriority w:val="1"/>
    <w:qFormat/>
    <w:rsid w:val="00A665C1"/>
    <w:pPr>
      <w:widowControl w:val="0"/>
      <w:autoSpaceDE w:val="0"/>
      <w:autoSpaceDN w:val="0"/>
      <w:spacing w:after="0" w:line="240" w:lineRule="auto"/>
    </w:pPr>
    <w:rPr>
      <w:rFonts w:ascii="Times New Roman" w:eastAsia="Times New Roman" w:hAnsi="Times New Roman" w:cs="Times New Roman"/>
      <w:color w:val="auto"/>
    </w:rPr>
  </w:style>
  <w:style w:type="character" w:customStyle="1" w:styleId="BodyTextChar">
    <w:name w:val="Body Text Char"/>
    <w:basedOn w:val="DefaultParagraphFont"/>
    <w:link w:val="BodyText"/>
    <w:uiPriority w:val="1"/>
    <w:rsid w:val="00A665C1"/>
    <w:rPr>
      <w:rFonts w:ascii="Times New Roman" w:eastAsia="Times New Roman" w:hAnsi="Times New Roman" w:cs="Times New Roman"/>
    </w:rPr>
  </w:style>
  <w:style w:type="character" w:styleId="Strong">
    <w:name w:val="Strong"/>
    <w:basedOn w:val="DefaultParagraphFont"/>
    <w:uiPriority w:val="22"/>
    <w:qFormat/>
    <w:rsid w:val="00AD0321"/>
    <w:rPr>
      <w:b/>
      <w:bCs/>
    </w:rPr>
  </w:style>
  <w:style w:type="character" w:styleId="FollowedHyperlink">
    <w:name w:val="FollowedHyperlink"/>
    <w:basedOn w:val="DefaultParagraphFont"/>
    <w:uiPriority w:val="99"/>
    <w:semiHidden/>
    <w:unhideWhenUsed/>
    <w:rsid w:val="005830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081422">
      <w:bodyDiv w:val="1"/>
      <w:marLeft w:val="0"/>
      <w:marRight w:val="0"/>
      <w:marTop w:val="0"/>
      <w:marBottom w:val="0"/>
      <w:divBdr>
        <w:top w:val="none" w:sz="0" w:space="0" w:color="auto"/>
        <w:left w:val="none" w:sz="0" w:space="0" w:color="auto"/>
        <w:bottom w:val="none" w:sz="0" w:space="0" w:color="auto"/>
        <w:right w:val="none" w:sz="0" w:space="0" w:color="auto"/>
      </w:divBdr>
    </w:div>
    <w:div w:id="30234426">
      <w:bodyDiv w:val="1"/>
      <w:marLeft w:val="0"/>
      <w:marRight w:val="0"/>
      <w:marTop w:val="0"/>
      <w:marBottom w:val="0"/>
      <w:divBdr>
        <w:top w:val="none" w:sz="0" w:space="0" w:color="auto"/>
        <w:left w:val="none" w:sz="0" w:space="0" w:color="auto"/>
        <w:bottom w:val="none" w:sz="0" w:space="0" w:color="auto"/>
        <w:right w:val="none" w:sz="0" w:space="0" w:color="auto"/>
      </w:divBdr>
    </w:div>
    <w:div w:id="54933614">
      <w:bodyDiv w:val="1"/>
      <w:marLeft w:val="0"/>
      <w:marRight w:val="0"/>
      <w:marTop w:val="0"/>
      <w:marBottom w:val="0"/>
      <w:divBdr>
        <w:top w:val="none" w:sz="0" w:space="0" w:color="auto"/>
        <w:left w:val="none" w:sz="0" w:space="0" w:color="auto"/>
        <w:bottom w:val="none" w:sz="0" w:space="0" w:color="auto"/>
        <w:right w:val="none" w:sz="0" w:space="0" w:color="auto"/>
      </w:divBdr>
    </w:div>
    <w:div w:id="77214810">
      <w:bodyDiv w:val="1"/>
      <w:marLeft w:val="0"/>
      <w:marRight w:val="0"/>
      <w:marTop w:val="0"/>
      <w:marBottom w:val="0"/>
      <w:divBdr>
        <w:top w:val="none" w:sz="0" w:space="0" w:color="auto"/>
        <w:left w:val="none" w:sz="0" w:space="0" w:color="auto"/>
        <w:bottom w:val="none" w:sz="0" w:space="0" w:color="auto"/>
        <w:right w:val="none" w:sz="0" w:space="0" w:color="auto"/>
      </w:divBdr>
    </w:div>
    <w:div w:id="107824518">
      <w:bodyDiv w:val="1"/>
      <w:marLeft w:val="0"/>
      <w:marRight w:val="0"/>
      <w:marTop w:val="0"/>
      <w:marBottom w:val="0"/>
      <w:divBdr>
        <w:top w:val="none" w:sz="0" w:space="0" w:color="auto"/>
        <w:left w:val="none" w:sz="0" w:space="0" w:color="auto"/>
        <w:bottom w:val="none" w:sz="0" w:space="0" w:color="auto"/>
        <w:right w:val="none" w:sz="0" w:space="0" w:color="auto"/>
      </w:divBdr>
    </w:div>
    <w:div w:id="197934107">
      <w:bodyDiv w:val="1"/>
      <w:marLeft w:val="0"/>
      <w:marRight w:val="0"/>
      <w:marTop w:val="0"/>
      <w:marBottom w:val="0"/>
      <w:divBdr>
        <w:top w:val="none" w:sz="0" w:space="0" w:color="auto"/>
        <w:left w:val="none" w:sz="0" w:space="0" w:color="auto"/>
        <w:bottom w:val="none" w:sz="0" w:space="0" w:color="auto"/>
        <w:right w:val="none" w:sz="0" w:space="0" w:color="auto"/>
      </w:divBdr>
    </w:div>
    <w:div w:id="285887869">
      <w:bodyDiv w:val="1"/>
      <w:marLeft w:val="0"/>
      <w:marRight w:val="0"/>
      <w:marTop w:val="0"/>
      <w:marBottom w:val="0"/>
      <w:divBdr>
        <w:top w:val="none" w:sz="0" w:space="0" w:color="auto"/>
        <w:left w:val="none" w:sz="0" w:space="0" w:color="auto"/>
        <w:bottom w:val="none" w:sz="0" w:space="0" w:color="auto"/>
        <w:right w:val="none" w:sz="0" w:space="0" w:color="auto"/>
      </w:divBdr>
    </w:div>
    <w:div w:id="293145032">
      <w:bodyDiv w:val="1"/>
      <w:marLeft w:val="0"/>
      <w:marRight w:val="0"/>
      <w:marTop w:val="0"/>
      <w:marBottom w:val="0"/>
      <w:divBdr>
        <w:top w:val="none" w:sz="0" w:space="0" w:color="auto"/>
        <w:left w:val="none" w:sz="0" w:space="0" w:color="auto"/>
        <w:bottom w:val="none" w:sz="0" w:space="0" w:color="auto"/>
        <w:right w:val="none" w:sz="0" w:space="0" w:color="auto"/>
      </w:divBdr>
    </w:div>
    <w:div w:id="305595001">
      <w:bodyDiv w:val="1"/>
      <w:marLeft w:val="0"/>
      <w:marRight w:val="0"/>
      <w:marTop w:val="0"/>
      <w:marBottom w:val="0"/>
      <w:divBdr>
        <w:top w:val="none" w:sz="0" w:space="0" w:color="auto"/>
        <w:left w:val="none" w:sz="0" w:space="0" w:color="auto"/>
        <w:bottom w:val="none" w:sz="0" w:space="0" w:color="auto"/>
        <w:right w:val="none" w:sz="0" w:space="0" w:color="auto"/>
      </w:divBdr>
    </w:div>
    <w:div w:id="352651828">
      <w:bodyDiv w:val="1"/>
      <w:marLeft w:val="0"/>
      <w:marRight w:val="0"/>
      <w:marTop w:val="0"/>
      <w:marBottom w:val="0"/>
      <w:divBdr>
        <w:top w:val="none" w:sz="0" w:space="0" w:color="auto"/>
        <w:left w:val="none" w:sz="0" w:space="0" w:color="auto"/>
        <w:bottom w:val="none" w:sz="0" w:space="0" w:color="auto"/>
        <w:right w:val="none" w:sz="0" w:space="0" w:color="auto"/>
      </w:divBdr>
    </w:div>
    <w:div w:id="352733182">
      <w:bodyDiv w:val="1"/>
      <w:marLeft w:val="0"/>
      <w:marRight w:val="0"/>
      <w:marTop w:val="0"/>
      <w:marBottom w:val="0"/>
      <w:divBdr>
        <w:top w:val="none" w:sz="0" w:space="0" w:color="auto"/>
        <w:left w:val="none" w:sz="0" w:space="0" w:color="auto"/>
        <w:bottom w:val="none" w:sz="0" w:space="0" w:color="auto"/>
        <w:right w:val="none" w:sz="0" w:space="0" w:color="auto"/>
      </w:divBdr>
    </w:div>
    <w:div w:id="392974215">
      <w:bodyDiv w:val="1"/>
      <w:marLeft w:val="0"/>
      <w:marRight w:val="0"/>
      <w:marTop w:val="0"/>
      <w:marBottom w:val="0"/>
      <w:divBdr>
        <w:top w:val="none" w:sz="0" w:space="0" w:color="auto"/>
        <w:left w:val="none" w:sz="0" w:space="0" w:color="auto"/>
        <w:bottom w:val="none" w:sz="0" w:space="0" w:color="auto"/>
        <w:right w:val="none" w:sz="0" w:space="0" w:color="auto"/>
      </w:divBdr>
    </w:div>
    <w:div w:id="474686279">
      <w:bodyDiv w:val="1"/>
      <w:marLeft w:val="0"/>
      <w:marRight w:val="0"/>
      <w:marTop w:val="0"/>
      <w:marBottom w:val="0"/>
      <w:divBdr>
        <w:top w:val="none" w:sz="0" w:space="0" w:color="auto"/>
        <w:left w:val="none" w:sz="0" w:space="0" w:color="auto"/>
        <w:bottom w:val="none" w:sz="0" w:space="0" w:color="auto"/>
        <w:right w:val="none" w:sz="0" w:space="0" w:color="auto"/>
      </w:divBdr>
    </w:div>
    <w:div w:id="487523353">
      <w:bodyDiv w:val="1"/>
      <w:marLeft w:val="0"/>
      <w:marRight w:val="0"/>
      <w:marTop w:val="0"/>
      <w:marBottom w:val="0"/>
      <w:divBdr>
        <w:top w:val="none" w:sz="0" w:space="0" w:color="auto"/>
        <w:left w:val="none" w:sz="0" w:space="0" w:color="auto"/>
        <w:bottom w:val="none" w:sz="0" w:space="0" w:color="auto"/>
        <w:right w:val="none" w:sz="0" w:space="0" w:color="auto"/>
      </w:divBdr>
    </w:div>
    <w:div w:id="629440489">
      <w:bodyDiv w:val="1"/>
      <w:marLeft w:val="0"/>
      <w:marRight w:val="0"/>
      <w:marTop w:val="0"/>
      <w:marBottom w:val="0"/>
      <w:divBdr>
        <w:top w:val="none" w:sz="0" w:space="0" w:color="auto"/>
        <w:left w:val="none" w:sz="0" w:space="0" w:color="auto"/>
        <w:bottom w:val="none" w:sz="0" w:space="0" w:color="auto"/>
        <w:right w:val="none" w:sz="0" w:space="0" w:color="auto"/>
      </w:divBdr>
    </w:div>
    <w:div w:id="646935909">
      <w:bodyDiv w:val="1"/>
      <w:marLeft w:val="0"/>
      <w:marRight w:val="0"/>
      <w:marTop w:val="0"/>
      <w:marBottom w:val="0"/>
      <w:divBdr>
        <w:top w:val="none" w:sz="0" w:space="0" w:color="auto"/>
        <w:left w:val="none" w:sz="0" w:space="0" w:color="auto"/>
        <w:bottom w:val="none" w:sz="0" w:space="0" w:color="auto"/>
        <w:right w:val="none" w:sz="0" w:space="0" w:color="auto"/>
      </w:divBdr>
    </w:div>
    <w:div w:id="686903395">
      <w:bodyDiv w:val="1"/>
      <w:marLeft w:val="0"/>
      <w:marRight w:val="0"/>
      <w:marTop w:val="0"/>
      <w:marBottom w:val="0"/>
      <w:divBdr>
        <w:top w:val="none" w:sz="0" w:space="0" w:color="auto"/>
        <w:left w:val="none" w:sz="0" w:space="0" w:color="auto"/>
        <w:bottom w:val="none" w:sz="0" w:space="0" w:color="auto"/>
        <w:right w:val="none" w:sz="0" w:space="0" w:color="auto"/>
      </w:divBdr>
    </w:div>
    <w:div w:id="760641101">
      <w:bodyDiv w:val="1"/>
      <w:marLeft w:val="0"/>
      <w:marRight w:val="0"/>
      <w:marTop w:val="0"/>
      <w:marBottom w:val="0"/>
      <w:divBdr>
        <w:top w:val="none" w:sz="0" w:space="0" w:color="auto"/>
        <w:left w:val="none" w:sz="0" w:space="0" w:color="auto"/>
        <w:bottom w:val="none" w:sz="0" w:space="0" w:color="auto"/>
        <w:right w:val="none" w:sz="0" w:space="0" w:color="auto"/>
      </w:divBdr>
    </w:div>
    <w:div w:id="778524089">
      <w:bodyDiv w:val="1"/>
      <w:marLeft w:val="0"/>
      <w:marRight w:val="0"/>
      <w:marTop w:val="0"/>
      <w:marBottom w:val="0"/>
      <w:divBdr>
        <w:top w:val="none" w:sz="0" w:space="0" w:color="auto"/>
        <w:left w:val="none" w:sz="0" w:space="0" w:color="auto"/>
        <w:bottom w:val="none" w:sz="0" w:space="0" w:color="auto"/>
        <w:right w:val="none" w:sz="0" w:space="0" w:color="auto"/>
      </w:divBdr>
      <w:divsChild>
        <w:div w:id="1363827783">
          <w:marLeft w:val="0"/>
          <w:marRight w:val="0"/>
          <w:marTop w:val="0"/>
          <w:marBottom w:val="0"/>
          <w:divBdr>
            <w:top w:val="none" w:sz="0" w:space="0" w:color="auto"/>
            <w:left w:val="none" w:sz="0" w:space="0" w:color="auto"/>
            <w:bottom w:val="none" w:sz="0" w:space="0" w:color="auto"/>
            <w:right w:val="none" w:sz="0" w:space="0" w:color="auto"/>
          </w:divBdr>
        </w:div>
        <w:div w:id="1046298375">
          <w:marLeft w:val="0"/>
          <w:marRight w:val="0"/>
          <w:marTop w:val="0"/>
          <w:marBottom w:val="0"/>
          <w:divBdr>
            <w:top w:val="none" w:sz="0" w:space="0" w:color="auto"/>
            <w:left w:val="none" w:sz="0" w:space="0" w:color="auto"/>
            <w:bottom w:val="none" w:sz="0" w:space="0" w:color="auto"/>
            <w:right w:val="none" w:sz="0" w:space="0" w:color="auto"/>
          </w:divBdr>
        </w:div>
        <w:div w:id="88351932">
          <w:marLeft w:val="0"/>
          <w:marRight w:val="0"/>
          <w:marTop w:val="0"/>
          <w:marBottom w:val="0"/>
          <w:divBdr>
            <w:top w:val="none" w:sz="0" w:space="0" w:color="auto"/>
            <w:left w:val="none" w:sz="0" w:space="0" w:color="auto"/>
            <w:bottom w:val="none" w:sz="0" w:space="0" w:color="auto"/>
            <w:right w:val="none" w:sz="0" w:space="0" w:color="auto"/>
          </w:divBdr>
        </w:div>
        <w:div w:id="1365712247">
          <w:marLeft w:val="0"/>
          <w:marRight w:val="0"/>
          <w:marTop w:val="0"/>
          <w:marBottom w:val="0"/>
          <w:divBdr>
            <w:top w:val="none" w:sz="0" w:space="0" w:color="auto"/>
            <w:left w:val="none" w:sz="0" w:space="0" w:color="auto"/>
            <w:bottom w:val="none" w:sz="0" w:space="0" w:color="auto"/>
            <w:right w:val="none" w:sz="0" w:space="0" w:color="auto"/>
          </w:divBdr>
        </w:div>
        <w:div w:id="1598054787">
          <w:marLeft w:val="0"/>
          <w:marRight w:val="0"/>
          <w:marTop w:val="0"/>
          <w:marBottom w:val="0"/>
          <w:divBdr>
            <w:top w:val="none" w:sz="0" w:space="0" w:color="auto"/>
            <w:left w:val="none" w:sz="0" w:space="0" w:color="auto"/>
            <w:bottom w:val="none" w:sz="0" w:space="0" w:color="auto"/>
            <w:right w:val="none" w:sz="0" w:space="0" w:color="auto"/>
          </w:divBdr>
        </w:div>
        <w:div w:id="1980576291">
          <w:marLeft w:val="0"/>
          <w:marRight w:val="0"/>
          <w:marTop w:val="0"/>
          <w:marBottom w:val="0"/>
          <w:divBdr>
            <w:top w:val="none" w:sz="0" w:space="0" w:color="auto"/>
            <w:left w:val="none" w:sz="0" w:space="0" w:color="auto"/>
            <w:bottom w:val="none" w:sz="0" w:space="0" w:color="auto"/>
            <w:right w:val="none" w:sz="0" w:space="0" w:color="auto"/>
          </w:divBdr>
        </w:div>
        <w:div w:id="226384579">
          <w:marLeft w:val="0"/>
          <w:marRight w:val="0"/>
          <w:marTop w:val="0"/>
          <w:marBottom w:val="0"/>
          <w:divBdr>
            <w:top w:val="none" w:sz="0" w:space="0" w:color="auto"/>
            <w:left w:val="none" w:sz="0" w:space="0" w:color="auto"/>
            <w:bottom w:val="none" w:sz="0" w:space="0" w:color="auto"/>
            <w:right w:val="none" w:sz="0" w:space="0" w:color="auto"/>
          </w:divBdr>
        </w:div>
        <w:div w:id="202402117">
          <w:marLeft w:val="0"/>
          <w:marRight w:val="0"/>
          <w:marTop w:val="0"/>
          <w:marBottom w:val="0"/>
          <w:divBdr>
            <w:top w:val="none" w:sz="0" w:space="0" w:color="auto"/>
            <w:left w:val="none" w:sz="0" w:space="0" w:color="auto"/>
            <w:bottom w:val="none" w:sz="0" w:space="0" w:color="auto"/>
            <w:right w:val="none" w:sz="0" w:space="0" w:color="auto"/>
          </w:divBdr>
        </w:div>
      </w:divsChild>
    </w:div>
    <w:div w:id="846099234">
      <w:bodyDiv w:val="1"/>
      <w:marLeft w:val="0"/>
      <w:marRight w:val="0"/>
      <w:marTop w:val="0"/>
      <w:marBottom w:val="0"/>
      <w:divBdr>
        <w:top w:val="none" w:sz="0" w:space="0" w:color="auto"/>
        <w:left w:val="none" w:sz="0" w:space="0" w:color="auto"/>
        <w:bottom w:val="none" w:sz="0" w:space="0" w:color="auto"/>
        <w:right w:val="none" w:sz="0" w:space="0" w:color="auto"/>
      </w:divBdr>
    </w:div>
    <w:div w:id="852694645">
      <w:bodyDiv w:val="1"/>
      <w:marLeft w:val="0"/>
      <w:marRight w:val="0"/>
      <w:marTop w:val="0"/>
      <w:marBottom w:val="0"/>
      <w:divBdr>
        <w:top w:val="none" w:sz="0" w:space="0" w:color="auto"/>
        <w:left w:val="none" w:sz="0" w:space="0" w:color="auto"/>
        <w:bottom w:val="none" w:sz="0" w:space="0" w:color="auto"/>
        <w:right w:val="none" w:sz="0" w:space="0" w:color="auto"/>
      </w:divBdr>
    </w:div>
    <w:div w:id="904878894">
      <w:bodyDiv w:val="1"/>
      <w:marLeft w:val="0"/>
      <w:marRight w:val="0"/>
      <w:marTop w:val="0"/>
      <w:marBottom w:val="0"/>
      <w:divBdr>
        <w:top w:val="none" w:sz="0" w:space="0" w:color="auto"/>
        <w:left w:val="none" w:sz="0" w:space="0" w:color="auto"/>
        <w:bottom w:val="none" w:sz="0" w:space="0" w:color="auto"/>
        <w:right w:val="none" w:sz="0" w:space="0" w:color="auto"/>
      </w:divBdr>
    </w:div>
    <w:div w:id="932321827">
      <w:bodyDiv w:val="1"/>
      <w:marLeft w:val="0"/>
      <w:marRight w:val="0"/>
      <w:marTop w:val="0"/>
      <w:marBottom w:val="0"/>
      <w:divBdr>
        <w:top w:val="none" w:sz="0" w:space="0" w:color="auto"/>
        <w:left w:val="none" w:sz="0" w:space="0" w:color="auto"/>
        <w:bottom w:val="none" w:sz="0" w:space="0" w:color="auto"/>
        <w:right w:val="none" w:sz="0" w:space="0" w:color="auto"/>
      </w:divBdr>
    </w:div>
    <w:div w:id="959189602">
      <w:bodyDiv w:val="1"/>
      <w:marLeft w:val="0"/>
      <w:marRight w:val="0"/>
      <w:marTop w:val="0"/>
      <w:marBottom w:val="0"/>
      <w:divBdr>
        <w:top w:val="none" w:sz="0" w:space="0" w:color="auto"/>
        <w:left w:val="none" w:sz="0" w:space="0" w:color="auto"/>
        <w:bottom w:val="none" w:sz="0" w:space="0" w:color="auto"/>
        <w:right w:val="none" w:sz="0" w:space="0" w:color="auto"/>
      </w:divBdr>
    </w:div>
    <w:div w:id="980234297">
      <w:bodyDiv w:val="1"/>
      <w:marLeft w:val="0"/>
      <w:marRight w:val="0"/>
      <w:marTop w:val="0"/>
      <w:marBottom w:val="0"/>
      <w:divBdr>
        <w:top w:val="none" w:sz="0" w:space="0" w:color="auto"/>
        <w:left w:val="none" w:sz="0" w:space="0" w:color="auto"/>
        <w:bottom w:val="none" w:sz="0" w:space="0" w:color="auto"/>
        <w:right w:val="none" w:sz="0" w:space="0" w:color="auto"/>
      </w:divBdr>
    </w:div>
    <w:div w:id="1105031270">
      <w:bodyDiv w:val="1"/>
      <w:marLeft w:val="0"/>
      <w:marRight w:val="0"/>
      <w:marTop w:val="0"/>
      <w:marBottom w:val="0"/>
      <w:divBdr>
        <w:top w:val="none" w:sz="0" w:space="0" w:color="auto"/>
        <w:left w:val="none" w:sz="0" w:space="0" w:color="auto"/>
        <w:bottom w:val="none" w:sz="0" w:space="0" w:color="auto"/>
        <w:right w:val="none" w:sz="0" w:space="0" w:color="auto"/>
      </w:divBdr>
    </w:div>
    <w:div w:id="1107581121">
      <w:bodyDiv w:val="1"/>
      <w:marLeft w:val="0"/>
      <w:marRight w:val="0"/>
      <w:marTop w:val="0"/>
      <w:marBottom w:val="0"/>
      <w:divBdr>
        <w:top w:val="none" w:sz="0" w:space="0" w:color="auto"/>
        <w:left w:val="none" w:sz="0" w:space="0" w:color="auto"/>
        <w:bottom w:val="none" w:sz="0" w:space="0" w:color="auto"/>
        <w:right w:val="none" w:sz="0" w:space="0" w:color="auto"/>
      </w:divBdr>
    </w:div>
    <w:div w:id="1242448839">
      <w:bodyDiv w:val="1"/>
      <w:marLeft w:val="0"/>
      <w:marRight w:val="0"/>
      <w:marTop w:val="0"/>
      <w:marBottom w:val="0"/>
      <w:divBdr>
        <w:top w:val="none" w:sz="0" w:space="0" w:color="auto"/>
        <w:left w:val="none" w:sz="0" w:space="0" w:color="auto"/>
        <w:bottom w:val="none" w:sz="0" w:space="0" w:color="auto"/>
        <w:right w:val="none" w:sz="0" w:space="0" w:color="auto"/>
      </w:divBdr>
    </w:div>
    <w:div w:id="1256598702">
      <w:bodyDiv w:val="1"/>
      <w:marLeft w:val="0"/>
      <w:marRight w:val="0"/>
      <w:marTop w:val="0"/>
      <w:marBottom w:val="0"/>
      <w:divBdr>
        <w:top w:val="none" w:sz="0" w:space="0" w:color="auto"/>
        <w:left w:val="none" w:sz="0" w:space="0" w:color="auto"/>
        <w:bottom w:val="none" w:sz="0" w:space="0" w:color="auto"/>
        <w:right w:val="none" w:sz="0" w:space="0" w:color="auto"/>
      </w:divBdr>
    </w:div>
    <w:div w:id="1278099421">
      <w:bodyDiv w:val="1"/>
      <w:marLeft w:val="0"/>
      <w:marRight w:val="0"/>
      <w:marTop w:val="0"/>
      <w:marBottom w:val="0"/>
      <w:divBdr>
        <w:top w:val="none" w:sz="0" w:space="0" w:color="auto"/>
        <w:left w:val="none" w:sz="0" w:space="0" w:color="auto"/>
        <w:bottom w:val="none" w:sz="0" w:space="0" w:color="auto"/>
        <w:right w:val="none" w:sz="0" w:space="0" w:color="auto"/>
      </w:divBdr>
    </w:div>
    <w:div w:id="1284535945">
      <w:bodyDiv w:val="1"/>
      <w:marLeft w:val="0"/>
      <w:marRight w:val="0"/>
      <w:marTop w:val="0"/>
      <w:marBottom w:val="0"/>
      <w:divBdr>
        <w:top w:val="none" w:sz="0" w:space="0" w:color="auto"/>
        <w:left w:val="none" w:sz="0" w:space="0" w:color="auto"/>
        <w:bottom w:val="none" w:sz="0" w:space="0" w:color="auto"/>
        <w:right w:val="none" w:sz="0" w:space="0" w:color="auto"/>
      </w:divBdr>
    </w:div>
    <w:div w:id="1304582351">
      <w:bodyDiv w:val="1"/>
      <w:marLeft w:val="0"/>
      <w:marRight w:val="0"/>
      <w:marTop w:val="0"/>
      <w:marBottom w:val="0"/>
      <w:divBdr>
        <w:top w:val="none" w:sz="0" w:space="0" w:color="auto"/>
        <w:left w:val="none" w:sz="0" w:space="0" w:color="auto"/>
        <w:bottom w:val="none" w:sz="0" w:space="0" w:color="auto"/>
        <w:right w:val="none" w:sz="0" w:space="0" w:color="auto"/>
      </w:divBdr>
    </w:div>
    <w:div w:id="1360817953">
      <w:bodyDiv w:val="1"/>
      <w:marLeft w:val="0"/>
      <w:marRight w:val="0"/>
      <w:marTop w:val="0"/>
      <w:marBottom w:val="0"/>
      <w:divBdr>
        <w:top w:val="none" w:sz="0" w:space="0" w:color="auto"/>
        <w:left w:val="none" w:sz="0" w:space="0" w:color="auto"/>
        <w:bottom w:val="none" w:sz="0" w:space="0" w:color="auto"/>
        <w:right w:val="none" w:sz="0" w:space="0" w:color="auto"/>
      </w:divBdr>
    </w:div>
    <w:div w:id="1365793754">
      <w:bodyDiv w:val="1"/>
      <w:marLeft w:val="0"/>
      <w:marRight w:val="0"/>
      <w:marTop w:val="0"/>
      <w:marBottom w:val="0"/>
      <w:divBdr>
        <w:top w:val="none" w:sz="0" w:space="0" w:color="auto"/>
        <w:left w:val="none" w:sz="0" w:space="0" w:color="auto"/>
        <w:bottom w:val="none" w:sz="0" w:space="0" w:color="auto"/>
        <w:right w:val="none" w:sz="0" w:space="0" w:color="auto"/>
      </w:divBdr>
    </w:div>
    <w:div w:id="1380471554">
      <w:bodyDiv w:val="1"/>
      <w:marLeft w:val="0"/>
      <w:marRight w:val="0"/>
      <w:marTop w:val="0"/>
      <w:marBottom w:val="0"/>
      <w:divBdr>
        <w:top w:val="none" w:sz="0" w:space="0" w:color="auto"/>
        <w:left w:val="none" w:sz="0" w:space="0" w:color="auto"/>
        <w:bottom w:val="none" w:sz="0" w:space="0" w:color="auto"/>
        <w:right w:val="none" w:sz="0" w:space="0" w:color="auto"/>
      </w:divBdr>
    </w:div>
    <w:div w:id="1382827425">
      <w:bodyDiv w:val="1"/>
      <w:marLeft w:val="0"/>
      <w:marRight w:val="0"/>
      <w:marTop w:val="0"/>
      <w:marBottom w:val="0"/>
      <w:divBdr>
        <w:top w:val="none" w:sz="0" w:space="0" w:color="auto"/>
        <w:left w:val="none" w:sz="0" w:space="0" w:color="auto"/>
        <w:bottom w:val="none" w:sz="0" w:space="0" w:color="auto"/>
        <w:right w:val="none" w:sz="0" w:space="0" w:color="auto"/>
      </w:divBdr>
    </w:div>
    <w:div w:id="1420908403">
      <w:bodyDiv w:val="1"/>
      <w:marLeft w:val="0"/>
      <w:marRight w:val="0"/>
      <w:marTop w:val="0"/>
      <w:marBottom w:val="0"/>
      <w:divBdr>
        <w:top w:val="none" w:sz="0" w:space="0" w:color="auto"/>
        <w:left w:val="none" w:sz="0" w:space="0" w:color="auto"/>
        <w:bottom w:val="none" w:sz="0" w:space="0" w:color="auto"/>
        <w:right w:val="none" w:sz="0" w:space="0" w:color="auto"/>
      </w:divBdr>
    </w:div>
    <w:div w:id="1446969517">
      <w:bodyDiv w:val="1"/>
      <w:marLeft w:val="0"/>
      <w:marRight w:val="0"/>
      <w:marTop w:val="0"/>
      <w:marBottom w:val="0"/>
      <w:divBdr>
        <w:top w:val="none" w:sz="0" w:space="0" w:color="auto"/>
        <w:left w:val="none" w:sz="0" w:space="0" w:color="auto"/>
        <w:bottom w:val="none" w:sz="0" w:space="0" w:color="auto"/>
        <w:right w:val="none" w:sz="0" w:space="0" w:color="auto"/>
      </w:divBdr>
    </w:div>
    <w:div w:id="1456755989">
      <w:bodyDiv w:val="1"/>
      <w:marLeft w:val="0"/>
      <w:marRight w:val="0"/>
      <w:marTop w:val="0"/>
      <w:marBottom w:val="0"/>
      <w:divBdr>
        <w:top w:val="none" w:sz="0" w:space="0" w:color="auto"/>
        <w:left w:val="none" w:sz="0" w:space="0" w:color="auto"/>
        <w:bottom w:val="none" w:sz="0" w:space="0" w:color="auto"/>
        <w:right w:val="none" w:sz="0" w:space="0" w:color="auto"/>
      </w:divBdr>
    </w:div>
    <w:div w:id="1494679719">
      <w:bodyDiv w:val="1"/>
      <w:marLeft w:val="0"/>
      <w:marRight w:val="0"/>
      <w:marTop w:val="0"/>
      <w:marBottom w:val="0"/>
      <w:divBdr>
        <w:top w:val="none" w:sz="0" w:space="0" w:color="auto"/>
        <w:left w:val="none" w:sz="0" w:space="0" w:color="auto"/>
        <w:bottom w:val="none" w:sz="0" w:space="0" w:color="auto"/>
        <w:right w:val="none" w:sz="0" w:space="0" w:color="auto"/>
      </w:divBdr>
    </w:div>
    <w:div w:id="1500852908">
      <w:bodyDiv w:val="1"/>
      <w:marLeft w:val="0"/>
      <w:marRight w:val="0"/>
      <w:marTop w:val="0"/>
      <w:marBottom w:val="0"/>
      <w:divBdr>
        <w:top w:val="none" w:sz="0" w:space="0" w:color="auto"/>
        <w:left w:val="none" w:sz="0" w:space="0" w:color="auto"/>
        <w:bottom w:val="none" w:sz="0" w:space="0" w:color="auto"/>
        <w:right w:val="none" w:sz="0" w:space="0" w:color="auto"/>
      </w:divBdr>
    </w:div>
    <w:div w:id="1594704441">
      <w:bodyDiv w:val="1"/>
      <w:marLeft w:val="0"/>
      <w:marRight w:val="0"/>
      <w:marTop w:val="0"/>
      <w:marBottom w:val="0"/>
      <w:divBdr>
        <w:top w:val="none" w:sz="0" w:space="0" w:color="auto"/>
        <w:left w:val="none" w:sz="0" w:space="0" w:color="auto"/>
        <w:bottom w:val="none" w:sz="0" w:space="0" w:color="auto"/>
        <w:right w:val="none" w:sz="0" w:space="0" w:color="auto"/>
      </w:divBdr>
    </w:div>
    <w:div w:id="1675036025">
      <w:bodyDiv w:val="1"/>
      <w:marLeft w:val="0"/>
      <w:marRight w:val="0"/>
      <w:marTop w:val="0"/>
      <w:marBottom w:val="0"/>
      <w:divBdr>
        <w:top w:val="none" w:sz="0" w:space="0" w:color="auto"/>
        <w:left w:val="none" w:sz="0" w:space="0" w:color="auto"/>
        <w:bottom w:val="none" w:sz="0" w:space="0" w:color="auto"/>
        <w:right w:val="none" w:sz="0" w:space="0" w:color="auto"/>
      </w:divBdr>
    </w:div>
    <w:div w:id="1682662707">
      <w:bodyDiv w:val="1"/>
      <w:marLeft w:val="0"/>
      <w:marRight w:val="0"/>
      <w:marTop w:val="0"/>
      <w:marBottom w:val="0"/>
      <w:divBdr>
        <w:top w:val="none" w:sz="0" w:space="0" w:color="auto"/>
        <w:left w:val="none" w:sz="0" w:space="0" w:color="auto"/>
        <w:bottom w:val="none" w:sz="0" w:space="0" w:color="auto"/>
        <w:right w:val="none" w:sz="0" w:space="0" w:color="auto"/>
      </w:divBdr>
    </w:div>
    <w:div w:id="1702583782">
      <w:bodyDiv w:val="1"/>
      <w:marLeft w:val="0"/>
      <w:marRight w:val="0"/>
      <w:marTop w:val="0"/>
      <w:marBottom w:val="0"/>
      <w:divBdr>
        <w:top w:val="none" w:sz="0" w:space="0" w:color="auto"/>
        <w:left w:val="none" w:sz="0" w:space="0" w:color="auto"/>
        <w:bottom w:val="none" w:sz="0" w:space="0" w:color="auto"/>
        <w:right w:val="none" w:sz="0" w:space="0" w:color="auto"/>
      </w:divBdr>
    </w:div>
    <w:div w:id="1704549626">
      <w:bodyDiv w:val="1"/>
      <w:marLeft w:val="0"/>
      <w:marRight w:val="0"/>
      <w:marTop w:val="0"/>
      <w:marBottom w:val="0"/>
      <w:divBdr>
        <w:top w:val="none" w:sz="0" w:space="0" w:color="auto"/>
        <w:left w:val="none" w:sz="0" w:space="0" w:color="auto"/>
        <w:bottom w:val="none" w:sz="0" w:space="0" w:color="auto"/>
        <w:right w:val="none" w:sz="0" w:space="0" w:color="auto"/>
      </w:divBdr>
    </w:div>
    <w:div w:id="1723747181">
      <w:bodyDiv w:val="1"/>
      <w:marLeft w:val="0"/>
      <w:marRight w:val="0"/>
      <w:marTop w:val="0"/>
      <w:marBottom w:val="0"/>
      <w:divBdr>
        <w:top w:val="none" w:sz="0" w:space="0" w:color="auto"/>
        <w:left w:val="none" w:sz="0" w:space="0" w:color="auto"/>
        <w:bottom w:val="none" w:sz="0" w:space="0" w:color="auto"/>
        <w:right w:val="none" w:sz="0" w:space="0" w:color="auto"/>
      </w:divBdr>
    </w:div>
    <w:div w:id="1759400343">
      <w:bodyDiv w:val="1"/>
      <w:marLeft w:val="0"/>
      <w:marRight w:val="0"/>
      <w:marTop w:val="0"/>
      <w:marBottom w:val="0"/>
      <w:divBdr>
        <w:top w:val="none" w:sz="0" w:space="0" w:color="auto"/>
        <w:left w:val="none" w:sz="0" w:space="0" w:color="auto"/>
        <w:bottom w:val="none" w:sz="0" w:space="0" w:color="auto"/>
        <w:right w:val="none" w:sz="0" w:space="0" w:color="auto"/>
      </w:divBdr>
    </w:div>
    <w:div w:id="1767340573">
      <w:bodyDiv w:val="1"/>
      <w:marLeft w:val="0"/>
      <w:marRight w:val="0"/>
      <w:marTop w:val="0"/>
      <w:marBottom w:val="0"/>
      <w:divBdr>
        <w:top w:val="none" w:sz="0" w:space="0" w:color="auto"/>
        <w:left w:val="none" w:sz="0" w:space="0" w:color="auto"/>
        <w:bottom w:val="none" w:sz="0" w:space="0" w:color="auto"/>
        <w:right w:val="none" w:sz="0" w:space="0" w:color="auto"/>
      </w:divBdr>
    </w:div>
    <w:div w:id="1791432853">
      <w:bodyDiv w:val="1"/>
      <w:marLeft w:val="0"/>
      <w:marRight w:val="0"/>
      <w:marTop w:val="0"/>
      <w:marBottom w:val="0"/>
      <w:divBdr>
        <w:top w:val="none" w:sz="0" w:space="0" w:color="auto"/>
        <w:left w:val="none" w:sz="0" w:space="0" w:color="auto"/>
        <w:bottom w:val="none" w:sz="0" w:space="0" w:color="auto"/>
        <w:right w:val="none" w:sz="0" w:space="0" w:color="auto"/>
      </w:divBdr>
    </w:div>
    <w:div w:id="1813673215">
      <w:bodyDiv w:val="1"/>
      <w:marLeft w:val="0"/>
      <w:marRight w:val="0"/>
      <w:marTop w:val="0"/>
      <w:marBottom w:val="0"/>
      <w:divBdr>
        <w:top w:val="none" w:sz="0" w:space="0" w:color="auto"/>
        <w:left w:val="none" w:sz="0" w:space="0" w:color="auto"/>
        <w:bottom w:val="none" w:sz="0" w:space="0" w:color="auto"/>
        <w:right w:val="none" w:sz="0" w:space="0" w:color="auto"/>
      </w:divBdr>
      <w:divsChild>
        <w:div w:id="696927395">
          <w:marLeft w:val="0"/>
          <w:marRight w:val="0"/>
          <w:marTop w:val="0"/>
          <w:marBottom w:val="0"/>
          <w:divBdr>
            <w:top w:val="none" w:sz="0" w:space="0" w:color="auto"/>
            <w:left w:val="none" w:sz="0" w:space="0" w:color="auto"/>
            <w:bottom w:val="none" w:sz="0" w:space="0" w:color="auto"/>
            <w:right w:val="none" w:sz="0" w:space="0" w:color="auto"/>
          </w:divBdr>
        </w:div>
        <w:div w:id="882524291">
          <w:marLeft w:val="0"/>
          <w:marRight w:val="0"/>
          <w:marTop w:val="0"/>
          <w:marBottom w:val="0"/>
          <w:divBdr>
            <w:top w:val="none" w:sz="0" w:space="0" w:color="auto"/>
            <w:left w:val="none" w:sz="0" w:space="0" w:color="auto"/>
            <w:bottom w:val="none" w:sz="0" w:space="0" w:color="auto"/>
            <w:right w:val="none" w:sz="0" w:space="0" w:color="auto"/>
          </w:divBdr>
        </w:div>
        <w:div w:id="1989940887">
          <w:marLeft w:val="0"/>
          <w:marRight w:val="0"/>
          <w:marTop w:val="0"/>
          <w:marBottom w:val="0"/>
          <w:divBdr>
            <w:top w:val="none" w:sz="0" w:space="0" w:color="auto"/>
            <w:left w:val="none" w:sz="0" w:space="0" w:color="auto"/>
            <w:bottom w:val="none" w:sz="0" w:space="0" w:color="auto"/>
            <w:right w:val="none" w:sz="0" w:space="0" w:color="auto"/>
          </w:divBdr>
        </w:div>
        <w:div w:id="411008982">
          <w:marLeft w:val="0"/>
          <w:marRight w:val="0"/>
          <w:marTop w:val="0"/>
          <w:marBottom w:val="0"/>
          <w:divBdr>
            <w:top w:val="none" w:sz="0" w:space="0" w:color="auto"/>
            <w:left w:val="none" w:sz="0" w:space="0" w:color="auto"/>
            <w:bottom w:val="none" w:sz="0" w:space="0" w:color="auto"/>
            <w:right w:val="none" w:sz="0" w:space="0" w:color="auto"/>
          </w:divBdr>
        </w:div>
        <w:div w:id="1444570733">
          <w:marLeft w:val="0"/>
          <w:marRight w:val="0"/>
          <w:marTop w:val="0"/>
          <w:marBottom w:val="0"/>
          <w:divBdr>
            <w:top w:val="none" w:sz="0" w:space="0" w:color="auto"/>
            <w:left w:val="none" w:sz="0" w:space="0" w:color="auto"/>
            <w:bottom w:val="none" w:sz="0" w:space="0" w:color="auto"/>
            <w:right w:val="none" w:sz="0" w:space="0" w:color="auto"/>
          </w:divBdr>
        </w:div>
        <w:div w:id="2098742625">
          <w:marLeft w:val="0"/>
          <w:marRight w:val="0"/>
          <w:marTop w:val="0"/>
          <w:marBottom w:val="0"/>
          <w:divBdr>
            <w:top w:val="none" w:sz="0" w:space="0" w:color="auto"/>
            <w:left w:val="none" w:sz="0" w:space="0" w:color="auto"/>
            <w:bottom w:val="none" w:sz="0" w:space="0" w:color="auto"/>
            <w:right w:val="none" w:sz="0" w:space="0" w:color="auto"/>
          </w:divBdr>
        </w:div>
        <w:div w:id="2144150810">
          <w:marLeft w:val="0"/>
          <w:marRight w:val="0"/>
          <w:marTop w:val="0"/>
          <w:marBottom w:val="0"/>
          <w:divBdr>
            <w:top w:val="none" w:sz="0" w:space="0" w:color="auto"/>
            <w:left w:val="none" w:sz="0" w:space="0" w:color="auto"/>
            <w:bottom w:val="none" w:sz="0" w:space="0" w:color="auto"/>
            <w:right w:val="none" w:sz="0" w:space="0" w:color="auto"/>
          </w:divBdr>
        </w:div>
        <w:div w:id="1889027947">
          <w:marLeft w:val="0"/>
          <w:marRight w:val="0"/>
          <w:marTop w:val="0"/>
          <w:marBottom w:val="0"/>
          <w:divBdr>
            <w:top w:val="none" w:sz="0" w:space="0" w:color="auto"/>
            <w:left w:val="none" w:sz="0" w:space="0" w:color="auto"/>
            <w:bottom w:val="none" w:sz="0" w:space="0" w:color="auto"/>
            <w:right w:val="none" w:sz="0" w:space="0" w:color="auto"/>
          </w:divBdr>
        </w:div>
      </w:divsChild>
    </w:div>
    <w:div w:id="1820345970">
      <w:bodyDiv w:val="1"/>
      <w:marLeft w:val="0"/>
      <w:marRight w:val="0"/>
      <w:marTop w:val="0"/>
      <w:marBottom w:val="0"/>
      <w:divBdr>
        <w:top w:val="none" w:sz="0" w:space="0" w:color="auto"/>
        <w:left w:val="none" w:sz="0" w:space="0" w:color="auto"/>
        <w:bottom w:val="none" w:sz="0" w:space="0" w:color="auto"/>
        <w:right w:val="none" w:sz="0" w:space="0" w:color="auto"/>
      </w:divBdr>
    </w:div>
    <w:div w:id="1888178569">
      <w:bodyDiv w:val="1"/>
      <w:marLeft w:val="0"/>
      <w:marRight w:val="0"/>
      <w:marTop w:val="0"/>
      <w:marBottom w:val="0"/>
      <w:divBdr>
        <w:top w:val="none" w:sz="0" w:space="0" w:color="auto"/>
        <w:left w:val="none" w:sz="0" w:space="0" w:color="auto"/>
        <w:bottom w:val="none" w:sz="0" w:space="0" w:color="auto"/>
        <w:right w:val="none" w:sz="0" w:space="0" w:color="auto"/>
      </w:divBdr>
    </w:div>
    <w:div w:id="1938906731">
      <w:bodyDiv w:val="1"/>
      <w:marLeft w:val="0"/>
      <w:marRight w:val="0"/>
      <w:marTop w:val="0"/>
      <w:marBottom w:val="0"/>
      <w:divBdr>
        <w:top w:val="none" w:sz="0" w:space="0" w:color="auto"/>
        <w:left w:val="none" w:sz="0" w:space="0" w:color="auto"/>
        <w:bottom w:val="none" w:sz="0" w:space="0" w:color="auto"/>
        <w:right w:val="none" w:sz="0" w:space="0" w:color="auto"/>
      </w:divBdr>
    </w:div>
    <w:div w:id="1990329802">
      <w:bodyDiv w:val="1"/>
      <w:marLeft w:val="0"/>
      <w:marRight w:val="0"/>
      <w:marTop w:val="0"/>
      <w:marBottom w:val="0"/>
      <w:divBdr>
        <w:top w:val="none" w:sz="0" w:space="0" w:color="auto"/>
        <w:left w:val="none" w:sz="0" w:space="0" w:color="auto"/>
        <w:bottom w:val="none" w:sz="0" w:space="0" w:color="auto"/>
        <w:right w:val="none" w:sz="0" w:space="0" w:color="auto"/>
      </w:divBdr>
    </w:div>
    <w:div w:id="2024239916">
      <w:bodyDiv w:val="1"/>
      <w:marLeft w:val="0"/>
      <w:marRight w:val="0"/>
      <w:marTop w:val="0"/>
      <w:marBottom w:val="0"/>
      <w:divBdr>
        <w:top w:val="none" w:sz="0" w:space="0" w:color="auto"/>
        <w:left w:val="none" w:sz="0" w:space="0" w:color="auto"/>
        <w:bottom w:val="none" w:sz="0" w:space="0" w:color="auto"/>
        <w:right w:val="none" w:sz="0" w:space="0" w:color="auto"/>
      </w:divBdr>
    </w:div>
    <w:div w:id="2126190184">
      <w:bodyDiv w:val="1"/>
      <w:marLeft w:val="0"/>
      <w:marRight w:val="0"/>
      <w:marTop w:val="0"/>
      <w:marBottom w:val="0"/>
      <w:divBdr>
        <w:top w:val="none" w:sz="0" w:space="0" w:color="auto"/>
        <w:left w:val="none" w:sz="0" w:space="0" w:color="auto"/>
        <w:bottom w:val="none" w:sz="0" w:space="0" w:color="auto"/>
        <w:right w:val="none" w:sz="0" w:space="0" w:color="auto"/>
      </w:divBdr>
    </w:div>
    <w:div w:id="2145076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jpeg"/><Relationship Id="rId21" Type="http://schemas.openxmlformats.org/officeDocument/2006/relationships/hyperlink" Target="https://drive.google.com/file/d/1ValyIt076A_JHZHPkd_jVgbcZ8qz0Qyj/view?usp=sharing"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jpe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image" Target="media/image23.png"/><Relationship Id="rId37"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jpeg"/><Relationship Id="rId28" Type="http://schemas.openxmlformats.org/officeDocument/2006/relationships/image" Target="media/image19.jp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rive.google.com/file/d/1dZGh_OIFqV_UnR5LDzll9eBlKpUzR6yC/view?usp=sharing" TargetMode="External"/><Relationship Id="rId27" Type="http://schemas.openxmlformats.org/officeDocument/2006/relationships/image" Target="media/image18.jpg"/><Relationship Id="rId30" Type="http://schemas.openxmlformats.org/officeDocument/2006/relationships/image" Target="media/image21.svg"/><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hini.a\Downloads\Thesis%20Template%20Fin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Conference</b:Tag>
    <b:SourceType>ConferenceProceedings</b:SourceType>
    <b:Guid>{5D3EC321-65B0-4CB4-9A31-152F408D7CFA}</b:Guid>
    <b:Title>Increasing molecular dynamics simulation rates with an 8-fold increase in electrical power efficiency</b:Title>
    <b:Year>2016</b:Year>
    <b:Author>
      <b:Author>
        <b:Corporate>W. M. Brown, A. Semin, M. Hebenstreit, S. Khvostov, K. Raman, and S. J. Plimpton</b:Corporate>
      </b:Author>
    </b:Author>
    <b:ConferenceName>SC '16 Proc. of the Int. Conf. for High Perf. Computing, Networking, Storage and Analysis</b:ConferenceName>
    <b:City>Salt Lake City, Utah</b:City>
    <b:RefOrder>1</b:RefOrder>
  </b:Source>
  <b:Source>
    <b:Tag>Journal</b:Tag>
    <b:SourceType>JournalArticle</b:SourceType>
    <b:Guid>{1AE06272-7CE9-46C3-AD48-188150A97E91}</b:Guid>
    <b:Title>Modeling the spectral shape of InGaAlP-based red light-emitting diodes</b:Title>
    <b:Year>2015</b:Year>
    <b:Pages>pp. 203103-1–203103-7</b:Pages>
    <b:Author>
      <b:Author>
        <b:Corporate>A. Vaskuri, H. Baumgartner, P. Kärhä, G. Andor, and E. Ikonen</b:Corporate>
      </b:Author>
    </b:Author>
    <b:JournalName>Journal of Applied Physics</b:JournalName>
    <b:Volume>vol. 118</b:Volume>
    <b:Issue>Jul. 2015</b:Issue>
    <b:RefOrder>2</b:RefOrder>
  </b:Source>
  <b:Source>
    <b:Tag>Book</b:Tag>
    <b:SourceType>BookSection</b:SourceType>
    <b:Guid>{111671D3-A8D5-4071-AEAD-63393EBB4238}</b:Guid>
    <b:Title>Radiative transfer</b:Title>
    <b:Year>2011</b:Year>
    <b:City>Melbourne</b:City>
    <b:Publisher>Engineering Education Australia</b:Publisher>
    <b:Author>
      <b:Author>
        <b:Corporate>N. B. Vargafik, J. A. Wiebelt, and J. F. Malloy</b:Corporate>
      </b:Author>
    </b:Author>
    <b:BookTitle>Convective Heat</b:BookTitle>
    <b:Pages>pp. 379–398</b:Pages>
    <b:RefOrder>3</b:RefOrder>
  </b:Source>
  <b:Source>
    <b:Tag>Website</b:Tag>
    <b:SourceType>InternetSite</b:SourceType>
    <b:Guid>{D2F5F117-F243-404D-AB1D-245BD98A3EAC}</b:Guid>
    <b:Title>Science portal, Wikipedia</b:Title>
    <b:Year>2001</b:Year>
    <b:Author>
      <b:Author>
        <b:Corporate>james D, Rob Hans</b:Corporate>
      </b:Author>
    </b:Author>
    <b:ProductionCompany>Wikimedia Foundation</b:ProductionCompany>
    <b:Month>May</b:Month>
    <b:Day>5</b:Day>
    <b:YearAccessed>2018</b:YearAccessed>
    <b:MonthAccessed>April</b:MonthAccessed>
    <b:DayAccessed>19</b:DayAccessed>
    <b:URL>https://en.wikipedia.org/wiki/Portal:Science</b:URL>
    <b:RefOrder>4</b:RefOrder>
  </b:Source>
</b:Sources>
</file>

<file path=customXml/itemProps1.xml><?xml version="1.0" encoding="utf-8"?>
<ds:datastoreItem xmlns:ds="http://schemas.openxmlformats.org/officeDocument/2006/customXml" ds:itemID="{80B338D0-3724-4940-BEF9-BE83E4292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 Template Final.dotx</Template>
  <TotalTime>2</TotalTime>
  <Pages>43</Pages>
  <Words>9144</Words>
  <Characters>52122</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61144</CharactersWithSpaces>
  <SharedDoc>false</SharedDoc>
  <HLinks>
    <vt:vector size="126" baseType="variant">
      <vt:variant>
        <vt:i4>1572927</vt:i4>
      </vt:variant>
      <vt:variant>
        <vt:i4>122</vt:i4>
      </vt:variant>
      <vt:variant>
        <vt:i4>0</vt:i4>
      </vt:variant>
      <vt:variant>
        <vt:i4>5</vt:i4>
      </vt:variant>
      <vt:variant>
        <vt:lpwstr/>
      </vt:variant>
      <vt:variant>
        <vt:lpwstr>_Toc160288633</vt:lpwstr>
      </vt:variant>
      <vt:variant>
        <vt:i4>1572927</vt:i4>
      </vt:variant>
      <vt:variant>
        <vt:i4>116</vt:i4>
      </vt:variant>
      <vt:variant>
        <vt:i4>0</vt:i4>
      </vt:variant>
      <vt:variant>
        <vt:i4>5</vt:i4>
      </vt:variant>
      <vt:variant>
        <vt:lpwstr/>
      </vt:variant>
      <vt:variant>
        <vt:lpwstr>_Toc160288632</vt:lpwstr>
      </vt:variant>
      <vt:variant>
        <vt:i4>1572927</vt:i4>
      </vt:variant>
      <vt:variant>
        <vt:i4>110</vt:i4>
      </vt:variant>
      <vt:variant>
        <vt:i4>0</vt:i4>
      </vt:variant>
      <vt:variant>
        <vt:i4>5</vt:i4>
      </vt:variant>
      <vt:variant>
        <vt:lpwstr/>
      </vt:variant>
      <vt:variant>
        <vt:lpwstr>_Toc160288631</vt:lpwstr>
      </vt:variant>
      <vt:variant>
        <vt:i4>1572927</vt:i4>
      </vt:variant>
      <vt:variant>
        <vt:i4>104</vt:i4>
      </vt:variant>
      <vt:variant>
        <vt:i4>0</vt:i4>
      </vt:variant>
      <vt:variant>
        <vt:i4>5</vt:i4>
      </vt:variant>
      <vt:variant>
        <vt:lpwstr/>
      </vt:variant>
      <vt:variant>
        <vt:lpwstr>_Toc160288630</vt:lpwstr>
      </vt:variant>
      <vt:variant>
        <vt:i4>1638463</vt:i4>
      </vt:variant>
      <vt:variant>
        <vt:i4>98</vt:i4>
      </vt:variant>
      <vt:variant>
        <vt:i4>0</vt:i4>
      </vt:variant>
      <vt:variant>
        <vt:i4>5</vt:i4>
      </vt:variant>
      <vt:variant>
        <vt:lpwstr/>
      </vt:variant>
      <vt:variant>
        <vt:lpwstr>_Toc160288629</vt:lpwstr>
      </vt:variant>
      <vt:variant>
        <vt:i4>1638463</vt:i4>
      </vt:variant>
      <vt:variant>
        <vt:i4>92</vt:i4>
      </vt:variant>
      <vt:variant>
        <vt:i4>0</vt:i4>
      </vt:variant>
      <vt:variant>
        <vt:i4>5</vt:i4>
      </vt:variant>
      <vt:variant>
        <vt:lpwstr/>
      </vt:variant>
      <vt:variant>
        <vt:lpwstr>_Toc160288628</vt:lpwstr>
      </vt:variant>
      <vt:variant>
        <vt:i4>1638463</vt:i4>
      </vt:variant>
      <vt:variant>
        <vt:i4>86</vt:i4>
      </vt:variant>
      <vt:variant>
        <vt:i4>0</vt:i4>
      </vt:variant>
      <vt:variant>
        <vt:i4>5</vt:i4>
      </vt:variant>
      <vt:variant>
        <vt:lpwstr/>
      </vt:variant>
      <vt:variant>
        <vt:lpwstr>_Toc160288627</vt:lpwstr>
      </vt:variant>
      <vt:variant>
        <vt:i4>1638463</vt:i4>
      </vt:variant>
      <vt:variant>
        <vt:i4>80</vt:i4>
      </vt:variant>
      <vt:variant>
        <vt:i4>0</vt:i4>
      </vt:variant>
      <vt:variant>
        <vt:i4>5</vt:i4>
      </vt:variant>
      <vt:variant>
        <vt:lpwstr/>
      </vt:variant>
      <vt:variant>
        <vt:lpwstr>_Toc160288626</vt:lpwstr>
      </vt:variant>
      <vt:variant>
        <vt:i4>1638463</vt:i4>
      </vt:variant>
      <vt:variant>
        <vt:i4>74</vt:i4>
      </vt:variant>
      <vt:variant>
        <vt:i4>0</vt:i4>
      </vt:variant>
      <vt:variant>
        <vt:i4>5</vt:i4>
      </vt:variant>
      <vt:variant>
        <vt:lpwstr/>
      </vt:variant>
      <vt:variant>
        <vt:lpwstr>_Toc160288625</vt:lpwstr>
      </vt:variant>
      <vt:variant>
        <vt:i4>1638463</vt:i4>
      </vt:variant>
      <vt:variant>
        <vt:i4>68</vt:i4>
      </vt:variant>
      <vt:variant>
        <vt:i4>0</vt:i4>
      </vt:variant>
      <vt:variant>
        <vt:i4>5</vt:i4>
      </vt:variant>
      <vt:variant>
        <vt:lpwstr/>
      </vt:variant>
      <vt:variant>
        <vt:lpwstr>_Toc160288624</vt:lpwstr>
      </vt:variant>
      <vt:variant>
        <vt:i4>1638463</vt:i4>
      </vt:variant>
      <vt:variant>
        <vt:i4>62</vt:i4>
      </vt:variant>
      <vt:variant>
        <vt:i4>0</vt:i4>
      </vt:variant>
      <vt:variant>
        <vt:i4>5</vt:i4>
      </vt:variant>
      <vt:variant>
        <vt:lpwstr/>
      </vt:variant>
      <vt:variant>
        <vt:lpwstr>_Toc160288623</vt:lpwstr>
      </vt:variant>
      <vt:variant>
        <vt:i4>1638463</vt:i4>
      </vt:variant>
      <vt:variant>
        <vt:i4>56</vt:i4>
      </vt:variant>
      <vt:variant>
        <vt:i4>0</vt:i4>
      </vt:variant>
      <vt:variant>
        <vt:i4>5</vt:i4>
      </vt:variant>
      <vt:variant>
        <vt:lpwstr/>
      </vt:variant>
      <vt:variant>
        <vt:lpwstr>_Toc160288622</vt:lpwstr>
      </vt:variant>
      <vt:variant>
        <vt:i4>1638463</vt:i4>
      </vt:variant>
      <vt:variant>
        <vt:i4>50</vt:i4>
      </vt:variant>
      <vt:variant>
        <vt:i4>0</vt:i4>
      </vt:variant>
      <vt:variant>
        <vt:i4>5</vt:i4>
      </vt:variant>
      <vt:variant>
        <vt:lpwstr/>
      </vt:variant>
      <vt:variant>
        <vt:lpwstr>_Toc160288621</vt:lpwstr>
      </vt:variant>
      <vt:variant>
        <vt:i4>1638463</vt:i4>
      </vt:variant>
      <vt:variant>
        <vt:i4>44</vt:i4>
      </vt:variant>
      <vt:variant>
        <vt:i4>0</vt:i4>
      </vt:variant>
      <vt:variant>
        <vt:i4>5</vt:i4>
      </vt:variant>
      <vt:variant>
        <vt:lpwstr/>
      </vt:variant>
      <vt:variant>
        <vt:lpwstr>_Toc160288620</vt:lpwstr>
      </vt:variant>
      <vt:variant>
        <vt:i4>1703999</vt:i4>
      </vt:variant>
      <vt:variant>
        <vt:i4>38</vt:i4>
      </vt:variant>
      <vt:variant>
        <vt:i4>0</vt:i4>
      </vt:variant>
      <vt:variant>
        <vt:i4>5</vt:i4>
      </vt:variant>
      <vt:variant>
        <vt:lpwstr/>
      </vt:variant>
      <vt:variant>
        <vt:lpwstr>_Toc160288619</vt:lpwstr>
      </vt:variant>
      <vt:variant>
        <vt:i4>1703999</vt:i4>
      </vt:variant>
      <vt:variant>
        <vt:i4>32</vt:i4>
      </vt:variant>
      <vt:variant>
        <vt:i4>0</vt:i4>
      </vt:variant>
      <vt:variant>
        <vt:i4>5</vt:i4>
      </vt:variant>
      <vt:variant>
        <vt:lpwstr/>
      </vt:variant>
      <vt:variant>
        <vt:lpwstr>_Toc160288618</vt:lpwstr>
      </vt:variant>
      <vt:variant>
        <vt:i4>1703999</vt:i4>
      </vt:variant>
      <vt:variant>
        <vt:i4>26</vt:i4>
      </vt:variant>
      <vt:variant>
        <vt:i4>0</vt:i4>
      </vt:variant>
      <vt:variant>
        <vt:i4>5</vt:i4>
      </vt:variant>
      <vt:variant>
        <vt:lpwstr/>
      </vt:variant>
      <vt:variant>
        <vt:lpwstr>_Toc160288617</vt:lpwstr>
      </vt:variant>
      <vt:variant>
        <vt:i4>1703999</vt:i4>
      </vt:variant>
      <vt:variant>
        <vt:i4>20</vt:i4>
      </vt:variant>
      <vt:variant>
        <vt:i4>0</vt:i4>
      </vt:variant>
      <vt:variant>
        <vt:i4>5</vt:i4>
      </vt:variant>
      <vt:variant>
        <vt:lpwstr/>
      </vt:variant>
      <vt:variant>
        <vt:lpwstr>_Toc160288616</vt:lpwstr>
      </vt:variant>
      <vt:variant>
        <vt:i4>1703999</vt:i4>
      </vt:variant>
      <vt:variant>
        <vt:i4>14</vt:i4>
      </vt:variant>
      <vt:variant>
        <vt:i4>0</vt:i4>
      </vt:variant>
      <vt:variant>
        <vt:i4>5</vt:i4>
      </vt:variant>
      <vt:variant>
        <vt:lpwstr/>
      </vt:variant>
      <vt:variant>
        <vt:lpwstr>_Toc160288615</vt:lpwstr>
      </vt:variant>
      <vt:variant>
        <vt:i4>1703999</vt:i4>
      </vt:variant>
      <vt:variant>
        <vt:i4>8</vt:i4>
      </vt:variant>
      <vt:variant>
        <vt:i4>0</vt:i4>
      </vt:variant>
      <vt:variant>
        <vt:i4>5</vt:i4>
      </vt:variant>
      <vt:variant>
        <vt:lpwstr/>
      </vt:variant>
      <vt:variant>
        <vt:lpwstr>_Toc160288614</vt:lpwstr>
      </vt:variant>
      <vt:variant>
        <vt:i4>1703999</vt:i4>
      </vt:variant>
      <vt:variant>
        <vt:i4>2</vt:i4>
      </vt:variant>
      <vt:variant>
        <vt:i4>0</vt:i4>
      </vt:variant>
      <vt:variant>
        <vt:i4>5</vt:i4>
      </vt:variant>
      <vt:variant>
        <vt:lpwstr/>
      </vt:variant>
      <vt:variant>
        <vt:lpwstr>_Toc160288613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bahasuru_nayanakantha@hotmail.com</dc:creator>
  <cp:keywords/>
  <dc:description/>
  <cp:lastModifiedBy>Bahasuru Palawattha</cp:lastModifiedBy>
  <cp:revision>2</cp:revision>
  <cp:lastPrinted>2024-03-13T02:40:00Z</cp:lastPrinted>
  <dcterms:created xsi:type="dcterms:W3CDTF">2024-04-08T09:08:00Z</dcterms:created>
  <dcterms:modified xsi:type="dcterms:W3CDTF">2024-04-08T09:08:00Z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4add9582512f36ec4ae37ab36e3df71c1e121bcc3eb3e871dfce657bf55a14ed</vt:lpwstr>
  </property>
</Properties>
</file>